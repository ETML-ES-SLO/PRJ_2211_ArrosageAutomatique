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43579" w14:textId="77777777" w:rsidR="006635F5" w:rsidRDefault="005D2DA5" w:rsidP="004D3F6E">
      <w:pPr>
        <w:pStyle w:val="PDGenteteimages"/>
      </w:pPr>
      <w:r w:rsidRPr="004D3F6E">
        <w:rPr>
          <w:lang w:eastAsia="fr-CH"/>
        </w:rPr>
        <w:drawing>
          <wp:inline distT="0" distB="0" distL="0" distR="0" wp14:anchorId="05261342" wp14:editId="20BD7EAE">
            <wp:extent cx="2520000" cy="396000"/>
            <wp:effectExtent l="0" t="0" r="0" b="4445"/>
            <wp:docPr id="1" name="Image 1" descr="Une image contenant texte, clipart&#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Une image contenant texte, clipart&#10;&#10;Description générée automatiquement"/>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2520000" cy="396000"/>
                    </a:xfrm>
                    <a:prstGeom prst="rect">
                      <a:avLst/>
                    </a:prstGeom>
                  </pic:spPr>
                </pic:pic>
              </a:graphicData>
            </a:graphic>
          </wp:inline>
        </w:drawing>
      </w:r>
      <w:r>
        <w:tab/>
      </w:r>
      <w:r>
        <w:rPr>
          <w:lang w:eastAsia="fr-CH"/>
        </w:rPr>
        <w:drawing>
          <wp:inline distT="0" distB="0" distL="0" distR="0" wp14:anchorId="20B1996D" wp14:editId="5476F4F0">
            <wp:extent cx="2520000" cy="396000"/>
            <wp:effectExtent l="0" t="0" r="0" b="4445"/>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2520000" cy="396000"/>
                    </a:xfrm>
                    <a:prstGeom prst="rect">
                      <a:avLst/>
                    </a:prstGeom>
                  </pic:spPr>
                </pic:pic>
              </a:graphicData>
            </a:graphic>
          </wp:inline>
        </w:drawing>
      </w:r>
    </w:p>
    <w:p w14:paraId="12942100" w14:textId="091BBC70" w:rsidR="005D2DA5" w:rsidRDefault="005D2DA5" w:rsidP="004D3F6E">
      <w:pPr>
        <w:pStyle w:val="PDGentete"/>
      </w:pPr>
      <w:r>
        <w:t>Génie électrique / électronique</w:t>
      </w:r>
      <w:r>
        <w:tab/>
      </w:r>
      <w:r w:rsidR="00C6009F">
        <w:t>2</w:t>
      </w:r>
      <w:r w:rsidRPr="005D2DA5">
        <w:rPr>
          <w:vertAlign w:val="superscript"/>
        </w:rPr>
        <w:t>e</w:t>
      </w:r>
      <w:r w:rsidR="00C6009F">
        <w:rPr>
          <w:vertAlign w:val="superscript"/>
        </w:rPr>
        <w:t>me</w:t>
      </w:r>
      <w:r>
        <w:t xml:space="preserve"> semestre 202</w:t>
      </w:r>
      <w:r w:rsidR="00CD7AFF">
        <w:t>3</w:t>
      </w:r>
      <w:r>
        <w:t>-202</w:t>
      </w:r>
      <w:r w:rsidR="00CD7AFF">
        <w:t>4</w:t>
      </w:r>
    </w:p>
    <w:p w14:paraId="57C2BFC3" w14:textId="77777777" w:rsidR="005D2DA5" w:rsidRDefault="005D2DA5" w:rsidP="004D3F6E">
      <w:pPr>
        <w:pStyle w:val="PDGtraits"/>
      </w:pPr>
      <w:r>
        <w:rPr>
          <w:lang w:eastAsia="fr-CH"/>
        </w:rPr>
        <mc:AlternateContent>
          <mc:Choice Requires="wps">
            <w:drawing>
              <wp:inline distT="0" distB="0" distL="0" distR="0" wp14:anchorId="382C447A" wp14:editId="154BBD83">
                <wp:extent cx="5760000" cy="0"/>
                <wp:effectExtent l="0" t="0" r="0" b="0"/>
                <wp:docPr id="3" name="Connecteur droit 3"/>
                <wp:cNvGraphicFramePr/>
                <a:graphic xmlns:a="http://schemas.openxmlformats.org/drawingml/2006/main">
                  <a:graphicData uri="http://schemas.microsoft.com/office/word/2010/wordprocessingShape">
                    <wps:wsp>
                      <wps:cNvCnPr/>
                      <wps:spPr>
                        <a:xfrm>
                          <a:off x="0" y="0"/>
                          <a:ext cx="5760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xmlns:w16du="http://schemas.microsoft.com/office/word/2023/wordml/word16du">
            <w:pict w14:anchorId="381CC6CB">
              <v:line id="Connecteur droit 3" style="visibility:visible;mso-wrap-style:square;mso-left-percent:-10001;mso-top-percent:-10001;mso-position-horizontal:absolute;mso-position-horizontal-relative:char;mso-position-vertical:absolute;mso-position-vertical-relative:line;mso-left-percent:-10001;mso-top-percent:-10001" o:spid="_x0000_s1026" strokecolor="black [3213]" strokeweight="1pt" from="0,0" to="453.55pt,0" w14:anchorId="5C86DE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">
                <v:stroke joinstyle="miter"/>
                <w10:anchorlock/>
              </v:line>
            </w:pict>
          </mc:Fallback>
        </mc:AlternateContent>
      </w:r>
    </w:p>
    <w:p w14:paraId="65436F9C" w14:textId="52C37C49" w:rsidR="005D2DA5" w:rsidRPr="005D2DA5" w:rsidRDefault="005D2DA5" w:rsidP="00D62C44">
      <w:pPr>
        <w:pStyle w:val="PDGtitrerapport"/>
        <w:spacing w:before="600" w:after="360"/>
        <w:rPr>
          <w:b/>
          <w:bCs/>
          <w:sz w:val="48"/>
          <w:szCs w:val="44"/>
        </w:rPr>
      </w:pPr>
      <w:r w:rsidRPr="005D2DA5">
        <w:rPr>
          <w:b/>
          <w:bCs/>
          <w:sz w:val="48"/>
          <w:szCs w:val="44"/>
        </w:rPr>
        <w:t xml:space="preserve">Rapport de </w:t>
      </w:r>
      <w:r w:rsidR="009E4D2F">
        <w:rPr>
          <w:b/>
          <w:bCs/>
          <w:sz w:val="48"/>
          <w:szCs w:val="44"/>
        </w:rPr>
        <w:t>pré-étude</w:t>
      </w:r>
    </w:p>
    <w:sdt>
      <w:sdtPr>
        <w:rPr>
          <w:rStyle w:val="PDGmatiere"/>
        </w:rPr>
        <w:alias w:val="Matière"/>
        <w:tag w:val="Matière"/>
        <w:id w:val="386078085"/>
        <w:lock w:val="sdtLocked"/>
        <w:placeholder>
          <w:docPart w:val="1DD0063AF4604B2291ED4E3A3F7FC7D4"/>
        </w:placeholder>
        <w15:color w:val="3366FF"/>
        <w:dropDownList>
          <w:listItem w:displayText="Electronique Industrielle" w:value="EIND"/>
          <w:listItem w:displayText="Microinformatique" w:value="MINF"/>
          <w:listItem w:displayText="Systèmes embarqués" w:value="EMSY"/>
          <w:listItem w:displayText="Programation Objet" w:value="POBJ"/>
          <w:listItem w:displayText="Projet de semestre" w:value="PROJ"/>
        </w:dropDownList>
      </w:sdtPr>
      <w:sdtContent>
        <w:p w14:paraId="671D905B" w14:textId="287FDF63" w:rsidR="005D2DA5" w:rsidRDefault="00731DA7" w:rsidP="00192F00">
          <w:pPr>
            <w:jc w:val="center"/>
            <w:rPr>
              <w:rStyle w:val="PDGmatiere"/>
            </w:rPr>
          </w:pPr>
          <w:r>
            <w:rPr>
              <w:rStyle w:val="PDGmatiere"/>
            </w:rPr>
            <w:t>Projet de semestre</w:t>
          </w:r>
        </w:p>
      </w:sdtContent>
    </w:sdt>
    <w:p w14:paraId="7437E758" w14:textId="77777777" w:rsidR="00A85D76" w:rsidRDefault="00A85D76" w:rsidP="004D3F6E">
      <w:pPr>
        <w:pStyle w:val="PDGtraits"/>
        <w:rPr>
          <w:rStyle w:val="PDGmatiere"/>
        </w:rPr>
      </w:pPr>
      <w:r>
        <w:rPr>
          <w:lang w:eastAsia="fr-CH"/>
        </w:rPr>
        <mc:AlternateContent>
          <mc:Choice Requires="wps">
            <w:drawing>
              <wp:inline distT="0" distB="0" distL="0" distR="0" wp14:anchorId="15B1FF1E" wp14:editId="6894E209">
                <wp:extent cx="5760000" cy="0"/>
                <wp:effectExtent l="0" t="0" r="0" b="0"/>
                <wp:docPr id="4" name="Connecteur droit 4"/>
                <wp:cNvGraphicFramePr/>
                <a:graphic xmlns:a="http://schemas.openxmlformats.org/drawingml/2006/main">
                  <a:graphicData uri="http://schemas.microsoft.com/office/word/2010/wordprocessingShape">
                    <wps:wsp>
                      <wps:cNvCnPr/>
                      <wps:spPr>
                        <a:xfrm>
                          <a:off x="0" y="0"/>
                          <a:ext cx="5760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xmlns:w16du="http://schemas.microsoft.com/office/word/2023/wordml/word16du">
            <w:pict w14:anchorId="78F8410A">
              <v:line id="Connecteur droit 4" style="visibility:visible;mso-wrap-style:square;mso-left-percent:-10001;mso-top-percent:-10001;mso-position-horizontal:absolute;mso-position-horizontal-relative:char;mso-position-vertical:absolute;mso-position-vertical-relative:line;mso-left-percent:-10001;mso-top-percent:-10001" o:spid="_x0000_s1026" strokecolor="black [3213]" strokeweight="1pt" from="0,0" to="453.55pt,0" w14:anchorId="218C5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">
                <v:stroke joinstyle="miter"/>
                <w10:anchorlock/>
              </v:line>
            </w:pict>
          </mc:Fallback>
        </mc:AlternateContent>
      </w:r>
    </w:p>
    <w:sdt>
      <w:sdtPr>
        <w:alias w:val="sujet"/>
        <w:tag w:val="sujet"/>
        <w:id w:val="1264184333"/>
        <w:lock w:val="sdtLocked"/>
        <w:placeholder>
          <w:docPart w:val="72702339943F4E71AFB6485EA1CA9ABF"/>
        </w:placeholder>
        <w15:color w:val="3366FF"/>
      </w:sdtPr>
      <w:sdtContent>
        <w:p w14:paraId="1FB31794" w14:textId="79409141" w:rsidR="00A85D76" w:rsidRPr="00772EFD" w:rsidRDefault="00E1447E" w:rsidP="00772EFD">
          <w:pPr>
            <w:pStyle w:val="PDGsujet"/>
          </w:pPr>
          <w:r w:rsidRPr="00E1447E">
            <w:rPr>
              <w:szCs w:val="40"/>
            </w:rPr>
            <w:t>2211B</w:t>
          </w:r>
          <w:r>
            <w:t xml:space="preserve"> </w:t>
          </w:r>
          <w:r w:rsidR="00731DA7">
            <w:t>Système d’arrosage</w:t>
          </w:r>
          <w:r w:rsidR="003227A7">
            <w:t xml:space="preserve"> automatique</w:t>
          </w:r>
        </w:p>
      </w:sdtContent>
    </w:sdt>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0664FF" w14:paraId="6927638A" w14:textId="77777777" w:rsidTr="000664FF">
        <w:trPr>
          <w:cantSplit/>
          <w:trHeight w:hRule="exact" w:val="4820"/>
          <w:jc w:val="center"/>
        </w:trPr>
        <w:sdt>
          <w:sdtPr>
            <w:rPr>
              <w:noProof/>
            </w:rPr>
            <w:alias w:val="image_pdg"/>
            <w:tag w:val="image_pdg"/>
            <w:id w:val="-1810232141"/>
            <w:lock w:val="sdtLocked"/>
            <w15:color w:val="003300"/>
            <w:picture/>
          </w:sdtPr>
          <w:sdtContent>
            <w:tc>
              <w:tcPr>
                <w:tcW w:w="9061" w:type="dxa"/>
                <w:vAlign w:val="center"/>
              </w:tcPr>
              <w:p w14:paraId="349C3EF1" w14:textId="4399B209" w:rsidR="000664FF" w:rsidRDefault="00773665" w:rsidP="000D74F3">
                <w:pPr>
                  <w:jc w:val="center"/>
                </w:pPr>
                <w:r>
                  <w:rPr>
                    <w:noProof/>
                  </w:rPr>
                  <w:drawing>
                    <wp:inline distT="0" distB="0" distL="0" distR="0" wp14:anchorId="7A4FD29E" wp14:editId="162F6327">
                      <wp:extent cx="3785643" cy="2340000"/>
                      <wp:effectExtent l="0" t="0" r="5715" b="3175"/>
                      <wp:docPr id="9860821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82136" name=""/>
                              <pic:cNvPicPr/>
                            </pic:nvPicPr>
                            <pic:blipFill>
                              <a:blip r:embed="rId10"/>
                              <a:stretch>
                                <a:fillRect/>
                              </a:stretch>
                            </pic:blipFill>
                            <pic:spPr>
                              <a:xfrm>
                                <a:off x="0" y="0"/>
                                <a:ext cx="3785643" cy="2340000"/>
                              </a:xfrm>
                              <a:prstGeom prst="rect">
                                <a:avLst/>
                              </a:prstGeom>
                            </pic:spPr>
                          </pic:pic>
                        </a:graphicData>
                      </a:graphic>
                    </wp:inline>
                  </w:drawing>
                </w:r>
              </w:p>
            </w:tc>
          </w:sdtContent>
        </w:sdt>
      </w:tr>
    </w:tbl>
    <w:p w14:paraId="2722839F" w14:textId="77777777" w:rsidR="004D3F6E" w:rsidRDefault="004D3F6E" w:rsidP="004D3F6E">
      <w:pPr>
        <w:pStyle w:val="PDGtraits"/>
      </w:pPr>
      <w:r>
        <w:rPr>
          <w:lang w:eastAsia="fr-CH"/>
        </w:rPr>
        <mc:AlternateContent>
          <mc:Choice Requires="wps">
            <w:drawing>
              <wp:inline distT="0" distB="0" distL="0" distR="0" wp14:anchorId="334958BE" wp14:editId="1FDE4F6F">
                <wp:extent cx="5760000" cy="0"/>
                <wp:effectExtent l="0" t="0" r="0" b="0"/>
                <wp:docPr id="6" name="Connecteur droit 6"/>
                <wp:cNvGraphicFramePr/>
                <a:graphic xmlns:a="http://schemas.openxmlformats.org/drawingml/2006/main">
                  <a:graphicData uri="http://schemas.microsoft.com/office/word/2010/wordprocessingShape">
                    <wps:wsp>
                      <wps:cNvCnPr/>
                      <wps:spPr>
                        <a:xfrm>
                          <a:off x="0" y="0"/>
                          <a:ext cx="5760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xmlns:w16du="http://schemas.microsoft.com/office/word/2023/wordml/word16du">
            <w:pict w14:anchorId="37A754FB">
              <v:line id="Connecteur droit 6" style="visibility:visible;mso-wrap-style:square;mso-left-percent:-10001;mso-top-percent:-10001;mso-position-horizontal:absolute;mso-position-horizontal-relative:char;mso-position-vertical:absolute;mso-position-vertical-relative:line;mso-left-percent:-10001;mso-top-percent:-10001" o:spid="_x0000_s1026" strokecolor="black [3213]" strokeweight="1pt" from="0,0" to="453.55pt,0" w14:anchorId="186A0E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">
                <v:stroke joinstyle="miter"/>
                <w10:anchorlock/>
              </v:line>
            </w:pict>
          </mc:Fallback>
        </mc:AlternateContent>
      </w:r>
    </w:p>
    <w:p w14:paraId="7220201C" w14:textId="77777777" w:rsidR="005D0489" w:rsidRPr="002151F6" w:rsidRDefault="005D0489" w:rsidP="00E2413B">
      <w:pPr>
        <w:pStyle w:val="PDGintropersonnes"/>
      </w:pPr>
      <w:r>
        <w:tab/>
      </w:r>
      <w:r w:rsidR="004D3F6E" w:rsidRPr="00E2413B">
        <w:t>Réalisé par </w:t>
      </w:r>
      <w:r w:rsidR="004D3F6E" w:rsidRPr="00E74BCC">
        <w:t>:</w:t>
      </w:r>
      <w:r>
        <w:tab/>
      </w:r>
      <w:r w:rsidRPr="002151F6">
        <w:t>À l’attention de :</w:t>
      </w:r>
    </w:p>
    <w:p w14:paraId="557CB899" w14:textId="2C48DB19" w:rsidR="005D0489" w:rsidRPr="00693ACE" w:rsidRDefault="005D0489" w:rsidP="000D74F3">
      <w:pPr>
        <w:tabs>
          <w:tab w:val="center" w:pos="2268"/>
          <w:tab w:val="center" w:pos="6804"/>
        </w:tabs>
        <w:spacing w:before="120" w:after="240"/>
        <w:rPr>
          <w:lang w:val="es-ES"/>
        </w:rPr>
      </w:pPr>
      <w:r>
        <w:rPr>
          <w:rStyle w:val="PDGetudiant1"/>
        </w:rPr>
        <w:tab/>
      </w:r>
      <w:sdt>
        <w:sdtPr>
          <w:rPr>
            <w:rStyle w:val="PDGetudiant1"/>
          </w:rPr>
          <w:alias w:val="etudiant_1"/>
          <w:tag w:val="etudiant_1"/>
          <w:id w:val="-35354897"/>
          <w:lock w:val="sdtContentLocked"/>
          <w:placeholder>
            <w:docPart w:val="72702339943F4E71AFB6485EA1CA9ABF"/>
          </w:placeholder>
          <w15:color w:val="800000"/>
        </w:sdtPr>
        <w:sdtContent>
          <w:r w:rsidR="00FC5702">
            <w:rPr>
              <w:rFonts w:cs="Arial"/>
              <w:sz w:val="28"/>
              <w:szCs w:val="28"/>
            </w:rPr>
            <w:t>Luis Garcia</w:t>
          </w:r>
        </w:sdtContent>
      </w:sdt>
      <w:r w:rsidRPr="00693ACE">
        <w:rPr>
          <w:lang w:val="es-ES"/>
        </w:rPr>
        <w:tab/>
      </w:r>
      <w:sdt>
        <w:sdtPr>
          <w:rPr>
            <w:rStyle w:val="PDGenseignant1"/>
            <w:lang w:val="es-ES"/>
          </w:rPr>
          <w:alias w:val="enseignant_1"/>
          <w:tag w:val="enseignant_1"/>
          <w:id w:val="-42684462"/>
          <w:lock w:val="sdtLocked"/>
          <w:placeholder>
            <w:docPart w:val="1DD0063AF4604B2291ED4E3A3F7FC7D4"/>
          </w:placeholder>
          <w15:color w:val="800000"/>
          <w:dropDownList>
            <w:listItem w:displayText="Philippe Bovey" w:value="Philippe Bovey"/>
            <w:listItem w:displayText="Juan José Moreno" w:value="Juan José Moreno"/>
            <w:listItem w:displayText="Serge Castoldi" w:value="Serge Castoldi"/>
            <w:listItem w:displayText="Jonathan Braun" w:value="Jonathan Braun"/>
          </w:dropDownList>
        </w:sdtPr>
        <w:sdtContent>
          <w:r w:rsidR="00773665" w:rsidRPr="00693ACE">
            <w:rPr>
              <w:rStyle w:val="PDGenseignant1"/>
              <w:lang w:val="es-ES"/>
            </w:rPr>
            <w:t>Serge Castoldi</w:t>
          </w:r>
        </w:sdtContent>
      </w:sdt>
    </w:p>
    <w:p w14:paraId="2CC2AB1D" w14:textId="2F4F942F" w:rsidR="005D0489" w:rsidRPr="00693ACE" w:rsidRDefault="005D0489" w:rsidP="000D74F3">
      <w:pPr>
        <w:tabs>
          <w:tab w:val="center" w:pos="2268"/>
          <w:tab w:val="center" w:pos="6804"/>
        </w:tabs>
        <w:spacing w:after="240"/>
        <w:rPr>
          <w:lang w:val="es-ES"/>
        </w:rPr>
      </w:pPr>
      <w:r w:rsidRPr="00693ACE">
        <w:rPr>
          <w:lang w:val="es-ES"/>
        </w:rPr>
        <w:tab/>
      </w:r>
      <w:r w:rsidRPr="00693ACE">
        <w:rPr>
          <w:lang w:val="es-ES"/>
        </w:rPr>
        <w:tab/>
      </w:r>
      <w:sdt>
        <w:sdtPr>
          <w:rPr>
            <w:rStyle w:val="PDGenseignant2"/>
            <w:lang w:val="es-ES"/>
          </w:rPr>
          <w:alias w:val="enseignant_2"/>
          <w:tag w:val="enseignant_2"/>
          <w:id w:val="1733270689"/>
          <w:lock w:val="sdtLocked"/>
          <w:placeholder>
            <w:docPart w:val="7BE8194E711143E6B7FD18C9168D5159"/>
          </w:placeholder>
          <w15:color w:val="800000"/>
          <w:dropDownList>
            <w:listItem w:displayText="Philippe Bovey" w:value="Philippe Bovey"/>
            <w:listItem w:displayText="Juan José Moreno" w:value="Juan José Moreno"/>
            <w:listItem w:displayText="Serge Castoldi" w:value="Serge Castoldi"/>
            <w:listItem w:displayText="Jonathan Braun" w:value="Jonathan Braun"/>
            <w:listItem w:displayText="Cristian Huber" w:value="Cristian Huber"/>
          </w:dropDownList>
        </w:sdtPr>
        <w:sdtEndPr>
          <w:rPr>
            <w:rStyle w:val="Policepardfaut"/>
            <w:color w:val="auto"/>
            <w:sz w:val="22"/>
          </w:rPr>
        </w:sdtEndPr>
        <w:sdtContent>
          <w:r w:rsidR="008174FF" w:rsidRPr="00693ACE">
            <w:rPr>
              <w:rStyle w:val="PDGenseignant2"/>
              <w:lang w:val="es-ES"/>
            </w:rPr>
            <w:t>Juan José Moreno</w:t>
          </w:r>
        </w:sdtContent>
      </w:sdt>
    </w:p>
    <w:p w14:paraId="432B2FBB" w14:textId="77777777" w:rsidR="005D0489" w:rsidRDefault="005D0489" w:rsidP="005D0489">
      <w:pPr>
        <w:pStyle w:val="PDGtraits"/>
      </w:pPr>
      <w:r>
        <w:rPr>
          <w:lang w:eastAsia="fr-CH"/>
        </w:rPr>
        <mc:AlternateContent>
          <mc:Choice Requires="wps">
            <w:drawing>
              <wp:inline distT="0" distB="0" distL="0" distR="0" wp14:anchorId="2E9A2A12" wp14:editId="6B4CB8B9">
                <wp:extent cx="5760000" cy="0"/>
                <wp:effectExtent l="0" t="0" r="0" b="0"/>
                <wp:docPr id="7" name="Connecteur droit 7"/>
                <wp:cNvGraphicFramePr/>
                <a:graphic xmlns:a="http://schemas.openxmlformats.org/drawingml/2006/main">
                  <a:graphicData uri="http://schemas.microsoft.com/office/word/2010/wordprocessingShape">
                    <wps:wsp>
                      <wps:cNvCnPr/>
                      <wps:spPr>
                        <a:xfrm>
                          <a:off x="0" y="0"/>
                          <a:ext cx="5760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xmlns:w16du="http://schemas.microsoft.com/office/word/2023/wordml/word16du">
            <w:pict w14:anchorId="74294E85">
              <v:line id="Connecteur droit 7" style="visibility:visible;mso-wrap-style:square;mso-left-percent:-10001;mso-top-percent:-10001;mso-position-horizontal:absolute;mso-position-horizontal-relative:char;mso-position-vertical:absolute;mso-position-vertical-relative:line;mso-left-percent:-10001;mso-top-percent:-10001" o:spid="_x0000_s1026" strokecolor="black [3213]" strokeweight="1pt" from="0,0" to="453.55pt,0" w14:anchorId="0AAFA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">
                <v:stroke joinstyle="miter"/>
                <w10:anchorlock/>
              </v:line>
            </w:pict>
          </mc:Fallback>
        </mc:AlternateContent>
      </w:r>
    </w:p>
    <w:p w14:paraId="6AD2FB9D" w14:textId="77777777" w:rsidR="005D0489" w:rsidRDefault="002151F6" w:rsidP="00E2413B">
      <w:pPr>
        <w:pStyle w:val="PDGintropersonnes"/>
      </w:pPr>
      <w:r>
        <w:tab/>
        <w:t>Début</w:t>
      </w:r>
      <w:r>
        <w:tab/>
        <w:t>Fin</w:t>
      </w:r>
    </w:p>
    <w:p w14:paraId="3B0B9857" w14:textId="547BED2C" w:rsidR="002151F6" w:rsidRDefault="002151F6" w:rsidP="002151F6">
      <w:pPr>
        <w:tabs>
          <w:tab w:val="center" w:pos="2268"/>
          <w:tab w:val="center" w:pos="6804"/>
        </w:tabs>
        <w:sectPr w:rsidR="002151F6" w:rsidSect="0019003D">
          <w:headerReference w:type="default" r:id="rId11"/>
          <w:footerReference w:type="default" r:id="rId12"/>
          <w:pgSz w:w="11906" w:h="16838"/>
          <w:pgMar w:top="1418" w:right="1134" w:bottom="1418" w:left="1701" w:header="708" w:footer="708" w:gutter="0"/>
          <w:cols w:space="708"/>
          <w:titlePg/>
          <w:docGrid w:linePitch="360"/>
        </w:sectPr>
      </w:pPr>
      <w:r>
        <w:tab/>
      </w:r>
      <w:sdt>
        <w:sdtPr>
          <w:rPr>
            <w:rStyle w:val="PDGdatedebut"/>
          </w:rPr>
          <w:alias w:val="date_debut"/>
          <w:tag w:val="date_debut"/>
          <w:id w:val="1098904954"/>
          <w:lock w:val="sdtLocked"/>
          <w:placeholder>
            <w:docPart w:val="ADC96DA8A64946389A3B74E560CF76ED"/>
          </w:placeholder>
          <w15:color w:val="0000FF"/>
          <w:date w:fullDate="2023-11-16T00:00:00Z">
            <w:dateFormat w:val="d MMMM yyyy"/>
            <w:lid w:val="fr-CH"/>
            <w:storeMappedDataAs w:val="dateTime"/>
            <w:calendar w:val="gregorian"/>
          </w:date>
        </w:sdtPr>
        <w:sdtContent>
          <w:r w:rsidR="00773665">
            <w:rPr>
              <w:rStyle w:val="PDGdatedebut"/>
            </w:rPr>
            <w:t>16 novembre 2023</w:t>
          </w:r>
        </w:sdtContent>
      </w:sdt>
      <w:r>
        <w:tab/>
      </w:r>
      <w:sdt>
        <w:sdtPr>
          <w:rPr>
            <w:rStyle w:val="PDGdatefin"/>
          </w:rPr>
          <w:alias w:val="date_fin"/>
          <w:tag w:val="date_fin"/>
          <w:id w:val="-1947610078"/>
          <w:lock w:val="sdtLocked"/>
          <w:placeholder>
            <w:docPart w:val="DFFEBE09D6E6491FBCF4E209D8795EB8"/>
          </w:placeholder>
          <w15:color w:val="0000FF"/>
          <w:date w:fullDate="2023-12-07T00:00:00Z">
            <w:dateFormat w:val="d MMMM yyyy"/>
            <w:lid w:val="fr-CH"/>
            <w:storeMappedDataAs w:val="dateTime"/>
            <w:calendar w:val="gregorian"/>
          </w:date>
        </w:sdtPr>
        <w:sdtContent>
          <w:r w:rsidR="00F774B8">
            <w:rPr>
              <w:rStyle w:val="PDGdatefin"/>
            </w:rPr>
            <w:t>7 décembre 2023</w:t>
          </w:r>
        </w:sdtContent>
      </w:sdt>
    </w:p>
    <w:sdt>
      <w:sdtPr>
        <w:rPr>
          <w:rFonts w:eastAsiaTheme="minorHAnsi" w:cstheme="minorBidi"/>
          <w:b w:val="0"/>
          <w:bCs w:val="0"/>
          <w:sz w:val="24"/>
          <w:szCs w:val="22"/>
          <w:lang w:val="fr-CH" w:eastAsia="en-US"/>
        </w:rPr>
        <w:id w:val="-1264294831"/>
        <w:docPartObj>
          <w:docPartGallery w:val="Table of Contents"/>
          <w:docPartUnique/>
        </w:docPartObj>
      </w:sdtPr>
      <w:sdtEndPr>
        <w:rPr>
          <w:sz w:val="22"/>
        </w:rPr>
      </w:sdtEndPr>
      <w:sdtContent>
        <w:p w14:paraId="46E0276F" w14:textId="77777777" w:rsidR="000664FF" w:rsidRDefault="000664FF">
          <w:pPr>
            <w:pStyle w:val="En-ttedetabledesmatires"/>
          </w:pPr>
          <w:r w:rsidRPr="00D828D7">
            <w:t>Table des matières</w:t>
          </w:r>
        </w:p>
        <w:p w14:paraId="26DB074B" w14:textId="0FC919D7" w:rsidR="000C5D37" w:rsidRDefault="00A6329D">
          <w:pPr>
            <w:pStyle w:val="TM1"/>
            <w:tabs>
              <w:tab w:val="right" w:leader="dot" w:pos="9061"/>
            </w:tabs>
            <w:rPr>
              <w:rFonts w:asciiTheme="minorHAnsi" w:eastAsiaTheme="minorEastAsia" w:hAnsiTheme="minorHAnsi"/>
              <w:noProof/>
              <w:lang w:eastAsia="fr-CH"/>
            </w:rPr>
          </w:pPr>
          <w:r>
            <w:fldChar w:fldCharType="begin"/>
          </w:r>
          <w:r>
            <w:instrText xml:space="preserve"> TOC \o "1-3" \h \z \u </w:instrText>
          </w:r>
          <w:r>
            <w:fldChar w:fldCharType="separate"/>
          </w:r>
          <w:hyperlink w:anchor="_Toc152863272" w:history="1">
            <w:r w:rsidR="000C5D37" w:rsidRPr="00942647">
              <w:rPr>
                <w:rStyle w:val="Lienhypertexte"/>
                <w:noProof/>
              </w:rPr>
              <w:t>Cahier de charges</w:t>
            </w:r>
            <w:r w:rsidR="000C5D37">
              <w:rPr>
                <w:noProof/>
                <w:webHidden/>
              </w:rPr>
              <w:tab/>
            </w:r>
            <w:r w:rsidR="000C5D37">
              <w:rPr>
                <w:noProof/>
                <w:webHidden/>
              </w:rPr>
              <w:fldChar w:fldCharType="begin"/>
            </w:r>
            <w:r w:rsidR="000C5D37">
              <w:rPr>
                <w:noProof/>
                <w:webHidden/>
              </w:rPr>
              <w:instrText xml:space="preserve"> PAGEREF _Toc152863272 \h </w:instrText>
            </w:r>
            <w:r w:rsidR="000C5D37">
              <w:rPr>
                <w:noProof/>
                <w:webHidden/>
              </w:rPr>
            </w:r>
            <w:r w:rsidR="000C5D37">
              <w:rPr>
                <w:noProof/>
                <w:webHidden/>
              </w:rPr>
              <w:fldChar w:fldCharType="separate"/>
            </w:r>
            <w:r w:rsidR="00DF05B9">
              <w:rPr>
                <w:noProof/>
                <w:webHidden/>
              </w:rPr>
              <w:t>1</w:t>
            </w:r>
            <w:r w:rsidR="000C5D37">
              <w:rPr>
                <w:noProof/>
                <w:webHidden/>
              </w:rPr>
              <w:fldChar w:fldCharType="end"/>
            </w:r>
          </w:hyperlink>
        </w:p>
        <w:p w14:paraId="3BB38038" w14:textId="59F7765B" w:rsidR="000C5D37" w:rsidRDefault="00000000">
          <w:pPr>
            <w:pStyle w:val="TM1"/>
            <w:tabs>
              <w:tab w:val="right" w:leader="dot" w:pos="9061"/>
            </w:tabs>
            <w:rPr>
              <w:rFonts w:asciiTheme="minorHAnsi" w:eastAsiaTheme="minorEastAsia" w:hAnsiTheme="minorHAnsi"/>
              <w:noProof/>
              <w:lang w:eastAsia="fr-CH"/>
            </w:rPr>
          </w:pPr>
          <w:hyperlink w:anchor="_Toc152863273" w:history="1">
            <w:r w:rsidR="000C5D37" w:rsidRPr="00942647">
              <w:rPr>
                <w:rStyle w:val="Lienhypertexte"/>
                <w:noProof/>
              </w:rPr>
              <w:t>Présentation du système</w:t>
            </w:r>
            <w:r w:rsidR="000C5D37">
              <w:rPr>
                <w:noProof/>
                <w:webHidden/>
              </w:rPr>
              <w:tab/>
            </w:r>
            <w:r w:rsidR="000C5D37">
              <w:rPr>
                <w:noProof/>
                <w:webHidden/>
              </w:rPr>
              <w:fldChar w:fldCharType="begin"/>
            </w:r>
            <w:r w:rsidR="000C5D37">
              <w:rPr>
                <w:noProof/>
                <w:webHidden/>
              </w:rPr>
              <w:instrText xml:space="preserve"> PAGEREF _Toc152863273 \h </w:instrText>
            </w:r>
            <w:r w:rsidR="000C5D37">
              <w:rPr>
                <w:noProof/>
                <w:webHidden/>
              </w:rPr>
            </w:r>
            <w:r w:rsidR="000C5D37">
              <w:rPr>
                <w:noProof/>
                <w:webHidden/>
              </w:rPr>
              <w:fldChar w:fldCharType="separate"/>
            </w:r>
            <w:r w:rsidR="00DF05B9">
              <w:rPr>
                <w:noProof/>
                <w:webHidden/>
              </w:rPr>
              <w:t>1</w:t>
            </w:r>
            <w:r w:rsidR="000C5D37">
              <w:rPr>
                <w:noProof/>
                <w:webHidden/>
              </w:rPr>
              <w:fldChar w:fldCharType="end"/>
            </w:r>
          </w:hyperlink>
        </w:p>
        <w:p w14:paraId="704AB21E" w14:textId="40F382FD" w:rsidR="000C5D37" w:rsidRDefault="00000000">
          <w:pPr>
            <w:pStyle w:val="TM2"/>
            <w:tabs>
              <w:tab w:val="right" w:leader="dot" w:pos="9061"/>
            </w:tabs>
            <w:rPr>
              <w:rFonts w:asciiTheme="minorHAnsi" w:eastAsiaTheme="minorEastAsia" w:hAnsiTheme="minorHAnsi"/>
              <w:noProof/>
              <w:lang w:eastAsia="fr-CH"/>
            </w:rPr>
          </w:pPr>
          <w:hyperlink w:anchor="_Toc152863274" w:history="1">
            <w:r w:rsidR="000C5D37" w:rsidRPr="00942647">
              <w:rPr>
                <w:rStyle w:val="Lienhypertexte"/>
                <w:noProof/>
              </w:rPr>
              <w:t>Principe de fonctionnement</w:t>
            </w:r>
            <w:r w:rsidR="000C5D37">
              <w:rPr>
                <w:noProof/>
                <w:webHidden/>
              </w:rPr>
              <w:tab/>
            </w:r>
            <w:r w:rsidR="000C5D37">
              <w:rPr>
                <w:noProof/>
                <w:webHidden/>
              </w:rPr>
              <w:fldChar w:fldCharType="begin"/>
            </w:r>
            <w:r w:rsidR="000C5D37">
              <w:rPr>
                <w:noProof/>
                <w:webHidden/>
              </w:rPr>
              <w:instrText xml:space="preserve"> PAGEREF _Toc152863274 \h </w:instrText>
            </w:r>
            <w:r w:rsidR="000C5D37">
              <w:rPr>
                <w:noProof/>
                <w:webHidden/>
              </w:rPr>
            </w:r>
            <w:r w:rsidR="000C5D37">
              <w:rPr>
                <w:noProof/>
                <w:webHidden/>
              </w:rPr>
              <w:fldChar w:fldCharType="separate"/>
            </w:r>
            <w:r w:rsidR="00DF05B9">
              <w:rPr>
                <w:noProof/>
                <w:webHidden/>
              </w:rPr>
              <w:t>1</w:t>
            </w:r>
            <w:r w:rsidR="000C5D37">
              <w:rPr>
                <w:noProof/>
                <w:webHidden/>
              </w:rPr>
              <w:fldChar w:fldCharType="end"/>
            </w:r>
          </w:hyperlink>
        </w:p>
        <w:p w14:paraId="7CA01790" w14:textId="4675E5ED" w:rsidR="000C5D37" w:rsidRDefault="00000000">
          <w:pPr>
            <w:pStyle w:val="TM1"/>
            <w:tabs>
              <w:tab w:val="right" w:leader="dot" w:pos="9061"/>
            </w:tabs>
            <w:rPr>
              <w:rFonts w:asciiTheme="minorHAnsi" w:eastAsiaTheme="minorEastAsia" w:hAnsiTheme="minorHAnsi"/>
              <w:noProof/>
              <w:lang w:eastAsia="fr-CH"/>
            </w:rPr>
          </w:pPr>
          <w:hyperlink w:anchor="_Toc152863275" w:history="1">
            <w:r w:rsidR="000C5D37" w:rsidRPr="00942647">
              <w:rPr>
                <w:rStyle w:val="Lienhypertexte"/>
                <w:noProof/>
              </w:rPr>
              <w:t>Schéma bloc du système</w:t>
            </w:r>
            <w:r w:rsidR="000C5D37">
              <w:rPr>
                <w:noProof/>
                <w:webHidden/>
              </w:rPr>
              <w:tab/>
            </w:r>
            <w:r w:rsidR="000C5D37">
              <w:rPr>
                <w:noProof/>
                <w:webHidden/>
              </w:rPr>
              <w:fldChar w:fldCharType="begin"/>
            </w:r>
            <w:r w:rsidR="000C5D37">
              <w:rPr>
                <w:noProof/>
                <w:webHidden/>
              </w:rPr>
              <w:instrText xml:space="preserve"> PAGEREF _Toc152863275 \h </w:instrText>
            </w:r>
            <w:r w:rsidR="000C5D37">
              <w:rPr>
                <w:noProof/>
                <w:webHidden/>
              </w:rPr>
            </w:r>
            <w:r w:rsidR="000C5D37">
              <w:rPr>
                <w:noProof/>
                <w:webHidden/>
              </w:rPr>
              <w:fldChar w:fldCharType="separate"/>
            </w:r>
            <w:r w:rsidR="00DF05B9">
              <w:rPr>
                <w:noProof/>
                <w:webHidden/>
              </w:rPr>
              <w:t>1</w:t>
            </w:r>
            <w:r w:rsidR="000C5D37">
              <w:rPr>
                <w:noProof/>
                <w:webHidden/>
              </w:rPr>
              <w:fldChar w:fldCharType="end"/>
            </w:r>
          </w:hyperlink>
        </w:p>
        <w:p w14:paraId="24B4FA75" w14:textId="6201558C" w:rsidR="000C5D37" w:rsidRDefault="00000000">
          <w:pPr>
            <w:pStyle w:val="TM2"/>
            <w:tabs>
              <w:tab w:val="right" w:leader="dot" w:pos="9061"/>
            </w:tabs>
            <w:rPr>
              <w:rFonts w:asciiTheme="minorHAnsi" w:eastAsiaTheme="minorEastAsia" w:hAnsiTheme="minorHAnsi"/>
              <w:noProof/>
              <w:lang w:eastAsia="fr-CH"/>
            </w:rPr>
          </w:pPr>
          <w:hyperlink w:anchor="_Toc152863276" w:history="1">
            <w:r w:rsidR="000C5D37" w:rsidRPr="00942647">
              <w:rPr>
                <w:rStyle w:val="Lienhypertexte"/>
                <w:noProof/>
              </w:rPr>
              <w:t>1 bloc alimentation 5 V</w:t>
            </w:r>
            <w:r w:rsidR="000C5D37">
              <w:rPr>
                <w:noProof/>
                <w:webHidden/>
              </w:rPr>
              <w:tab/>
            </w:r>
            <w:r w:rsidR="000C5D37">
              <w:rPr>
                <w:noProof/>
                <w:webHidden/>
              </w:rPr>
              <w:fldChar w:fldCharType="begin"/>
            </w:r>
            <w:r w:rsidR="000C5D37">
              <w:rPr>
                <w:noProof/>
                <w:webHidden/>
              </w:rPr>
              <w:instrText xml:space="preserve"> PAGEREF _Toc152863276 \h </w:instrText>
            </w:r>
            <w:r w:rsidR="000C5D37">
              <w:rPr>
                <w:noProof/>
                <w:webHidden/>
              </w:rPr>
            </w:r>
            <w:r w:rsidR="000C5D37">
              <w:rPr>
                <w:noProof/>
                <w:webHidden/>
              </w:rPr>
              <w:fldChar w:fldCharType="separate"/>
            </w:r>
            <w:r w:rsidR="00DF05B9">
              <w:rPr>
                <w:noProof/>
                <w:webHidden/>
              </w:rPr>
              <w:t>2</w:t>
            </w:r>
            <w:r w:rsidR="000C5D37">
              <w:rPr>
                <w:noProof/>
                <w:webHidden/>
              </w:rPr>
              <w:fldChar w:fldCharType="end"/>
            </w:r>
          </w:hyperlink>
        </w:p>
        <w:p w14:paraId="4DF919D1" w14:textId="572C14E3" w:rsidR="000C5D37" w:rsidRDefault="00000000">
          <w:pPr>
            <w:pStyle w:val="TM2"/>
            <w:tabs>
              <w:tab w:val="right" w:leader="dot" w:pos="9061"/>
            </w:tabs>
            <w:rPr>
              <w:rFonts w:asciiTheme="minorHAnsi" w:eastAsiaTheme="minorEastAsia" w:hAnsiTheme="minorHAnsi"/>
              <w:noProof/>
              <w:lang w:eastAsia="fr-CH"/>
            </w:rPr>
          </w:pPr>
          <w:hyperlink w:anchor="_Toc152863277" w:history="1">
            <w:r w:rsidR="000C5D37" w:rsidRPr="00942647">
              <w:rPr>
                <w:rStyle w:val="Lienhypertexte"/>
                <w:noProof/>
              </w:rPr>
              <w:t>2 Alimentation 3,3 V</w:t>
            </w:r>
            <w:r w:rsidR="000C5D37">
              <w:rPr>
                <w:noProof/>
                <w:webHidden/>
              </w:rPr>
              <w:tab/>
            </w:r>
            <w:r w:rsidR="000C5D37">
              <w:rPr>
                <w:noProof/>
                <w:webHidden/>
              </w:rPr>
              <w:fldChar w:fldCharType="begin"/>
            </w:r>
            <w:r w:rsidR="000C5D37">
              <w:rPr>
                <w:noProof/>
                <w:webHidden/>
              </w:rPr>
              <w:instrText xml:space="preserve"> PAGEREF _Toc152863277 \h </w:instrText>
            </w:r>
            <w:r w:rsidR="000C5D37">
              <w:rPr>
                <w:noProof/>
                <w:webHidden/>
              </w:rPr>
            </w:r>
            <w:r w:rsidR="000C5D37">
              <w:rPr>
                <w:noProof/>
                <w:webHidden/>
              </w:rPr>
              <w:fldChar w:fldCharType="separate"/>
            </w:r>
            <w:r w:rsidR="00DF05B9">
              <w:rPr>
                <w:noProof/>
                <w:webHidden/>
              </w:rPr>
              <w:t>2</w:t>
            </w:r>
            <w:r w:rsidR="000C5D37">
              <w:rPr>
                <w:noProof/>
                <w:webHidden/>
              </w:rPr>
              <w:fldChar w:fldCharType="end"/>
            </w:r>
          </w:hyperlink>
        </w:p>
        <w:p w14:paraId="6860536B" w14:textId="58955A74" w:rsidR="000C5D37" w:rsidRDefault="00000000">
          <w:pPr>
            <w:pStyle w:val="TM2"/>
            <w:tabs>
              <w:tab w:val="right" w:leader="dot" w:pos="9061"/>
            </w:tabs>
            <w:rPr>
              <w:rFonts w:asciiTheme="minorHAnsi" w:eastAsiaTheme="minorEastAsia" w:hAnsiTheme="minorHAnsi"/>
              <w:noProof/>
              <w:lang w:eastAsia="fr-CH"/>
            </w:rPr>
          </w:pPr>
          <w:hyperlink w:anchor="_Toc152863278" w:history="1">
            <w:r w:rsidR="000C5D37" w:rsidRPr="00942647">
              <w:rPr>
                <w:rStyle w:val="Lienhypertexte"/>
                <w:noProof/>
              </w:rPr>
              <w:t>3 Alimentation pour leds</w:t>
            </w:r>
            <w:r w:rsidR="000C5D37">
              <w:rPr>
                <w:noProof/>
                <w:webHidden/>
              </w:rPr>
              <w:tab/>
            </w:r>
            <w:r w:rsidR="000C5D37">
              <w:rPr>
                <w:noProof/>
                <w:webHidden/>
              </w:rPr>
              <w:fldChar w:fldCharType="begin"/>
            </w:r>
            <w:r w:rsidR="000C5D37">
              <w:rPr>
                <w:noProof/>
                <w:webHidden/>
              </w:rPr>
              <w:instrText xml:space="preserve"> PAGEREF _Toc152863278 \h </w:instrText>
            </w:r>
            <w:r w:rsidR="000C5D37">
              <w:rPr>
                <w:noProof/>
                <w:webHidden/>
              </w:rPr>
            </w:r>
            <w:r w:rsidR="000C5D37">
              <w:rPr>
                <w:noProof/>
                <w:webHidden/>
              </w:rPr>
              <w:fldChar w:fldCharType="separate"/>
            </w:r>
            <w:r w:rsidR="00DF05B9">
              <w:rPr>
                <w:noProof/>
                <w:webHidden/>
              </w:rPr>
              <w:t>2</w:t>
            </w:r>
            <w:r w:rsidR="000C5D37">
              <w:rPr>
                <w:noProof/>
                <w:webHidden/>
              </w:rPr>
              <w:fldChar w:fldCharType="end"/>
            </w:r>
          </w:hyperlink>
        </w:p>
        <w:p w14:paraId="526D30AC" w14:textId="6CAA998E" w:rsidR="000C5D37" w:rsidRDefault="00000000">
          <w:pPr>
            <w:pStyle w:val="TM2"/>
            <w:tabs>
              <w:tab w:val="right" w:leader="dot" w:pos="9061"/>
            </w:tabs>
            <w:rPr>
              <w:rFonts w:asciiTheme="minorHAnsi" w:eastAsiaTheme="minorEastAsia" w:hAnsiTheme="minorHAnsi"/>
              <w:noProof/>
              <w:lang w:eastAsia="fr-CH"/>
            </w:rPr>
          </w:pPr>
          <w:hyperlink w:anchor="_Toc152863279" w:history="1">
            <w:r w:rsidR="000C5D37" w:rsidRPr="00942647">
              <w:rPr>
                <w:rStyle w:val="Lienhypertexte"/>
                <w:noProof/>
              </w:rPr>
              <w:t>4 Leds de signalisation</w:t>
            </w:r>
            <w:r w:rsidR="000C5D37">
              <w:rPr>
                <w:noProof/>
                <w:webHidden/>
              </w:rPr>
              <w:tab/>
            </w:r>
            <w:r w:rsidR="000C5D37">
              <w:rPr>
                <w:noProof/>
                <w:webHidden/>
              </w:rPr>
              <w:fldChar w:fldCharType="begin"/>
            </w:r>
            <w:r w:rsidR="000C5D37">
              <w:rPr>
                <w:noProof/>
                <w:webHidden/>
              </w:rPr>
              <w:instrText xml:space="preserve"> PAGEREF _Toc152863279 \h </w:instrText>
            </w:r>
            <w:r w:rsidR="000C5D37">
              <w:rPr>
                <w:noProof/>
                <w:webHidden/>
              </w:rPr>
            </w:r>
            <w:r w:rsidR="000C5D37">
              <w:rPr>
                <w:noProof/>
                <w:webHidden/>
              </w:rPr>
              <w:fldChar w:fldCharType="separate"/>
            </w:r>
            <w:r w:rsidR="00DF05B9">
              <w:rPr>
                <w:noProof/>
                <w:webHidden/>
              </w:rPr>
              <w:t>3</w:t>
            </w:r>
            <w:r w:rsidR="000C5D37">
              <w:rPr>
                <w:noProof/>
                <w:webHidden/>
              </w:rPr>
              <w:fldChar w:fldCharType="end"/>
            </w:r>
          </w:hyperlink>
        </w:p>
        <w:p w14:paraId="41F1198A" w14:textId="765E222A" w:rsidR="000C5D37" w:rsidRDefault="00000000">
          <w:pPr>
            <w:pStyle w:val="TM2"/>
            <w:tabs>
              <w:tab w:val="right" w:leader="dot" w:pos="9061"/>
            </w:tabs>
            <w:rPr>
              <w:rFonts w:asciiTheme="minorHAnsi" w:eastAsiaTheme="minorEastAsia" w:hAnsiTheme="minorHAnsi"/>
              <w:noProof/>
              <w:lang w:eastAsia="fr-CH"/>
            </w:rPr>
          </w:pPr>
          <w:hyperlink w:anchor="_Toc152863280" w:history="1">
            <w:r w:rsidR="000C5D37" w:rsidRPr="00942647">
              <w:rPr>
                <w:rStyle w:val="Lienhypertexte"/>
                <w:noProof/>
              </w:rPr>
              <w:t>5 capteurs d’humidité / pompe</w:t>
            </w:r>
            <w:r w:rsidR="000C5D37">
              <w:rPr>
                <w:noProof/>
                <w:webHidden/>
              </w:rPr>
              <w:tab/>
            </w:r>
            <w:r w:rsidR="000C5D37">
              <w:rPr>
                <w:noProof/>
                <w:webHidden/>
              </w:rPr>
              <w:fldChar w:fldCharType="begin"/>
            </w:r>
            <w:r w:rsidR="000C5D37">
              <w:rPr>
                <w:noProof/>
                <w:webHidden/>
              </w:rPr>
              <w:instrText xml:space="preserve"> PAGEREF _Toc152863280 \h </w:instrText>
            </w:r>
            <w:r w:rsidR="000C5D37">
              <w:rPr>
                <w:noProof/>
                <w:webHidden/>
              </w:rPr>
            </w:r>
            <w:r w:rsidR="000C5D37">
              <w:rPr>
                <w:noProof/>
                <w:webHidden/>
              </w:rPr>
              <w:fldChar w:fldCharType="separate"/>
            </w:r>
            <w:r w:rsidR="00DF05B9">
              <w:rPr>
                <w:noProof/>
                <w:webHidden/>
              </w:rPr>
              <w:t>3</w:t>
            </w:r>
            <w:r w:rsidR="000C5D37">
              <w:rPr>
                <w:noProof/>
                <w:webHidden/>
              </w:rPr>
              <w:fldChar w:fldCharType="end"/>
            </w:r>
          </w:hyperlink>
        </w:p>
        <w:p w14:paraId="596DA1EA" w14:textId="1AFD94ED" w:rsidR="000C5D37" w:rsidRDefault="00000000">
          <w:pPr>
            <w:pStyle w:val="TM2"/>
            <w:tabs>
              <w:tab w:val="right" w:leader="dot" w:pos="9061"/>
            </w:tabs>
            <w:rPr>
              <w:rFonts w:asciiTheme="minorHAnsi" w:eastAsiaTheme="minorEastAsia" w:hAnsiTheme="minorHAnsi"/>
              <w:noProof/>
              <w:lang w:eastAsia="fr-CH"/>
            </w:rPr>
          </w:pPr>
          <w:hyperlink w:anchor="_Toc152863281" w:history="1">
            <w:r w:rsidR="000C5D37" w:rsidRPr="00942647">
              <w:rPr>
                <w:rStyle w:val="Lienhypertexte"/>
                <w:noProof/>
              </w:rPr>
              <w:t>6 Mesure de niveau d’eau</w:t>
            </w:r>
            <w:r w:rsidR="000C5D37">
              <w:rPr>
                <w:noProof/>
                <w:webHidden/>
              </w:rPr>
              <w:tab/>
            </w:r>
            <w:r w:rsidR="000C5D37">
              <w:rPr>
                <w:noProof/>
                <w:webHidden/>
              </w:rPr>
              <w:fldChar w:fldCharType="begin"/>
            </w:r>
            <w:r w:rsidR="000C5D37">
              <w:rPr>
                <w:noProof/>
                <w:webHidden/>
              </w:rPr>
              <w:instrText xml:space="preserve"> PAGEREF _Toc152863281 \h </w:instrText>
            </w:r>
            <w:r w:rsidR="000C5D37">
              <w:rPr>
                <w:noProof/>
                <w:webHidden/>
              </w:rPr>
            </w:r>
            <w:r w:rsidR="000C5D37">
              <w:rPr>
                <w:noProof/>
                <w:webHidden/>
              </w:rPr>
              <w:fldChar w:fldCharType="separate"/>
            </w:r>
            <w:r w:rsidR="00DF05B9">
              <w:rPr>
                <w:noProof/>
                <w:webHidden/>
              </w:rPr>
              <w:t>3</w:t>
            </w:r>
            <w:r w:rsidR="000C5D37">
              <w:rPr>
                <w:noProof/>
                <w:webHidden/>
              </w:rPr>
              <w:fldChar w:fldCharType="end"/>
            </w:r>
          </w:hyperlink>
        </w:p>
        <w:p w14:paraId="5DE98598" w14:textId="7764A59D" w:rsidR="000C5D37" w:rsidRDefault="00000000">
          <w:pPr>
            <w:pStyle w:val="TM2"/>
            <w:tabs>
              <w:tab w:val="right" w:leader="dot" w:pos="9061"/>
            </w:tabs>
            <w:rPr>
              <w:rFonts w:asciiTheme="minorHAnsi" w:eastAsiaTheme="minorEastAsia" w:hAnsiTheme="minorHAnsi"/>
              <w:noProof/>
              <w:lang w:eastAsia="fr-CH"/>
            </w:rPr>
          </w:pPr>
          <w:hyperlink w:anchor="_Toc152863282" w:history="1">
            <w:r w:rsidR="000C5D37" w:rsidRPr="00942647">
              <w:rPr>
                <w:rStyle w:val="Lienhypertexte"/>
                <w:noProof/>
              </w:rPr>
              <w:t>7 Module Bluetooth</w:t>
            </w:r>
            <w:r w:rsidR="000C5D37">
              <w:rPr>
                <w:noProof/>
                <w:webHidden/>
              </w:rPr>
              <w:tab/>
            </w:r>
            <w:r w:rsidR="000C5D37">
              <w:rPr>
                <w:noProof/>
                <w:webHidden/>
              </w:rPr>
              <w:fldChar w:fldCharType="begin"/>
            </w:r>
            <w:r w:rsidR="000C5D37">
              <w:rPr>
                <w:noProof/>
                <w:webHidden/>
              </w:rPr>
              <w:instrText xml:space="preserve"> PAGEREF _Toc152863282 \h </w:instrText>
            </w:r>
            <w:r w:rsidR="000C5D37">
              <w:rPr>
                <w:noProof/>
                <w:webHidden/>
              </w:rPr>
            </w:r>
            <w:r w:rsidR="000C5D37">
              <w:rPr>
                <w:noProof/>
                <w:webHidden/>
              </w:rPr>
              <w:fldChar w:fldCharType="separate"/>
            </w:r>
            <w:r w:rsidR="00DF05B9">
              <w:rPr>
                <w:noProof/>
                <w:webHidden/>
              </w:rPr>
              <w:t>3</w:t>
            </w:r>
            <w:r w:rsidR="000C5D37">
              <w:rPr>
                <w:noProof/>
                <w:webHidden/>
              </w:rPr>
              <w:fldChar w:fldCharType="end"/>
            </w:r>
          </w:hyperlink>
        </w:p>
        <w:p w14:paraId="62B6EE29" w14:textId="09EDF154" w:rsidR="000C5D37" w:rsidRDefault="00000000">
          <w:pPr>
            <w:pStyle w:val="TM2"/>
            <w:tabs>
              <w:tab w:val="right" w:leader="dot" w:pos="9061"/>
            </w:tabs>
            <w:rPr>
              <w:rFonts w:asciiTheme="minorHAnsi" w:eastAsiaTheme="minorEastAsia" w:hAnsiTheme="minorHAnsi"/>
              <w:noProof/>
              <w:lang w:eastAsia="fr-CH"/>
            </w:rPr>
          </w:pPr>
          <w:hyperlink w:anchor="_Toc152863283" w:history="1">
            <w:r w:rsidR="000C5D37" w:rsidRPr="00942647">
              <w:rPr>
                <w:rStyle w:val="Lienhypertexte"/>
                <w:noProof/>
              </w:rPr>
              <w:t>8 Buzzer</w:t>
            </w:r>
            <w:r w:rsidR="000C5D37">
              <w:rPr>
                <w:noProof/>
                <w:webHidden/>
              </w:rPr>
              <w:tab/>
            </w:r>
            <w:r w:rsidR="000C5D37">
              <w:rPr>
                <w:noProof/>
                <w:webHidden/>
              </w:rPr>
              <w:fldChar w:fldCharType="begin"/>
            </w:r>
            <w:r w:rsidR="000C5D37">
              <w:rPr>
                <w:noProof/>
                <w:webHidden/>
              </w:rPr>
              <w:instrText xml:space="preserve"> PAGEREF _Toc152863283 \h </w:instrText>
            </w:r>
            <w:r w:rsidR="000C5D37">
              <w:rPr>
                <w:noProof/>
                <w:webHidden/>
              </w:rPr>
            </w:r>
            <w:r w:rsidR="000C5D37">
              <w:rPr>
                <w:noProof/>
                <w:webHidden/>
              </w:rPr>
              <w:fldChar w:fldCharType="separate"/>
            </w:r>
            <w:r w:rsidR="00DF05B9">
              <w:rPr>
                <w:noProof/>
                <w:webHidden/>
              </w:rPr>
              <w:t>4</w:t>
            </w:r>
            <w:r w:rsidR="000C5D37">
              <w:rPr>
                <w:noProof/>
                <w:webHidden/>
              </w:rPr>
              <w:fldChar w:fldCharType="end"/>
            </w:r>
          </w:hyperlink>
        </w:p>
        <w:p w14:paraId="1EDB81D9" w14:textId="7956A72F" w:rsidR="000C5D37" w:rsidRDefault="00000000">
          <w:pPr>
            <w:pStyle w:val="TM2"/>
            <w:tabs>
              <w:tab w:val="right" w:leader="dot" w:pos="9061"/>
            </w:tabs>
            <w:rPr>
              <w:rFonts w:asciiTheme="minorHAnsi" w:eastAsiaTheme="minorEastAsia" w:hAnsiTheme="minorHAnsi"/>
              <w:noProof/>
              <w:lang w:eastAsia="fr-CH"/>
            </w:rPr>
          </w:pPr>
          <w:hyperlink w:anchor="_Toc152863284" w:history="1">
            <w:r w:rsidR="000C5D37" w:rsidRPr="00942647">
              <w:rPr>
                <w:rStyle w:val="Lienhypertexte"/>
                <w:noProof/>
              </w:rPr>
              <w:t>9 PCB</w:t>
            </w:r>
            <w:r w:rsidR="000C5D37">
              <w:rPr>
                <w:noProof/>
                <w:webHidden/>
              </w:rPr>
              <w:tab/>
            </w:r>
            <w:r w:rsidR="000C5D37">
              <w:rPr>
                <w:noProof/>
                <w:webHidden/>
              </w:rPr>
              <w:fldChar w:fldCharType="begin"/>
            </w:r>
            <w:r w:rsidR="000C5D37">
              <w:rPr>
                <w:noProof/>
                <w:webHidden/>
              </w:rPr>
              <w:instrText xml:space="preserve"> PAGEREF _Toc152863284 \h </w:instrText>
            </w:r>
            <w:r w:rsidR="000C5D37">
              <w:rPr>
                <w:noProof/>
                <w:webHidden/>
              </w:rPr>
            </w:r>
            <w:r w:rsidR="000C5D37">
              <w:rPr>
                <w:noProof/>
                <w:webHidden/>
              </w:rPr>
              <w:fldChar w:fldCharType="separate"/>
            </w:r>
            <w:r w:rsidR="00DF05B9">
              <w:rPr>
                <w:noProof/>
                <w:webHidden/>
              </w:rPr>
              <w:t>4</w:t>
            </w:r>
            <w:r w:rsidR="000C5D37">
              <w:rPr>
                <w:noProof/>
                <w:webHidden/>
              </w:rPr>
              <w:fldChar w:fldCharType="end"/>
            </w:r>
          </w:hyperlink>
        </w:p>
        <w:p w14:paraId="66112B56" w14:textId="425B5348" w:rsidR="000C5D37" w:rsidRDefault="00000000">
          <w:pPr>
            <w:pStyle w:val="TM1"/>
            <w:tabs>
              <w:tab w:val="right" w:leader="dot" w:pos="9061"/>
            </w:tabs>
            <w:rPr>
              <w:rFonts w:asciiTheme="minorHAnsi" w:eastAsiaTheme="minorEastAsia" w:hAnsiTheme="minorHAnsi"/>
              <w:noProof/>
              <w:lang w:eastAsia="fr-CH"/>
            </w:rPr>
          </w:pPr>
          <w:hyperlink w:anchor="_Toc152863285" w:history="1">
            <w:r w:rsidR="000C5D37" w:rsidRPr="00942647">
              <w:rPr>
                <w:rStyle w:val="Lienhypertexte"/>
                <w:noProof/>
              </w:rPr>
              <w:t>Boitier</w:t>
            </w:r>
            <w:r w:rsidR="000C5D37">
              <w:rPr>
                <w:noProof/>
                <w:webHidden/>
              </w:rPr>
              <w:tab/>
            </w:r>
            <w:r w:rsidR="000C5D37">
              <w:rPr>
                <w:noProof/>
                <w:webHidden/>
              </w:rPr>
              <w:fldChar w:fldCharType="begin"/>
            </w:r>
            <w:r w:rsidR="000C5D37">
              <w:rPr>
                <w:noProof/>
                <w:webHidden/>
              </w:rPr>
              <w:instrText xml:space="preserve"> PAGEREF _Toc152863285 \h </w:instrText>
            </w:r>
            <w:r w:rsidR="000C5D37">
              <w:rPr>
                <w:noProof/>
                <w:webHidden/>
              </w:rPr>
            </w:r>
            <w:r w:rsidR="000C5D37">
              <w:rPr>
                <w:noProof/>
                <w:webHidden/>
              </w:rPr>
              <w:fldChar w:fldCharType="separate"/>
            </w:r>
            <w:r w:rsidR="00DF05B9">
              <w:rPr>
                <w:noProof/>
                <w:webHidden/>
              </w:rPr>
              <w:t>5</w:t>
            </w:r>
            <w:r w:rsidR="000C5D37">
              <w:rPr>
                <w:noProof/>
                <w:webHidden/>
              </w:rPr>
              <w:fldChar w:fldCharType="end"/>
            </w:r>
          </w:hyperlink>
        </w:p>
        <w:p w14:paraId="3BB8635A" w14:textId="67B44D48" w:rsidR="000C5D37" w:rsidRDefault="00000000">
          <w:pPr>
            <w:pStyle w:val="TM1"/>
            <w:tabs>
              <w:tab w:val="right" w:leader="dot" w:pos="9061"/>
            </w:tabs>
            <w:rPr>
              <w:rFonts w:asciiTheme="minorHAnsi" w:eastAsiaTheme="minorEastAsia" w:hAnsiTheme="minorHAnsi"/>
              <w:noProof/>
              <w:lang w:eastAsia="fr-CH"/>
            </w:rPr>
          </w:pPr>
          <w:hyperlink w:anchor="_Toc152863286" w:history="1">
            <w:r w:rsidR="000C5D37" w:rsidRPr="00942647">
              <w:rPr>
                <w:rStyle w:val="Lienhypertexte"/>
                <w:noProof/>
              </w:rPr>
              <w:t>Interactions avec l’extérieur</w:t>
            </w:r>
            <w:r w:rsidR="000C5D37">
              <w:rPr>
                <w:noProof/>
                <w:webHidden/>
              </w:rPr>
              <w:tab/>
            </w:r>
            <w:r w:rsidR="000C5D37">
              <w:rPr>
                <w:noProof/>
                <w:webHidden/>
              </w:rPr>
              <w:fldChar w:fldCharType="begin"/>
            </w:r>
            <w:r w:rsidR="000C5D37">
              <w:rPr>
                <w:noProof/>
                <w:webHidden/>
              </w:rPr>
              <w:instrText xml:space="preserve"> PAGEREF _Toc152863286 \h </w:instrText>
            </w:r>
            <w:r w:rsidR="000C5D37">
              <w:rPr>
                <w:noProof/>
                <w:webHidden/>
              </w:rPr>
            </w:r>
            <w:r w:rsidR="000C5D37">
              <w:rPr>
                <w:noProof/>
                <w:webHidden/>
              </w:rPr>
              <w:fldChar w:fldCharType="separate"/>
            </w:r>
            <w:r w:rsidR="00DF05B9">
              <w:rPr>
                <w:noProof/>
                <w:webHidden/>
              </w:rPr>
              <w:t>5</w:t>
            </w:r>
            <w:r w:rsidR="000C5D37">
              <w:rPr>
                <w:noProof/>
                <w:webHidden/>
              </w:rPr>
              <w:fldChar w:fldCharType="end"/>
            </w:r>
          </w:hyperlink>
        </w:p>
        <w:p w14:paraId="2BC836C2" w14:textId="740835EA" w:rsidR="000C5D37" w:rsidRDefault="00000000">
          <w:pPr>
            <w:pStyle w:val="TM1"/>
            <w:tabs>
              <w:tab w:val="right" w:leader="dot" w:pos="9061"/>
            </w:tabs>
            <w:rPr>
              <w:rFonts w:asciiTheme="minorHAnsi" w:eastAsiaTheme="minorEastAsia" w:hAnsiTheme="minorHAnsi"/>
              <w:noProof/>
              <w:lang w:eastAsia="fr-CH"/>
            </w:rPr>
          </w:pPr>
          <w:hyperlink w:anchor="_Toc152863287" w:history="1">
            <w:r w:rsidR="000C5D37" w:rsidRPr="00942647">
              <w:rPr>
                <w:rStyle w:val="Lienhypertexte"/>
                <w:noProof/>
              </w:rPr>
              <w:t>Evaluation des couts</w:t>
            </w:r>
            <w:r w:rsidR="000C5D37">
              <w:rPr>
                <w:noProof/>
                <w:webHidden/>
              </w:rPr>
              <w:tab/>
            </w:r>
            <w:r w:rsidR="000C5D37">
              <w:rPr>
                <w:noProof/>
                <w:webHidden/>
              </w:rPr>
              <w:fldChar w:fldCharType="begin"/>
            </w:r>
            <w:r w:rsidR="000C5D37">
              <w:rPr>
                <w:noProof/>
                <w:webHidden/>
              </w:rPr>
              <w:instrText xml:space="preserve"> PAGEREF _Toc152863287 \h </w:instrText>
            </w:r>
            <w:r w:rsidR="000C5D37">
              <w:rPr>
                <w:noProof/>
                <w:webHidden/>
              </w:rPr>
            </w:r>
            <w:r w:rsidR="000C5D37">
              <w:rPr>
                <w:noProof/>
                <w:webHidden/>
              </w:rPr>
              <w:fldChar w:fldCharType="separate"/>
            </w:r>
            <w:r w:rsidR="00DF05B9">
              <w:rPr>
                <w:noProof/>
                <w:webHidden/>
              </w:rPr>
              <w:t>6</w:t>
            </w:r>
            <w:r w:rsidR="000C5D37">
              <w:rPr>
                <w:noProof/>
                <w:webHidden/>
              </w:rPr>
              <w:fldChar w:fldCharType="end"/>
            </w:r>
          </w:hyperlink>
        </w:p>
        <w:p w14:paraId="3AE979C2" w14:textId="512B243B" w:rsidR="000C5D37" w:rsidRDefault="00000000">
          <w:pPr>
            <w:pStyle w:val="TM1"/>
            <w:tabs>
              <w:tab w:val="right" w:leader="dot" w:pos="9061"/>
            </w:tabs>
            <w:rPr>
              <w:rFonts w:asciiTheme="minorHAnsi" w:eastAsiaTheme="minorEastAsia" w:hAnsiTheme="minorHAnsi"/>
              <w:noProof/>
              <w:lang w:eastAsia="fr-CH"/>
            </w:rPr>
          </w:pPr>
          <w:hyperlink w:anchor="_Toc152863288" w:history="1">
            <w:r w:rsidR="000C5D37" w:rsidRPr="00942647">
              <w:rPr>
                <w:rStyle w:val="Lienhypertexte"/>
                <w:noProof/>
              </w:rPr>
              <w:t>Planning</w:t>
            </w:r>
            <w:r w:rsidR="000C5D37">
              <w:rPr>
                <w:noProof/>
                <w:webHidden/>
              </w:rPr>
              <w:tab/>
            </w:r>
            <w:r w:rsidR="000C5D37">
              <w:rPr>
                <w:noProof/>
                <w:webHidden/>
              </w:rPr>
              <w:fldChar w:fldCharType="begin"/>
            </w:r>
            <w:r w:rsidR="000C5D37">
              <w:rPr>
                <w:noProof/>
                <w:webHidden/>
              </w:rPr>
              <w:instrText xml:space="preserve"> PAGEREF _Toc152863288 \h </w:instrText>
            </w:r>
            <w:r w:rsidR="000C5D37">
              <w:rPr>
                <w:noProof/>
                <w:webHidden/>
              </w:rPr>
            </w:r>
            <w:r w:rsidR="000C5D37">
              <w:rPr>
                <w:noProof/>
                <w:webHidden/>
              </w:rPr>
              <w:fldChar w:fldCharType="separate"/>
            </w:r>
            <w:r w:rsidR="00DF05B9">
              <w:rPr>
                <w:noProof/>
                <w:webHidden/>
              </w:rPr>
              <w:t>6</w:t>
            </w:r>
            <w:r w:rsidR="000C5D37">
              <w:rPr>
                <w:noProof/>
                <w:webHidden/>
              </w:rPr>
              <w:fldChar w:fldCharType="end"/>
            </w:r>
          </w:hyperlink>
        </w:p>
        <w:p w14:paraId="29F0D3AE" w14:textId="1B0DDBF7" w:rsidR="000C5D37" w:rsidRDefault="00000000">
          <w:pPr>
            <w:pStyle w:val="TM1"/>
            <w:tabs>
              <w:tab w:val="right" w:leader="dot" w:pos="9061"/>
            </w:tabs>
            <w:rPr>
              <w:rFonts w:asciiTheme="minorHAnsi" w:eastAsiaTheme="minorEastAsia" w:hAnsiTheme="minorHAnsi"/>
              <w:noProof/>
              <w:lang w:eastAsia="fr-CH"/>
            </w:rPr>
          </w:pPr>
          <w:hyperlink w:anchor="_Toc152863289" w:history="1">
            <w:r w:rsidR="000C5D37" w:rsidRPr="00942647">
              <w:rPr>
                <w:rStyle w:val="Lienhypertexte"/>
                <w:noProof/>
              </w:rPr>
              <w:t>Conclusion</w:t>
            </w:r>
            <w:r w:rsidR="000C5D37">
              <w:rPr>
                <w:noProof/>
                <w:webHidden/>
              </w:rPr>
              <w:tab/>
            </w:r>
            <w:r w:rsidR="000C5D37">
              <w:rPr>
                <w:noProof/>
                <w:webHidden/>
              </w:rPr>
              <w:fldChar w:fldCharType="begin"/>
            </w:r>
            <w:r w:rsidR="000C5D37">
              <w:rPr>
                <w:noProof/>
                <w:webHidden/>
              </w:rPr>
              <w:instrText xml:space="preserve"> PAGEREF _Toc152863289 \h </w:instrText>
            </w:r>
            <w:r w:rsidR="000C5D37">
              <w:rPr>
                <w:noProof/>
                <w:webHidden/>
              </w:rPr>
            </w:r>
            <w:r w:rsidR="000C5D37">
              <w:rPr>
                <w:noProof/>
                <w:webHidden/>
              </w:rPr>
              <w:fldChar w:fldCharType="separate"/>
            </w:r>
            <w:r w:rsidR="00DF05B9">
              <w:rPr>
                <w:noProof/>
                <w:webHidden/>
              </w:rPr>
              <w:t>8</w:t>
            </w:r>
            <w:r w:rsidR="000C5D37">
              <w:rPr>
                <w:noProof/>
                <w:webHidden/>
              </w:rPr>
              <w:fldChar w:fldCharType="end"/>
            </w:r>
          </w:hyperlink>
        </w:p>
        <w:p w14:paraId="16F589A3" w14:textId="3E0E8C33" w:rsidR="000C5D37" w:rsidRDefault="00000000">
          <w:pPr>
            <w:pStyle w:val="TM1"/>
            <w:tabs>
              <w:tab w:val="right" w:leader="dot" w:pos="9061"/>
            </w:tabs>
            <w:rPr>
              <w:rFonts w:asciiTheme="minorHAnsi" w:eastAsiaTheme="minorEastAsia" w:hAnsiTheme="minorHAnsi"/>
              <w:noProof/>
              <w:lang w:eastAsia="fr-CH"/>
            </w:rPr>
          </w:pPr>
          <w:hyperlink w:anchor="_Toc152863290" w:history="1">
            <w:r w:rsidR="000C5D37" w:rsidRPr="00942647">
              <w:rPr>
                <w:rStyle w:val="Lienhypertexte"/>
                <w:noProof/>
              </w:rPr>
              <w:t>Annexe :</w:t>
            </w:r>
            <w:r w:rsidR="000C5D37">
              <w:rPr>
                <w:noProof/>
                <w:webHidden/>
              </w:rPr>
              <w:tab/>
            </w:r>
            <w:r w:rsidR="000C5D37">
              <w:rPr>
                <w:noProof/>
                <w:webHidden/>
              </w:rPr>
              <w:fldChar w:fldCharType="begin"/>
            </w:r>
            <w:r w:rsidR="000C5D37">
              <w:rPr>
                <w:noProof/>
                <w:webHidden/>
              </w:rPr>
              <w:instrText xml:space="preserve"> PAGEREF _Toc152863290 \h </w:instrText>
            </w:r>
            <w:r w:rsidR="000C5D37">
              <w:rPr>
                <w:noProof/>
                <w:webHidden/>
              </w:rPr>
            </w:r>
            <w:r w:rsidR="000C5D37">
              <w:rPr>
                <w:noProof/>
                <w:webHidden/>
              </w:rPr>
              <w:fldChar w:fldCharType="separate"/>
            </w:r>
            <w:r w:rsidR="00DF05B9">
              <w:rPr>
                <w:noProof/>
                <w:webHidden/>
              </w:rPr>
              <w:t>9</w:t>
            </w:r>
            <w:r w:rsidR="000C5D37">
              <w:rPr>
                <w:noProof/>
                <w:webHidden/>
              </w:rPr>
              <w:fldChar w:fldCharType="end"/>
            </w:r>
          </w:hyperlink>
        </w:p>
        <w:p w14:paraId="64ADFA5E" w14:textId="6411BBF6" w:rsidR="000C5D37" w:rsidRDefault="00000000">
          <w:pPr>
            <w:pStyle w:val="TM2"/>
            <w:tabs>
              <w:tab w:val="right" w:leader="dot" w:pos="9061"/>
            </w:tabs>
            <w:rPr>
              <w:rFonts w:asciiTheme="minorHAnsi" w:eastAsiaTheme="minorEastAsia" w:hAnsiTheme="minorHAnsi"/>
              <w:noProof/>
              <w:lang w:eastAsia="fr-CH"/>
            </w:rPr>
          </w:pPr>
          <w:hyperlink w:anchor="_Toc152863291" w:history="1">
            <w:r w:rsidR="000C5D37" w:rsidRPr="00942647">
              <w:rPr>
                <w:rStyle w:val="Lienhypertexte"/>
                <w:noProof/>
              </w:rPr>
              <w:t>Cahier de charges</w:t>
            </w:r>
            <w:r w:rsidR="000C5D37">
              <w:rPr>
                <w:noProof/>
                <w:webHidden/>
              </w:rPr>
              <w:tab/>
            </w:r>
            <w:r w:rsidR="000C5D37">
              <w:rPr>
                <w:noProof/>
                <w:webHidden/>
              </w:rPr>
              <w:fldChar w:fldCharType="begin"/>
            </w:r>
            <w:r w:rsidR="000C5D37">
              <w:rPr>
                <w:noProof/>
                <w:webHidden/>
              </w:rPr>
              <w:instrText xml:space="preserve"> PAGEREF _Toc152863291 \h </w:instrText>
            </w:r>
            <w:r w:rsidR="000C5D37">
              <w:rPr>
                <w:noProof/>
                <w:webHidden/>
              </w:rPr>
            </w:r>
            <w:r w:rsidR="000C5D37">
              <w:rPr>
                <w:noProof/>
                <w:webHidden/>
              </w:rPr>
              <w:fldChar w:fldCharType="separate"/>
            </w:r>
            <w:r w:rsidR="00DF05B9">
              <w:rPr>
                <w:noProof/>
                <w:webHidden/>
              </w:rPr>
              <w:t>9</w:t>
            </w:r>
            <w:r w:rsidR="000C5D37">
              <w:rPr>
                <w:noProof/>
                <w:webHidden/>
              </w:rPr>
              <w:fldChar w:fldCharType="end"/>
            </w:r>
          </w:hyperlink>
        </w:p>
        <w:p w14:paraId="016AE548" w14:textId="0D48B9E9" w:rsidR="000C5D37" w:rsidRDefault="00000000">
          <w:pPr>
            <w:pStyle w:val="TM3"/>
            <w:tabs>
              <w:tab w:val="right" w:leader="dot" w:pos="9061"/>
            </w:tabs>
            <w:rPr>
              <w:rFonts w:asciiTheme="minorHAnsi" w:eastAsiaTheme="minorEastAsia" w:hAnsiTheme="minorHAnsi"/>
              <w:noProof/>
              <w:lang w:eastAsia="fr-CH"/>
            </w:rPr>
          </w:pPr>
          <w:hyperlink w:anchor="_Toc152863292" w:history="1">
            <w:r w:rsidR="000C5D37" w:rsidRPr="00942647">
              <w:rPr>
                <w:rStyle w:val="Lienhypertexte"/>
                <w:noProof/>
              </w:rPr>
              <w:t>But du projet</w:t>
            </w:r>
            <w:r w:rsidR="000C5D37">
              <w:rPr>
                <w:noProof/>
                <w:webHidden/>
              </w:rPr>
              <w:tab/>
            </w:r>
            <w:r w:rsidR="000C5D37">
              <w:rPr>
                <w:noProof/>
                <w:webHidden/>
              </w:rPr>
              <w:fldChar w:fldCharType="begin"/>
            </w:r>
            <w:r w:rsidR="000C5D37">
              <w:rPr>
                <w:noProof/>
                <w:webHidden/>
              </w:rPr>
              <w:instrText xml:space="preserve"> PAGEREF _Toc152863292 \h </w:instrText>
            </w:r>
            <w:r w:rsidR="000C5D37">
              <w:rPr>
                <w:noProof/>
                <w:webHidden/>
              </w:rPr>
            </w:r>
            <w:r w:rsidR="000C5D37">
              <w:rPr>
                <w:noProof/>
                <w:webHidden/>
              </w:rPr>
              <w:fldChar w:fldCharType="separate"/>
            </w:r>
            <w:r w:rsidR="00DF05B9">
              <w:rPr>
                <w:noProof/>
                <w:webHidden/>
              </w:rPr>
              <w:t>9</w:t>
            </w:r>
            <w:r w:rsidR="000C5D37">
              <w:rPr>
                <w:noProof/>
                <w:webHidden/>
              </w:rPr>
              <w:fldChar w:fldCharType="end"/>
            </w:r>
          </w:hyperlink>
        </w:p>
        <w:p w14:paraId="7CEABBAB" w14:textId="31BCA6BB" w:rsidR="000C5D37" w:rsidRDefault="00000000">
          <w:pPr>
            <w:pStyle w:val="TM3"/>
            <w:tabs>
              <w:tab w:val="right" w:leader="dot" w:pos="9061"/>
            </w:tabs>
            <w:rPr>
              <w:rFonts w:asciiTheme="minorHAnsi" w:eastAsiaTheme="minorEastAsia" w:hAnsiTheme="minorHAnsi"/>
              <w:noProof/>
              <w:lang w:eastAsia="fr-CH"/>
            </w:rPr>
          </w:pPr>
          <w:hyperlink w:anchor="_Toc152863293" w:history="1">
            <w:r w:rsidR="000C5D37" w:rsidRPr="00942647">
              <w:rPr>
                <w:rStyle w:val="Lienhypertexte"/>
                <w:noProof/>
              </w:rPr>
              <w:t>Spécifications du projet</w:t>
            </w:r>
            <w:r w:rsidR="000C5D37">
              <w:rPr>
                <w:noProof/>
                <w:webHidden/>
              </w:rPr>
              <w:tab/>
            </w:r>
            <w:r w:rsidR="000C5D37">
              <w:rPr>
                <w:noProof/>
                <w:webHidden/>
              </w:rPr>
              <w:fldChar w:fldCharType="begin"/>
            </w:r>
            <w:r w:rsidR="000C5D37">
              <w:rPr>
                <w:noProof/>
                <w:webHidden/>
              </w:rPr>
              <w:instrText xml:space="preserve"> PAGEREF _Toc152863293 \h </w:instrText>
            </w:r>
            <w:r w:rsidR="000C5D37">
              <w:rPr>
                <w:noProof/>
                <w:webHidden/>
              </w:rPr>
            </w:r>
            <w:r w:rsidR="000C5D37">
              <w:rPr>
                <w:noProof/>
                <w:webHidden/>
              </w:rPr>
              <w:fldChar w:fldCharType="separate"/>
            </w:r>
            <w:r w:rsidR="00DF05B9">
              <w:rPr>
                <w:noProof/>
                <w:webHidden/>
              </w:rPr>
              <w:t>9</w:t>
            </w:r>
            <w:r w:rsidR="000C5D37">
              <w:rPr>
                <w:noProof/>
                <w:webHidden/>
              </w:rPr>
              <w:fldChar w:fldCharType="end"/>
            </w:r>
          </w:hyperlink>
        </w:p>
        <w:p w14:paraId="542E7805" w14:textId="33B9456B" w:rsidR="000C5D37" w:rsidRDefault="00000000">
          <w:pPr>
            <w:pStyle w:val="TM3"/>
            <w:tabs>
              <w:tab w:val="right" w:leader="dot" w:pos="9061"/>
            </w:tabs>
            <w:rPr>
              <w:rFonts w:asciiTheme="minorHAnsi" w:eastAsiaTheme="minorEastAsia" w:hAnsiTheme="minorHAnsi"/>
              <w:noProof/>
              <w:lang w:eastAsia="fr-CH"/>
            </w:rPr>
          </w:pPr>
          <w:hyperlink w:anchor="_Toc152863294" w:history="1">
            <w:r w:rsidR="000C5D37" w:rsidRPr="00942647">
              <w:rPr>
                <w:rStyle w:val="Lienhypertexte"/>
                <w:noProof/>
              </w:rPr>
              <w:t>Bloc Alimentation (1)</w:t>
            </w:r>
            <w:r w:rsidR="000C5D37">
              <w:rPr>
                <w:noProof/>
                <w:webHidden/>
              </w:rPr>
              <w:tab/>
            </w:r>
            <w:r w:rsidR="000C5D37">
              <w:rPr>
                <w:noProof/>
                <w:webHidden/>
              </w:rPr>
              <w:fldChar w:fldCharType="begin"/>
            </w:r>
            <w:r w:rsidR="000C5D37">
              <w:rPr>
                <w:noProof/>
                <w:webHidden/>
              </w:rPr>
              <w:instrText xml:space="preserve"> PAGEREF _Toc152863294 \h </w:instrText>
            </w:r>
            <w:r w:rsidR="000C5D37">
              <w:rPr>
                <w:noProof/>
                <w:webHidden/>
              </w:rPr>
            </w:r>
            <w:r w:rsidR="000C5D37">
              <w:rPr>
                <w:noProof/>
                <w:webHidden/>
              </w:rPr>
              <w:fldChar w:fldCharType="separate"/>
            </w:r>
            <w:r w:rsidR="00DF05B9">
              <w:rPr>
                <w:noProof/>
                <w:webHidden/>
              </w:rPr>
              <w:t>10</w:t>
            </w:r>
            <w:r w:rsidR="000C5D37">
              <w:rPr>
                <w:noProof/>
                <w:webHidden/>
              </w:rPr>
              <w:fldChar w:fldCharType="end"/>
            </w:r>
          </w:hyperlink>
        </w:p>
        <w:p w14:paraId="15BF4896" w14:textId="1CE26711" w:rsidR="000C5D37" w:rsidRDefault="00000000">
          <w:pPr>
            <w:pStyle w:val="TM3"/>
            <w:tabs>
              <w:tab w:val="right" w:leader="dot" w:pos="9061"/>
            </w:tabs>
            <w:rPr>
              <w:rFonts w:asciiTheme="minorHAnsi" w:eastAsiaTheme="minorEastAsia" w:hAnsiTheme="minorHAnsi"/>
              <w:noProof/>
              <w:lang w:eastAsia="fr-CH"/>
            </w:rPr>
          </w:pPr>
          <w:hyperlink w:anchor="_Toc152863295" w:history="1">
            <w:r w:rsidR="000C5D37" w:rsidRPr="00942647">
              <w:rPr>
                <w:rStyle w:val="Lienhypertexte"/>
                <w:noProof/>
              </w:rPr>
              <w:t>Alimentations 3,3V (2)</w:t>
            </w:r>
            <w:r w:rsidR="000C5D37">
              <w:rPr>
                <w:noProof/>
                <w:webHidden/>
              </w:rPr>
              <w:tab/>
            </w:r>
            <w:r w:rsidR="000C5D37">
              <w:rPr>
                <w:noProof/>
                <w:webHidden/>
              </w:rPr>
              <w:fldChar w:fldCharType="begin"/>
            </w:r>
            <w:r w:rsidR="000C5D37">
              <w:rPr>
                <w:noProof/>
                <w:webHidden/>
              </w:rPr>
              <w:instrText xml:space="preserve"> PAGEREF _Toc152863295 \h </w:instrText>
            </w:r>
            <w:r w:rsidR="000C5D37">
              <w:rPr>
                <w:noProof/>
                <w:webHidden/>
              </w:rPr>
            </w:r>
            <w:r w:rsidR="000C5D37">
              <w:rPr>
                <w:noProof/>
                <w:webHidden/>
              </w:rPr>
              <w:fldChar w:fldCharType="separate"/>
            </w:r>
            <w:r w:rsidR="00DF05B9">
              <w:rPr>
                <w:noProof/>
                <w:webHidden/>
              </w:rPr>
              <w:t>10</w:t>
            </w:r>
            <w:r w:rsidR="000C5D37">
              <w:rPr>
                <w:noProof/>
                <w:webHidden/>
              </w:rPr>
              <w:fldChar w:fldCharType="end"/>
            </w:r>
          </w:hyperlink>
        </w:p>
        <w:p w14:paraId="66506421" w14:textId="64CE212D" w:rsidR="000C5D37" w:rsidRDefault="00000000">
          <w:pPr>
            <w:pStyle w:val="TM3"/>
            <w:tabs>
              <w:tab w:val="right" w:leader="dot" w:pos="9061"/>
            </w:tabs>
            <w:rPr>
              <w:rFonts w:asciiTheme="minorHAnsi" w:eastAsiaTheme="minorEastAsia" w:hAnsiTheme="minorHAnsi"/>
              <w:noProof/>
              <w:lang w:eastAsia="fr-CH"/>
            </w:rPr>
          </w:pPr>
          <w:hyperlink w:anchor="_Toc152863296" w:history="1">
            <w:r w:rsidR="000C5D37" w:rsidRPr="00942647">
              <w:rPr>
                <w:rStyle w:val="Lienhypertexte"/>
                <w:noProof/>
              </w:rPr>
              <w:t>Alimentations pour leds (3)</w:t>
            </w:r>
            <w:r w:rsidR="000C5D37">
              <w:rPr>
                <w:noProof/>
                <w:webHidden/>
              </w:rPr>
              <w:tab/>
            </w:r>
            <w:r w:rsidR="000C5D37">
              <w:rPr>
                <w:noProof/>
                <w:webHidden/>
              </w:rPr>
              <w:fldChar w:fldCharType="begin"/>
            </w:r>
            <w:r w:rsidR="000C5D37">
              <w:rPr>
                <w:noProof/>
                <w:webHidden/>
              </w:rPr>
              <w:instrText xml:space="preserve"> PAGEREF _Toc152863296 \h </w:instrText>
            </w:r>
            <w:r w:rsidR="000C5D37">
              <w:rPr>
                <w:noProof/>
                <w:webHidden/>
              </w:rPr>
            </w:r>
            <w:r w:rsidR="000C5D37">
              <w:rPr>
                <w:noProof/>
                <w:webHidden/>
              </w:rPr>
              <w:fldChar w:fldCharType="separate"/>
            </w:r>
            <w:r w:rsidR="00DF05B9">
              <w:rPr>
                <w:noProof/>
                <w:webHidden/>
              </w:rPr>
              <w:t>10</w:t>
            </w:r>
            <w:r w:rsidR="000C5D37">
              <w:rPr>
                <w:noProof/>
                <w:webHidden/>
              </w:rPr>
              <w:fldChar w:fldCharType="end"/>
            </w:r>
          </w:hyperlink>
        </w:p>
        <w:p w14:paraId="351E2453" w14:textId="4FE2827C" w:rsidR="000C5D37" w:rsidRDefault="00000000">
          <w:pPr>
            <w:pStyle w:val="TM3"/>
            <w:tabs>
              <w:tab w:val="right" w:leader="dot" w:pos="9061"/>
            </w:tabs>
            <w:rPr>
              <w:rFonts w:asciiTheme="minorHAnsi" w:eastAsiaTheme="minorEastAsia" w:hAnsiTheme="minorHAnsi"/>
              <w:noProof/>
              <w:lang w:eastAsia="fr-CH"/>
            </w:rPr>
          </w:pPr>
          <w:hyperlink w:anchor="_Toc152863297" w:history="1">
            <w:r w:rsidR="000C5D37" w:rsidRPr="00942647">
              <w:rPr>
                <w:rStyle w:val="Lienhypertexte"/>
                <w:noProof/>
              </w:rPr>
              <w:t>Bloc Leds signalisation (4)</w:t>
            </w:r>
            <w:r w:rsidR="000C5D37">
              <w:rPr>
                <w:noProof/>
                <w:webHidden/>
              </w:rPr>
              <w:tab/>
            </w:r>
            <w:r w:rsidR="000C5D37">
              <w:rPr>
                <w:noProof/>
                <w:webHidden/>
              </w:rPr>
              <w:fldChar w:fldCharType="begin"/>
            </w:r>
            <w:r w:rsidR="000C5D37">
              <w:rPr>
                <w:noProof/>
                <w:webHidden/>
              </w:rPr>
              <w:instrText xml:space="preserve"> PAGEREF _Toc152863297 \h </w:instrText>
            </w:r>
            <w:r w:rsidR="000C5D37">
              <w:rPr>
                <w:noProof/>
                <w:webHidden/>
              </w:rPr>
            </w:r>
            <w:r w:rsidR="000C5D37">
              <w:rPr>
                <w:noProof/>
                <w:webHidden/>
              </w:rPr>
              <w:fldChar w:fldCharType="separate"/>
            </w:r>
            <w:r w:rsidR="00DF05B9">
              <w:rPr>
                <w:noProof/>
                <w:webHidden/>
              </w:rPr>
              <w:t>10</w:t>
            </w:r>
            <w:r w:rsidR="000C5D37">
              <w:rPr>
                <w:noProof/>
                <w:webHidden/>
              </w:rPr>
              <w:fldChar w:fldCharType="end"/>
            </w:r>
          </w:hyperlink>
        </w:p>
        <w:p w14:paraId="606451ED" w14:textId="11161A43" w:rsidR="000C5D37" w:rsidRDefault="00000000">
          <w:pPr>
            <w:pStyle w:val="TM3"/>
            <w:tabs>
              <w:tab w:val="right" w:leader="dot" w:pos="9061"/>
            </w:tabs>
            <w:rPr>
              <w:rFonts w:asciiTheme="minorHAnsi" w:eastAsiaTheme="minorEastAsia" w:hAnsiTheme="minorHAnsi"/>
              <w:noProof/>
              <w:lang w:eastAsia="fr-CH"/>
            </w:rPr>
          </w:pPr>
          <w:hyperlink w:anchor="_Toc152863298" w:history="1">
            <w:r w:rsidR="000C5D37" w:rsidRPr="00942647">
              <w:rPr>
                <w:rStyle w:val="Lienhypertexte"/>
                <w:noProof/>
              </w:rPr>
              <w:t>Bloc capteur d’humidité (5)</w:t>
            </w:r>
            <w:r w:rsidR="000C5D37">
              <w:rPr>
                <w:noProof/>
                <w:webHidden/>
              </w:rPr>
              <w:tab/>
            </w:r>
            <w:r w:rsidR="000C5D37">
              <w:rPr>
                <w:noProof/>
                <w:webHidden/>
              </w:rPr>
              <w:fldChar w:fldCharType="begin"/>
            </w:r>
            <w:r w:rsidR="000C5D37">
              <w:rPr>
                <w:noProof/>
                <w:webHidden/>
              </w:rPr>
              <w:instrText xml:space="preserve"> PAGEREF _Toc152863298 \h </w:instrText>
            </w:r>
            <w:r w:rsidR="000C5D37">
              <w:rPr>
                <w:noProof/>
                <w:webHidden/>
              </w:rPr>
            </w:r>
            <w:r w:rsidR="000C5D37">
              <w:rPr>
                <w:noProof/>
                <w:webHidden/>
              </w:rPr>
              <w:fldChar w:fldCharType="separate"/>
            </w:r>
            <w:r w:rsidR="00DF05B9">
              <w:rPr>
                <w:noProof/>
                <w:webHidden/>
              </w:rPr>
              <w:t>10</w:t>
            </w:r>
            <w:r w:rsidR="000C5D37">
              <w:rPr>
                <w:noProof/>
                <w:webHidden/>
              </w:rPr>
              <w:fldChar w:fldCharType="end"/>
            </w:r>
          </w:hyperlink>
        </w:p>
        <w:p w14:paraId="03A7DFC5" w14:textId="72B0461D" w:rsidR="000C5D37" w:rsidRDefault="00000000">
          <w:pPr>
            <w:pStyle w:val="TM3"/>
            <w:tabs>
              <w:tab w:val="right" w:leader="dot" w:pos="9061"/>
            </w:tabs>
            <w:rPr>
              <w:rFonts w:asciiTheme="minorHAnsi" w:eastAsiaTheme="minorEastAsia" w:hAnsiTheme="minorHAnsi"/>
              <w:noProof/>
              <w:lang w:eastAsia="fr-CH"/>
            </w:rPr>
          </w:pPr>
          <w:hyperlink w:anchor="_Toc152863299" w:history="1">
            <w:r w:rsidR="000C5D37" w:rsidRPr="00942647">
              <w:rPr>
                <w:rStyle w:val="Lienhypertexte"/>
                <w:noProof/>
              </w:rPr>
              <w:t>Bloc capteur de niveau d’eau du réservoir (6)</w:t>
            </w:r>
            <w:r w:rsidR="000C5D37">
              <w:rPr>
                <w:noProof/>
                <w:webHidden/>
              </w:rPr>
              <w:tab/>
            </w:r>
            <w:r w:rsidR="000C5D37">
              <w:rPr>
                <w:noProof/>
                <w:webHidden/>
              </w:rPr>
              <w:fldChar w:fldCharType="begin"/>
            </w:r>
            <w:r w:rsidR="000C5D37">
              <w:rPr>
                <w:noProof/>
                <w:webHidden/>
              </w:rPr>
              <w:instrText xml:space="preserve"> PAGEREF _Toc152863299 \h </w:instrText>
            </w:r>
            <w:r w:rsidR="000C5D37">
              <w:rPr>
                <w:noProof/>
                <w:webHidden/>
              </w:rPr>
            </w:r>
            <w:r w:rsidR="000C5D37">
              <w:rPr>
                <w:noProof/>
                <w:webHidden/>
              </w:rPr>
              <w:fldChar w:fldCharType="separate"/>
            </w:r>
            <w:r w:rsidR="00DF05B9">
              <w:rPr>
                <w:noProof/>
                <w:webHidden/>
              </w:rPr>
              <w:t>10</w:t>
            </w:r>
            <w:r w:rsidR="000C5D37">
              <w:rPr>
                <w:noProof/>
                <w:webHidden/>
              </w:rPr>
              <w:fldChar w:fldCharType="end"/>
            </w:r>
          </w:hyperlink>
        </w:p>
        <w:p w14:paraId="5A4046E8" w14:textId="6CE8DA6C" w:rsidR="000C5D37" w:rsidRDefault="00000000">
          <w:pPr>
            <w:pStyle w:val="TM3"/>
            <w:tabs>
              <w:tab w:val="right" w:leader="dot" w:pos="9061"/>
            </w:tabs>
            <w:rPr>
              <w:rFonts w:asciiTheme="minorHAnsi" w:eastAsiaTheme="minorEastAsia" w:hAnsiTheme="minorHAnsi"/>
              <w:noProof/>
              <w:lang w:eastAsia="fr-CH"/>
            </w:rPr>
          </w:pPr>
          <w:hyperlink w:anchor="_Toc152863300" w:history="1">
            <w:r w:rsidR="000C5D37" w:rsidRPr="00942647">
              <w:rPr>
                <w:rStyle w:val="Lienhypertexte"/>
                <w:noProof/>
                <w:lang w:val="en-US"/>
              </w:rPr>
              <w:t>Bloc module Bluetooth (7)</w:t>
            </w:r>
            <w:r w:rsidR="000C5D37">
              <w:rPr>
                <w:noProof/>
                <w:webHidden/>
              </w:rPr>
              <w:tab/>
            </w:r>
            <w:r w:rsidR="000C5D37">
              <w:rPr>
                <w:noProof/>
                <w:webHidden/>
              </w:rPr>
              <w:fldChar w:fldCharType="begin"/>
            </w:r>
            <w:r w:rsidR="000C5D37">
              <w:rPr>
                <w:noProof/>
                <w:webHidden/>
              </w:rPr>
              <w:instrText xml:space="preserve"> PAGEREF _Toc152863300 \h </w:instrText>
            </w:r>
            <w:r w:rsidR="000C5D37">
              <w:rPr>
                <w:noProof/>
                <w:webHidden/>
              </w:rPr>
            </w:r>
            <w:r w:rsidR="000C5D37">
              <w:rPr>
                <w:noProof/>
                <w:webHidden/>
              </w:rPr>
              <w:fldChar w:fldCharType="separate"/>
            </w:r>
            <w:r w:rsidR="00DF05B9">
              <w:rPr>
                <w:noProof/>
                <w:webHidden/>
              </w:rPr>
              <w:t>10</w:t>
            </w:r>
            <w:r w:rsidR="000C5D37">
              <w:rPr>
                <w:noProof/>
                <w:webHidden/>
              </w:rPr>
              <w:fldChar w:fldCharType="end"/>
            </w:r>
          </w:hyperlink>
        </w:p>
        <w:p w14:paraId="6EED10EA" w14:textId="5A7FA28E" w:rsidR="000C5D37" w:rsidRDefault="00000000">
          <w:pPr>
            <w:pStyle w:val="TM3"/>
            <w:tabs>
              <w:tab w:val="right" w:leader="dot" w:pos="9061"/>
            </w:tabs>
            <w:rPr>
              <w:rFonts w:asciiTheme="minorHAnsi" w:eastAsiaTheme="minorEastAsia" w:hAnsiTheme="minorHAnsi"/>
              <w:noProof/>
              <w:lang w:eastAsia="fr-CH"/>
            </w:rPr>
          </w:pPr>
          <w:hyperlink w:anchor="_Toc152863301" w:history="1">
            <w:r w:rsidR="000C5D37" w:rsidRPr="00942647">
              <w:rPr>
                <w:rStyle w:val="Lienhypertexte"/>
                <w:noProof/>
              </w:rPr>
              <w:t>Bloc Buzzer (8)</w:t>
            </w:r>
            <w:r w:rsidR="000C5D37">
              <w:rPr>
                <w:noProof/>
                <w:webHidden/>
              </w:rPr>
              <w:tab/>
            </w:r>
            <w:r w:rsidR="000C5D37">
              <w:rPr>
                <w:noProof/>
                <w:webHidden/>
              </w:rPr>
              <w:fldChar w:fldCharType="begin"/>
            </w:r>
            <w:r w:rsidR="000C5D37">
              <w:rPr>
                <w:noProof/>
                <w:webHidden/>
              </w:rPr>
              <w:instrText xml:space="preserve"> PAGEREF _Toc152863301 \h </w:instrText>
            </w:r>
            <w:r w:rsidR="000C5D37">
              <w:rPr>
                <w:noProof/>
                <w:webHidden/>
              </w:rPr>
            </w:r>
            <w:r w:rsidR="000C5D37">
              <w:rPr>
                <w:noProof/>
                <w:webHidden/>
              </w:rPr>
              <w:fldChar w:fldCharType="separate"/>
            </w:r>
            <w:r w:rsidR="00DF05B9">
              <w:rPr>
                <w:noProof/>
                <w:webHidden/>
              </w:rPr>
              <w:t>10</w:t>
            </w:r>
            <w:r w:rsidR="000C5D37">
              <w:rPr>
                <w:noProof/>
                <w:webHidden/>
              </w:rPr>
              <w:fldChar w:fldCharType="end"/>
            </w:r>
          </w:hyperlink>
        </w:p>
        <w:p w14:paraId="17AECAA9" w14:textId="30921B3E" w:rsidR="000C5D37" w:rsidRDefault="00000000">
          <w:pPr>
            <w:pStyle w:val="TM3"/>
            <w:tabs>
              <w:tab w:val="right" w:leader="dot" w:pos="9061"/>
            </w:tabs>
            <w:rPr>
              <w:rFonts w:asciiTheme="minorHAnsi" w:eastAsiaTheme="minorEastAsia" w:hAnsiTheme="minorHAnsi"/>
              <w:noProof/>
              <w:lang w:eastAsia="fr-CH"/>
            </w:rPr>
          </w:pPr>
          <w:hyperlink w:anchor="_Toc152863302" w:history="1">
            <w:r w:rsidR="000C5D37" w:rsidRPr="00942647">
              <w:rPr>
                <w:rStyle w:val="Lienhypertexte"/>
                <w:noProof/>
              </w:rPr>
              <w:t>Bloc PCB (9)</w:t>
            </w:r>
            <w:r w:rsidR="000C5D37">
              <w:rPr>
                <w:noProof/>
                <w:webHidden/>
              </w:rPr>
              <w:tab/>
            </w:r>
            <w:r w:rsidR="000C5D37">
              <w:rPr>
                <w:noProof/>
                <w:webHidden/>
              </w:rPr>
              <w:fldChar w:fldCharType="begin"/>
            </w:r>
            <w:r w:rsidR="000C5D37">
              <w:rPr>
                <w:noProof/>
                <w:webHidden/>
              </w:rPr>
              <w:instrText xml:space="preserve"> PAGEREF _Toc152863302 \h </w:instrText>
            </w:r>
            <w:r w:rsidR="000C5D37">
              <w:rPr>
                <w:noProof/>
                <w:webHidden/>
              </w:rPr>
            </w:r>
            <w:r w:rsidR="000C5D37">
              <w:rPr>
                <w:noProof/>
                <w:webHidden/>
              </w:rPr>
              <w:fldChar w:fldCharType="separate"/>
            </w:r>
            <w:r w:rsidR="00DF05B9">
              <w:rPr>
                <w:noProof/>
                <w:webHidden/>
              </w:rPr>
              <w:t>10</w:t>
            </w:r>
            <w:r w:rsidR="000C5D37">
              <w:rPr>
                <w:noProof/>
                <w:webHidden/>
              </w:rPr>
              <w:fldChar w:fldCharType="end"/>
            </w:r>
          </w:hyperlink>
        </w:p>
        <w:p w14:paraId="27A16D5E" w14:textId="5E7DA6FA" w:rsidR="000C5D37" w:rsidRDefault="00000000">
          <w:pPr>
            <w:pStyle w:val="TM3"/>
            <w:tabs>
              <w:tab w:val="right" w:leader="dot" w:pos="9061"/>
            </w:tabs>
            <w:rPr>
              <w:rFonts w:asciiTheme="minorHAnsi" w:eastAsiaTheme="minorEastAsia" w:hAnsiTheme="minorHAnsi"/>
              <w:noProof/>
              <w:lang w:eastAsia="fr-CH"/>
            </w:rPr>
          </w:pPr>
          <w:hyperlink w:anchor="_Toc152863303" w:history="1">
            <w:r w:rsidR="000C5D37" w:rsidRPr="00942647">
              <w:rPr>
                <w:rStyle w:val="Lienhypertexte"/>
                <w:noProof/>
              </w:rPr>
              <w:t>Boitier</w:t>
            </w:r>
            <w:r w:rsidR="000C5D37">
              <w:rPr>
                <w:noProof/>
                <w:webHidden/>
              </w:rPr>
              <w:tab/>
            </w:r>
            <w:r w:rsidR="000C5D37">
              <w:rPr>
                <w:noProof/>
                <w:webHidden/>
              </w:rPr>
              <w:fldChar w:fldCharType="begin"/>
            </w:r>
            <w:r w:rsidR="000C5D37">
              <w:rPr>
                <w:noProof/>
                <w:webHidden/>
              </w:rPr>
              <w:instrText xml:space="preserve"> PAGEREF _Toc152863303 \h </w:instrText>
            </w:r>
            <w:r w:rsidR="000C5D37">
              <w:rPr>
                <w:noProof/>
                <w:webHidden/>
              </w:rPr>
            </w:r>
            <w:r w:rsidR="000C5D37">
              <w:rPr>
                <w:noProof/>
                <w:webHidden/>
              </w:rPr>
              <w:fldChar w:fldCharType="separate"/>
            </w:r>
            <w:r w:rsidR="00DF05B9">
              <w:rPr>
                <w:noProof/>
                <w:webHidden/>
              </w:rPr>
              <w:t>10</w:t>
            </w:r>
            <w:r w:rsidR="000C5D37">
              <w:rPr>
                <w:noProof/>
                <w:webHidden/>
              </w:rPr>
              <w:fldChar w:fldCharType="end"/>
            </w:r>
          </w:hyperlink>
        </w:p>
        <w:p w14:paraId="76ED7CEC" w14:textId="447C744E" w:rsidR="000C5D37" w:rsidRDefault="00000000">
          <w:pPr>
            <w:pStyle w:val="TM3"/>
            <w:tabs>
              <w:tab w:val="right" w:leader="dot" w:pos="9061"/>
            </w:tabs>
            <w:rPr>
              <w:rFonts w:asciiTheme="minorHAnsi" w:eastAsiaTheme="minorEastAsia" w:hAnsiTheme="minorHAnsi"/>
              <w:noProof/>
              <w:lang w:eastAsia="fr-CH"/>
            </w:rPr>
          </w:pPr>
          <w:hyperlink w:anchor="_Toc152863304" w:history="1">
            <w:r w:rsidR="000C5D37" w:rsidRPr="00942647">
              <w:rPr>
                <w:rStyle w:val="Lienhypertexte"/>
                <w:noProof/>
              </w:rPr>
              <w:t>Croquis du système</w:t>
            </w:r>
            <w:r w:rsidR="000C5D37">
              <w:rPr>
                <w:noProof/>
                <w:webHidden/>
              </w:rPr>
              <w:tab/>
            </w:r>
            <w:r w:rsidR="000C5D37">
              <w:rPr>
                <w:noProof/>
                <w:webHidden/>
              </w:rPr>
              <w:fldChar w:fldCharType="begin"/>
            </w:r>
            <w:r w:rsidR="000C5D37">
              <w:rPr>
                <w:noProof/>
                <w:webHidden/>
              </w:rPr>
              <w:instrText xml:space="preserve"> PAGEREF _Toc152863304 \h </w:instrText>
            </w:r>
            <w:r w:rsidR="000C5D37">
              <w:rPr>
                <w:noProof/>
                <w:webHidden/>
              </w:rPr>
            </w:r>
            <w:r w:rsidR="000C5D37">
              <w:rPr>
                <w:noProof/>
                <w:webHidden/>
              </w:rPr>
              <w:fldChar w:fldCharType="separate"/>
            </w:r>
            <w:r w:rsidR="00DF05B9">
              <w:rPr>
                <w:noProof/>
                <w:webHidden/>
              </w:rPr>
              <w:t>11</w:t>
            </w:r>
            <w:r w:rsidR="000C5D37">
              <w:rPr>
                <w:noProof/>
                <w:webHidden/>
              </w:rPr>
              <w:fldChar w:fldCharType="end"/>
            </w:r>
          </w:hyperlink>
        </w:p>
        <w:p w14:paraId="0FDE5868" w14:textId="4B4D8096" w:rsidR="000C5D37" w:rsidRDefault="00000000">
          <w:pPr>
            <w:pStyle w:val="TM3"/>
            <w:tabs>
              <w:tab w:val="right" w:leader="dot" w:pos="9061"/>
            </w:tabs>
            <w:rPr>
              <w:rFonts w:asciiTheme="minorHAnsi" w:eastAsiaTheme="minorEastAsia" w:hAnsiTheme="minorHAnsi"/>
              <w:noProof/>
              <w:lang w:eastAsia="fr-CH"/>
            </w:rPr>
          </w:pPr>
          <w:hyperlink w:anchor="_Toc152863305" w:history="1">
            <w:r w:rsidR="000C5D37" w:rsidRPr="00942647">
              <w:rPr>
                <w:rStyle w:val="Lienhypertexte"/>
                <w:noProof/>
              </w:rPr>
              <w:t>Tâches à réaliser</w:t>
            </w:r>
            <w:r w:rsidR="000C5D37">
              <w:rPr>
                <w:noProof/>
                <w:webHidden/>
              </w:rPr>
              <w:tab/>
            </w:r>
            <w:r w:rsidR="000C5D37">
              <w:rPr>
                <w:noProof/>
                <w:webHidden/>
              </w:rPr>
              <w:fldChar w:fldCharType="begin"/>
            </w:r>
            <w:r w:rsidR="000C5D37">
              <w:rPr>
                <w:noProof/>
                <w:webHidden/>
              </w:rPr>
              <w:instrText xml:space="preserve"> PAGEREF _Toc152863305 \h </w:instrText>
            </w:r>
            <w:r w:rsidR="000C5D37">
              <w:rPr>
                <w:noProof/>
                <w:webHidden/>
              </w:rPr>
            </w:r>
            <w:r w:rsidR="000C5D37">
              <w:rPr>
                <w:noProof/>
                <w:webHidden/>
              </w:rPr>
              <w:fldChar w:fldCharType="separate"/>
            </w:r>
            <w:r w:rsidR="00DF05B9">
              <w:rPr>
                <w:noProof/>
                <w:webHidden/>
              </w:rPr>
              <w:t>11</w:t>
            </w:r>
            <w:r w:rsidR="000C5D37">
              <w:rPr>
                <w:noProof/>
                <w:webHidden/>
              </w:rPr>
              <w:fldChar w:fldCharType="end"/>
            </w:r>
          </w:hyperlink>
        </w:p>
        <w:p w14:paraId="5FF24C32" w14:textId="0F7DF300" w:rsidR="000C5D37" w:rsidRDefault="00000000">
          <w:pPr>
            <w:pStyle w:val="TM3"/>
            <w:tabs>
              <w:tab w:val="right" w:leader="dot" w:pos="9061"/>
            </w:tabs>
            <w:rPr>
              <w:rFonts w:asciiTheme="minorHAnsi" w:eastAsiaTheme="minorEastAsia" w:hAnsiTheme="minorHAnsi"/>
              <w:noProof/>
              <w:lang w:eastAsia="fr-CH"/>
            </w:rPr>
          </w:pPr>
          <w:hyperlink w:anchor="_Toc152863306" w:history="1">
            <w:r w:rsidR="000C5D37" w:rsidRPr="00942647">
              <w:rPr>
                <w:rStyle w:val="Lienhypertexte"/>
                <w:noProof/>
              </w:rPr>
              <w:t>Contrainte</w:t>
            </w:r>
            <w:r w:rsidR="000C5D37">
              <w:rPr>
                <w:noProof/>
                <w:webHidden/>
              </w:rPr>
              <w:tab/>
            </w:r>
            <w:r w:rsidR="000C5D37">
              <w:rPr>
                <w:noProof/>
                <w:webHidden/>
              </w:rPr>
              <w:fldChar w:fldCharType="begin"/>
            </w:r>
            <w:r w:rsidR="000C5D37">
              <w:rPr>
                <w:noProof/>
                <w:webHidden/>
              </w:rPr>
              <w:instrText xml:space="preserve"> PAGEREF _Toc152863306 \h </w:instrText>
            </w:r>
            <w:r w:rsidR="000C5D37">
              <w:rPr>
                <w:noProof/>
                <w:webHidden/>
              </w:rPr>
            </w:r>
            <w:r w:rsidR="000C5D37">
              <w:rPr>
                <w:noProof/>
                <w:webHidden/>
              </w:rPr>
              <w:fldChar w:fldCharType="separate"/>
            </w:r>
            <w:r w:rsidR="00DF05B9">
              <w:rPr>
                <w:noProof/>
                <w:webHidden/>
              </w:rPr>
              <w:t>11</w:t>
            </w:r>
            <w:r w:rsidR="000C5D37">
              <w:rPr>
                <w:noProof/>
                <w:webHidden/>
              </w:rPr>
              <w:fldChar w:fldCharType="end"/>
            </w:r>
          </w:hyperlink>
        </w:p>
        <w:p w14:paraId="6D61FFC4" w14:textId="4356FA7A" w:rsidR="000C5D37" w:rsidRDefault="00000000">
          <w:pPr>
            <w:pStyle w:val="TM3"/>
            <w:tabs>
              <w:tab w:val="right" w:leader="dot" w:pos="9061"/>
            </w:tabs>
            <w:rPr>
              <w:rFonts w:asciiTheme="minorHAnsi" w:eastAsiaTheme="minorEastAsia" w:hAnsiTheme="minorHAnsi"/>
              <w:noProof/>
              <w:lang w:eastAsia="fr-CH"/>
            </w:rPr>
          </w:pPr>
          <w:hyperlink w:anchor="_Toc152863307" w:history="1">
            <w:r w:rsidR="000C5D37" w:rsidRPr="00942647">
              <w:rPr>
                <w:rStyle w:val="Lienhypertexte"/>
                <w:noProof/>
              </w:rPr>
              <w:t>Jalons principaux</w:t>
            </w:r>
            <w:r w:rsidR="000C5D37">
              <w:rPr>
                <w:noProof/>
                <w:webHidden/>
              </w:rPr>
              <w:tab/>
            </w:r>
            <w:r w:rsidR="000C5D37">
              <w:rPr>
                <w:noProof/>
                <w:webHidden/>
              </w:rPr>
              <w:fldChar w:fldCharType="begin"/>
            </w:r>
            <w:r w:rsidR="000C5D37">
              <w:rPr>
                <w:noProof/>
                <w:webHidden/>
              </w:rPr>
              <w:instrText xml:space="preserve"> PAGEREF _Toc152863307 \h </w:instrText>
            </w:r>
            <w:r w:rsidR="000C5D37">
              <w:rPr>
                <w:noProof/>
                <w:webHidden/>
              </w:rPr>
            </w:r>
            <w:r w:rsidR="000C5D37">
              <w:rPr>
                <w:noProof/>
                <w:webHidden/>
              </w:rPr>
              <w:fldChar w:fldCharType="separate"/>
            </w:r>
            <w:r w:rsidR="00DF05B9">
              <w:rPr>
                <w:noProof/>
                <w:webHidden/>
              </w:rPr>
              <w:t>11</w:t>
            </w:r>
            <w:r w:rsidR="000C5D37">
              <w:rPr>
                <w:noProof/>
                <w:webHidden/>
              </w:rPr>
              <w:fldChar w:fldCharType="end"/>
            </w:r>
          </w:hyperlink>
        </w:p>
        <w:p w14:paraId="639DE7BB" w14:textId="306D1904" w:rsidR="000C5D37" w:rsidRDefault="00000000">
          <w:pPr>
            <w:pStyle w:val="TM3"/>
            <w:tabs>
              <w:tab w:val="right" w:leader="dot" w:pos="9061"/>
            </w:tabs>
            <w:rPr>
              <w:rFonts w:asciiTheme="minorHAnsi" w:eastAsiaTheme="minorEastAsia" w:hAnsiTheme="minorHAnsi"/>
              <w:noProof/>
              <w:lang w:eastAsia="fr-CH"/>
            </w:rPr>
          </w:pPr>
          <w:hyperlink w:anchor="_Toc152863308" w:history="1">
            <w:r w:rsidR="000C5D37" w:rsidRPr="00942647">
              <w:rPr>
                <w:rStyle w:val="Lienhypertexte"/>
                <w:noProof/>
              </w:rPr>
              <w:t>Livrables</w:t>
            </w:r>
            <w:r w:rsidR="000C5D37">
              <w:rPr>
                <w:noProof/>
                <w:webHidden/>
              </w:rPr>
              <w:tab/>
            </w:r>
            <w:r w:rsidR="000C5D37">
              <w:rPr>
                <w:noProof/>
                <w:webHidden/>
              </w:rPr>
              <w:fldChar w:fldCharType="begin"/>
            </w:r>
            <w:r w:rsidR="000C5D37">
              <w:rPr>
                <w:noProof/>
                <w:webHidden/>
              </w:rPr>
              <w:instrText xml:space="preserve"> PAGEREF _Toc152863308 \h </w:instrText>
            </w:r>
            <w:r w:rsidR="000C5D37">
              <w:rPr>
                <w:noProof/>
                <w:webHidden/>
              </w:rPr>
            </w:r>
            <w:r w:rsidR="000C5D37">
              <w:rPr>
                <w:noProof/>
                <w:webHidden/>
              </w:rPr>
              <w:fldChar w:fldCharType="separate"/>
            </w:r>
            <w:r w:rsidR="00DF05B9">
              <w:rPr>
                <w:noProof/>
                <w:webHidden/>
              </w:rPr>
              <w:t>11</w:t>
            </w:r>
            <w:r w:rsidR="000C5D37">
              <w:rPr>
                <w:noProof/>
                <w:webHidden/>
              </w:rPr>
              <w:fldChar w:fldCharType="end"/>
            </w:r>
          </w:hyperlink>
        </w:p>
        <w:p w14:paraId="2055A165" w14:textId="3BCFCF92" w:rsidR="000664FF" w:rsidRDefault="00A6329D">
          <w:r>
            <w:rPr>
              <w:b/>
              <w:bCs/>
              <w:noProof/>
              <w:lang w:val="fr-FR"/>
            </w:rPr>
            <w:fldChar w:fldCharType="end"/>
          </w:r>
        </w:p>
      </w:sdtContent>
    </w:sdt>
    <w:p w14:paraId="54A6F545" w14:textId="77777777" w:rsidR="000664FF" w:rsidRPr="000664FF" w:rsidRDefault="000664FF" w:rsidP="000664FF">
      <w:pPr>
        <w:sectPr w:rsidR="000664FF" w:rsidRPr="000664FF" w:rsidSect="002151F6">
          <w:type w:val="oddPage"/>
          <w:pgSz w:w="11906" w:h="16838"/>
          <w:pgMar w:top="1418" w:right="1134" w:bottom="1418" w:left="1701" w:header="708" w:footer="708" w:gutter="0"/>
          <w:cols w:space="708"/>
          <w:docGrid w:linePitch="360"/>
        </w:sectPr>
      </w:pPr>
    </w:p>
    <w:p w14:paraId="2E6E82B9" w14:textId="3BDBBFF9" w:rsidR="00917D83" w:rsidRPr="00917D83" w:rsidRDefault="001C6AF8" w:rsidP="00917D83">
      <w:pPr>
        <w:pStyle w:val="Titre1"/>
        <w:ind w:left="431" w:hanging="431"/>
      </w:pPr>
      <w:bookmarkStart w:id="0" w:name="_Toc152863272"/>
      <w:r>
        <w:lastRenderedPageBreak/>
        <w:t>Cahier de charges</w:t>
      </w:r>
      <w:bookmarkEnd w:id="0"/>
    </w:p>
    <w:p w14:paraId="24C54061" w14:textId="309ADBC6" w:rsidR="00494CD7" w:rsidRDefault="00911FB4" w:rsidP="00494CD7">
      <w:pPr>
        <w:pStyle w:val="Titre1"/>
      </w:pPr>
      <w:bookmarkStart w:id="1" w:name="_Toc152863273"/>
      <w:r>
        <w:t>Présentation du système</w:t>
      </w:r>
      <w:bookmarkEnd w:id="1"/>
      <w:r>
        <w:t xml:space="preserve"> </w:t>
      </w:r>
    </w:p>
    <w:p w14:paraId="6E3CDCE5" w14:textId="5A1CFA90" w:rsidR="002050EA" w:rsidRDefault="00494CD7" w:rsidP="008F2DA9">
      <w:pPr>
        <w:keepNext/>
        <w:ind w:left="-426" w:hanging="141"/>
        <w:jc w:val="center"/>
      </w:pPr>
      <w:r>
        <w:rPr>
          <w:noProof/>
        </w:rPr>
        <w:drawing>
          <wp:inline distT="0" distB="0" distL="0" distR="0" wp14:anchorId="386E77F1" wp14:editId="6AE78E99">
            <wp:extent cx="3722668" cy="2448000"/>
            <wp:effectExtent l="19050" t="19050" r="1143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252" t="4900" r="12799" b="5135"/>
                    <a:stretch/>
                  </pic:blipFill>
                  <pic:spPr bwMode="auto">
                    <a:xfrm>
                      <a:off x="0" y="0"/>
                      <a:ext cx="3722668" cy="244800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53DBA63" w14:textId="6D1D0F27" w:rsidR="001C6AF8" w:rsidRDefault="002050EA" w:rsidP="002050EA">
      <w:pPr>
        <w:pStyle w:val="Lgende"/>
      </w:pPr>
      <w:r>
        <w:t xml:space="preserve">Figure </w:t>
      </w:r>
      <w:fldSimple w:instr=" SEQ Figure \* ARABIC ">
        <w:r w:rsidR="00DF05B9">
          <w:rPr>
            <w:noProof/>
          </w:rPr>
          <w:t>1</w:t>
        </w:r>
      </w:fldSimple>
      <w:r>
        <w:t>: Schéma de principe de système d'arrosage</w:t>
      </w:r>
    </w:p>
    <w:p w14:paraId="69A03BD9" w14:textId="4AC14661" w:rsidR="00F930A5" w:rsidRDefault="00F930A5" w:rsidP="00A73944">
      <w:pPr>
        <w:pStyle w:val="Titre2"/>
      </w:pPr>
      <w:bookmarkStart w:id="2" w:name="_Toc152863274"/>
      <w:r>
        <w:t>Principe de fonctionnement</w:t>
      </w:r>
      <w:bookmarkEnd w:id="2"/>
      <w:r>
        <w:t xml:space="preserve"> </w:t>
      </w:r>
    </w:p>
    <w:p w14:paraId="368D12CA" w14:textId="3FB59158" w:rsidR="00A27960" w:rsidRDefault="00A27960" w:rsidP="00A27960">
      <w:r w:rsidRPr="00A27960">
        <w:t>Le système vise à mesurer l'humidité de chaque plante, et en fonction du mode sélectionné, il arrosera les plantes. Les modes peuvent être configurés par l'utilisateur via des boutons. De plus, le système peut mesurer la quantité d'eau dans un réservoir et le signaler par des signaux sonores et lumineux. Enfin, une application Android sera développée pour fournir des informations sur le système et permettre une configuration à distance. Pour plus de détails, veuillez consulter le cahier des charges en annexe.</w:t>
      </w:r>
    </w:p>
    <w:p w14:paraId="2F5063F7" w14:textId="15BE09DD" w:rsidR="00A73944" w:rsidRDefault="00A73944" w:rsidP="00A73944">
      <w:pPr>
        <w:pStyle w:val="Titre1"/>
      </w:pPr>
      <w:bookmarkStart w:id="3" w:name="_Toc152863275"/>
      <w:r>
        <w:t>Schéma bloc du système</w:t>
      </w:r>
      <w:bookmarkEnd w:id="3"/>
      <w:r>
        <w:t xml:space="preserve"> </w:t>
      </w:r>
    </w:p>
    <w:p w14:paraId="19236A9B" w14:textId="77777777" w:rsidR="008F2DA9" w:rsidRDefault="008F2DA9" w:rsidP="008F2DA9">
      <w:pPr>
        <w:keepNext/>
        <w:jc w:val="center"/>
      </w:pPr>
      <w:r>
        <w:rPr>
          <w:noProof/>
          <w:sz w:val="16"/>
          <w:szCs w:val="16"/>
        </w:rPr>
        <w:drawing>
          <wp:inline distT="0" distB="0" distL="0" distR="0" wp14:anchorId="4B7AACDA" wp14:editId="6FD97847">
            <wp:extent cx="3865501" cy="3240000"/>
            <wp:effectExtent l="0" t="0" r="1905" b="0"/>
            <wp:docPr id="436057178" name="Image 1"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57178" name="Image 1" descr="Une image contenant texte, diagramme, Plan, Dessin techniqu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3865501" cy="3240000"/>
                    </a:xfrm>
                    <a:prstGeom prst="rect">
                      <a:avLst/>
                    </a:prstGeom>
                  </pic:spPr>
                </pic:pic>
              </a:graphicData>
            </a:graphic>
          </wp:inline>
        </w:drawing>
      </w:r>
    </w:p>
    <w:p w14:paraId="1B46B028" w14:textId="3B2E6B15" w:rsidR="00A73944" w:rsidRDefault="008F2DA9" w:rsidP="008F2DA9">
      <w:pPr>
        <w:pStyle w:val="Lgende"/>
      </w:pPr>
      <w:r>
        <w:t xml:space="preserve">Figure </w:t>
      </w:r>
      <w:fldSimple w:instr=" SEQ Figure \* ARABIC ">
        <w:r w:rsidR="00DF05B9">
          <w:rPr>
            <w:noProof/>
          </w:rPr>
          <w:t>2</w:t>
        </w:r>
      </w:fldSimple>
      <w:r>
        <w:t>: Schéma bloc du système</w:t>
      </w:r>
    </w:p>
    <w:p w14:paraId="481A3D09" w14:textId="266D2790" w:rsidR="008F2DA9" w:rsidRDefault="00F174FD" w:rsidP="00B9687B">
      <w:pPr>
        <w:pStyle w:val="Titre2"/>
      </w:pPr>
      <w:bookmarkStart w:id="4" w:name="_Toc152863276"/>
      <w:r>
        <w:lastRenderedPageBreak/>
        <w:t>1 bloc alimentation 5 V</w:t>
      </w:r>
      <w:bookmarkEnd w:id="4"/>
    </w:p>
    <w:p w14:paraId="2B4D0DDA" w14:textId="60EFCD83" w:rsidR="00696836" w:rsidRDefault="00F174FD" w:rsidP="00F174FD">
      <w:r>
        <w:t xml:space="preserve">Une alimentation </w:t>
      </w:r>
      <w:r w:rsidR="002E7EC1">
        <w:t xml:space="preserve">5V </w:t>
      </w:r>
      <w:r>
        <w:t xml:space="preserve">s’agit d’un transformateur </w:t>
      </w:r>
      <w:r w:rsidR="002E7EC1">
        <w:t>externe qui fournira 5V au système. Il alimentera :</w:t>
      </w:r>
    </w:p>
    <w:p w14:paraId="3B582F89" w14:textId="275EA4DF" w:rsidR="002E7EC1" w:rsidRDefault="002E7EC1" w:rsidP="002E7EC1">
      <w:pPr>
        <w:pStyle w:val="Paragraphedeliste"/>
        <w:numPr>
          <w:ilvl w:val="0"/>
          <w:numId w:val="29"/>
        </w:numPr>
      </w:pPr>
      <w:r>
        <w:t>Le PCB</w:t>
      </w:r>
    </w:p>
    <w:p w14:paraId="089ABB2B" w14:textId="0346383D" w:rsidR="002E7EC1" w:rsidRDefault="002E7EC1" w:rsidP="002E7EC1">
      <w:pPr>
        <w:pStyle w:val="Paragraphedeliste"/>
        <w:numPr>
          <w:ilvl w:val="0"/>
          <w:numId w:val="29"/>
        </w:numPr>
      </w:pPr>
      <w:r>
        <w:t>Le</w:t>
      </w:r>
      <w:r w:rsidR="00C44AFE">
        <w:t>s</w:t>
      </w:r>
      <w:r>
        <w:t xml:space="preserve"> </w:t>
      </w:r>
      <w:r w:rsidR="00C44AFE">
        <w:t xml:space="preserve">capteurs d’humidité </w:t>
      </w:r>
    </w:p>
    <w:p w14:paraId="342B23FB" w14:textId="448D579D" w:rsidR="00C44AFE" w:rsidRDefault="00C44AFE" w:rsidP="002E7EC1">
      <w:pPr>
        <w:pStyle w:val="Paragraphedeliste"/>
        <w:numPr>
          <w:ilvl w:val="0"/>
          <w:numId w:val="29"/>
        </w:numPr>
      </w:pPr>
      <w:r>
        <w:t xml:space="preserve">Le capteur de distance </w:t>
      </w:r>
      <w:r w:rsidR="00371751">
        <w:t>dans le réservoir</w:t>
      </w:r>
    </w:p>
    <w:p w14:paraId="6FF19209" w14:textId="77777777" w:rsidR="00696836" w:rsidRDefault="00696836" w:rsidP="00696836">
      <w:pPr>
        <w:pStyle w:val="Paragraphedeliste"/>
      </w:pPr>
    </w:p>
    <w:p w14:paraId="19C74378" w14:textId="042E9930" w:rsidR="00371751" w:rsidRDefault="00471D66" w:rsidP="00371751">
      <w:r>
        <w:t xml:space="preserve">Estimation de </w:t>
      </w:r>
      <w:r w:rsidR="00696836">
        <w:t xml:space="preserve">courant nécessaire pour le système complet : </w:t>
      </w:r>
    </w:p>
    <w:tbl>
      <w:tblPr>
        <w:tblW w:w="5000" w:type="pct"/>
        <w:tblCellMar>
          <w:left w:w="70" w:type="dxa"/>
          <w:right w:w="70" w:type="dxa"/>
        </w:tblCellMar>
        <w:tblLook w:val="04A0" w:firstRow="1" w:lastRow="0" w:firstColumn="1" w:lastColumn="0" w:noHBand="0" w:noVBand="1"/>
      </w:tblPr>
      <w:tblGrid>
        <w:gridCol w:w="3670"/>
        <w:gridCol w:w="3670"/>
        <w:gridCol w:w="1711"/>
      </w:tblGrid>
      <w:tr w:rsidR="00200AD5" w:rsidRPr="00200AD5" w14:paraId="71110F8B" w14:textId="77777777" w:rsidTr="00200AD5">
        <w:trPr>
          <w:trHeight w:val="300"/>
        </w:trPr>
        <w:tc>
          <w:tcPr>
            <w:tcW w:w="2027" w:type="pct"/>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52C4F456" w14:textId="77777777" w:rsidR="00200AD5" w:rsidRPr="00200AD5" w:rsidRDefault="00200AD5" w:rsidP="00200AD5">
            <w:pPr>
              <w:spacing w:before="0" w:after="0"/>
              <w:jc w:val="center"/>
              <w:rPr>
                <w:rFonts w:ascii="Calibri" w:eastAsia="Times New Roman" w:hAnsi="Calibri" w:cs="Calibri"/>
                <w:color w:val="000000"/>
                <w:lang w:eastAsia="fr-CH"/>
              </w:rPr>
            </w:pPr>
            <w:r w:rsidRPr="00200AD5">
              <w:rPr>
                <w:rFonts w:ascii="Calibri" w:eastAsia="Times New Roman" w:hAnsi="Calibri" w:cs="Calibri"/>
                <w:color w:val="000000"/>
                <w:lang w:eastAsia="fr-CH"/>
              </w:rPr>
              <w:t>Bloc</w:t>
            </w:r>
          </w:p>
        </w:tc>
        <w:tc>
          <w:tcPr>
            <w:tcW w:w="2027" w:type="pct"/>
            <w:tcBorders>
              <w:top w:val="single" w:sz="8" w:space="0" w:color="auto"/>
              <w:left w:val="nil"/>
              <w:bottom w:val="single" w:sz="8" w:space="0" w:color="auto"/>
              <w:right w:val="single" w:sz="4" w:space="0" w:color="auto"/>
            </w:tcBorders>
            <w:shd w:val="clear" w:color="auto" w:fill="auto"/>
            <w:noWrap/>
            <w:vAlign w:val="center"/>
            <w:hideMark/>
          </w:tcPr>
          <w:p w14:paraId="68DE55FD" w14:textId="7B4D31FB" w:rsidR="00200AD5" w:rsidRPr="00200AD5" w:rsidRDefault="00200AD5" w:rsidP="00200AD5">
            <w:pPr>
              <w:spacing w:before="0" w:after="0"/>
              <w:jc w:val="center"/>
              <w:rPr>
                <w:rFonts w:ascii="Calibri" w:eastAsia="Times New Roman" w:hAnsi="Calibri" w:cs="Calibri"/>
                <w:color w:val="000000"/>
                <w:lang w:eastAsia="fr-CH"/>
              </w:rPr>
            </w:pPr>
            <w:r w:rsidRPr="00200AD5">
              <w:rPr>
                <w:rFonts w:ascii="Calibri" w:eastAsia="Times New Roman" w:hAnsi="Calibri" w:cs="Calibri"/>
                <w:color w:val="000000"/>
                <w:lang w:eastAsia="fr-CH"/>
              </w:rPr>
              <w:t>Consommation max [mA]</w:t>
            </w:r>
          </w:p>
        </w:tc>
        <w:tc>
          <w:tcPr>
            <w:tcW w:w="945" w:type="pct"/>
            <w:tcBorders>
              <w:top w:val="single" w:sz="8" w:space="0" w:color="auto"/>
              <w:left w:val="nil"/>
              <w:bottom w:val="single" w:sz="8" w:space="0" w:color="auto"/>
              <w:right w:val="single" w:sz="8" w:space="0" w:color="auto"/>
            </w:tcBorders>
            <w:shd w:val="clear" w:color="auto" w:fill="auto"/>
            <w:noWrap/>
            <w:vAlign w:val="center"/>
            <w:hideMark/>
          </w:tcPr>
          <w:p w14:paraId="3495C771" w14:textId="77777777" w:rsidR="00200AD5" w:rsidRPr="00200AD5" w:rsidRDefault="00200AD5" w:rsidP="00200AD5">
            <w:pPr>
              <w:spacing w:before="0" w:after="0"/>
              <w:jc w:val="center"/>
              <w:rPr>
                <w:rFonts w:ascii="Calibri" w:eastAsia="Times New Roman" w:hAnsi="Calibri" w:cs="Calibri"/>
                <w:color w:val="000000"/>
                <w:lang w:eastAsia="fr-CH"/>
              </w:rPr>
            </w:pPr>
            <w:r w:rsidRPr="00200AD5">
              <w:rPr>
                <w:rFonts w:ascii="Calibri" w:eastAsia="Times New Roman" w:hAnsi="Calibri" w:cs="Calibri"/>
                <w:color w:val="000000"/>
                <w:lang w:eastAsia="fr-CH"/>
              </w:rPr>
              <w:t>Total [A]</w:t>
            </w:r>
          </w:p>
        </w:tc>
      </w:tr>
      <w:tr w:rsidR="00200AD5" w:rsidRPr="00200AD5" w14:paraId="1C557C70" w14:textId="77777777" w:rsidTr="00200AD5">
        <w:trPr>
          <w:trHeight w:val="288"/>
        </w:trPr>
        <w:tc>
          <w:tcPr>
            <w:tcW w:w="2027" w:type="pct"/>
            <w:tcBorders>
              <w:top w:val="nil"/>
              <w:left w:val="single" w:sz="8" w:space="0" w:color="auto"/>
              <w:bottom w:val="single" w:sz="4" w:space="0" w:color="auto"/>
              <w:right w:val="single" w:sz="4" w:space="0" w:color="auto"/>
            </w:tcBorders>
            <w:shd w:val="clear" w:color="auto" w:fill="auto"/>
            <w:noWrap/>
            <w:vAlign w:val="bottom"/>
            <w:hideMark/>
          </w:tcPr>
          <w:p w14:paraId="368E2B00" w14:textId="1B13BDB2" w:rsidR="00200AD5" w:rsidRPr="00200AD5" w:rsidRDefault="00200AD5" w:rsidP="00200AD5">
            <w:pPr>
              <w:spacing w:before="0" w:after="0"/>
              <w:jc w:val="left"/>
              <w:rPr>
                <w:rFonts w:ascii="Calibri" w:eastAsia="Times New Roman" w:hAnsi="Calibri" w:cs="Calibri"/>
                <w:color w:val="000000"/>
                <w:lang w:eastAsia="fr-CH"/>
              </w:rPr>
            </w:pPr>
            <w:r w:rsidRPr="00200AD5">
              <w:rPr>
                <w:rFonts w:ascii="Calibri" w:eastAsia="Times New Roman" w:hAnsi="Calibri" w:cs="Calibri"/>
                <w:color w:val="000000"/>
                <w:lang w:eastAsia="fr-CH"/>
              </w:rPr>
              <w:t>Module Bluetooth</w:t>
            </w:r>
          </w:p>
        </w:tc>
        <w:tc>
          <w:tcPr>
            <w:tcW w:w="2027" w:type="pct"/>
            <w:tcBorders>
              <w:top w:val="nil"/>
              <w:left w:val="nil"/>
              <w:bottom w:val="single" w:sz="4" w:space="0" w:color="auto"/>
              <w:right w:val="single" w:sz="4" w:space="0" w:color="auto"/>
            </w:tcBorders>
            <w:shd w:val="clear" w:color="auto" w:fill="auto"/>
            <w:noWrap/>
            <w:vAlign w:val="center"/>
            <w:hideMark/>
          </w:tcPr>
          <w:p w14:paraId="0714813C" w14:textId="77777777" w:rsidR="00200AD5" w:rsidRPr="00200AD5" w:rsidRDefault="00200AD5" w:rsidP="00200AD5">
            <w:pPr>
              <w:spacing w:before="0" w:after="0"/>
              <w:jc w:val="center"/>
              <w:rPr>
                <w:rFonts w:ascii="Calibri" w:eastAsia="Times New Roman" w:hAnsi="Calibri" w:cs="Calibri"/>
                <w:color w:val="000000"/>
                <w:lang w:eastAsia="fr-CH"/>
              </w:rPr>
            </w:pPr>
            <w:r w:rsidRPr="00200AD5">
              <w:rPr>
                <w:rFonts w:ascii="Calibri" w:eastAsia="Times New Roman" w:hAnsi="Calibri" w:cs="Calibri"/>
                <w:color w:val="000000"/>
                <w:lang w:eastAsia="fr-CH"/>
              </w:rPr>
              <w:t>100</w:t>
            </w:r>
          </w:p>
        </w:tc>
        <w:tc>
          <w:tcPr>
            <w:tcW w:w="945" w:type="pct"/>
            <w:vMerge w:val="restart"/>
            <w:tcBorders>
              <w:top w:val="nil"/>
              <w:left w:val="single" w:sz="4" w:space="0" w:color="auto"/>
              <w:bottom w:val="single" w:sz="8" w:space="0" w:color="000000"/>
              <w:right w:val="single" w:sz="8" w:space="0" w:color="auto"/>
            </w:tcBorders>
            <w:shd w:val="clear" w:color="auto" w:fill="auto"/>
            <w:noWrap/>
            <w:vAlign w:val="center"/>
            <w:hideMark/>
          </w:tcPr>
          <w:p w14:paraId="38AE934B" w14:textId="77777777" w:rsidR="00200AD5" w:rsidRPr="00200AD5" w:rsidRDefault="00200AD5" w:rsidP="00200AD5">
            <w:pPr>
              <w:spacing w:before="0" w:after="0"/>
              <w:jc w:val="center"/>
              <w:rPr>
                <w:rFonts w:ascii="Calibri" w:eastAsia="Times New Roman" w:hAnsi="Calibri" w:cs="Calibri"/>
                <w:color w:val="000000"/>
                <w:lang w:eastAsia="fr-CH"/>
              </w:rPr>
            </w:pPr>
            <w:r w:rsidRPr="00200AD5">
              <w:rPr>
                <w:rFonts w:ascii="Calibri" w:eastAsia="Times New Roman" w:hAnsi="Calibri" w:cs="Calibri"/>
                <w:color w:val="000000"/>
                <w:lang w:eastAsia="fr-CH"/>
              </w:rPr>
              <w:t>4,255</w:t>
            </w:r>
          </w:p>
        </w:tc>
      </w:tr>
      <w:tr w:rsidR="00200AD5" w:rsidRPr="00200AD5" w14:paraId="73C8968A" w14:textId="77777777" w:rsidTr="00200AD5">
        <w:trPr>
          <w:trHeight w:val="288"/>
        </w:trPr>
        <w:tc>
          <w:tcPr>
            <w:tcW w:w="2027" w:type="pct"/>
            <w:tcBorders>
              <w:top w:val="nil"/>
              <w:left w:val="single" w:sz="8" w:space="0" w:color="auto"/>
              <w:bottom w:val="single" w:sz="4" w:space="0" w:color="auto"/>
              <w:right w:val="single" w:sz="4" w:space="0" w:color="auto"/>
            </w:tcBorders>
            <w:shd w:val="clear" w:color="auto" w:fill="auto"/>
            <w:noWrap/>
            <w:vAlign w:val="bottom"/>
            <w:hideMark/>
          </w:tcPr>
          <w:p w14:paraId="1693A683" w14:textId="77777777" w:rsidR="00200AD5" w:rsidRPr="00200AD5" w:rsidRDefault="00200AD5" w:rsidP="00200AD5">
            <w:pPr>
              <w:spacing w:before="0" w:after="0"/>
              <w:jc w:val="left"/>
              <w:rPr>
                <w:rFonts w:ascii="Calibri" w:eastAsia="Times New Roman" w:hAnsi="Calibri" w:cs="Calibri"/>
                <w:color w:val="000000"/>
                <w:lang w:eastAsia="fr-CH"/>
              </w:rPr>
            </w:pPr>
            <w:r w:rsidRPr="00200AD5">
              <w:rPr>
                <w:rFonts w:ascii="Calibri" w:eastAsia="Times New Roman" w:hAnsi="Calibri" w:cs="Calibri"/>
                <w:color w:val="000000"/>
                <w:lang w:eastAsia="fr-CH"/>
              </w:rPr>
              <w:t>Buzzer</w:t>
            </w:r>
          </w:p>
        </w:tc>
        <w:tc>
          <w:tcPr>
            <w:tcW w:w="2027" w:type="pct"/>
            <w:tcBorders>
              <w:top w:val="nil"/>
              <w:left w:val="nil"/>
              <w:bottom w:val="single" w:sz="4" w:space="0" w:color="auto"/>
              <w:right w:val="single" w:sz="4" w:space="0" w:color="auto"/>
            </w:tcBorders>
            <w:shd w:val="clear" w:color="auto" w:fill="auto"/>
            <w:noWrap/>
            <w:vAlign w:val="center"/>
            <w:hideMark/>
          </w:tcPr>
          <w:p w14:paraId="3967B08E" w14:textId="77777777" w:rsidR="00200AD5" w:rsidRPr="00200AD5" w:rsidRDefault="00200AD5" w:rsidP="00200AD5">
            <w:pPr>
              <w:spacing w:before="0" w:after="0"/>
              <w:jc w:val="center"/>
              <w:rPr>
                <w:rFonts w:ascii="Calibri" w:eastAsia="Times New Roman" w:hAnsi="Calibri" w:cs="Calibri"/>
                <w:color w:val="000000"/>
                <w:lang w:eastAsia="fr-CH"/>
              </w:rPr>
            </w:pPr>
            <w:r w:rsidRPr="00200AD5">
              <w:rPr>
                <w:rFonts w:ascii="Calibri" w:eastAsia="Times New Roman" w:hAnsi="Calibri" w:cs="Calibri"/>
                <w:color w:val="000000"/>
                <w:lang w:eastAsia="fr-CH"/>
              </w:rPr>
              <w:t>40</w:t>
            </w:r>
          </w:p>
        </w:tc>
        <w:tc>
          <w:tcPr>
            <w:tcW w:w="945" w:type="pct"/>
            <w:vMerge/>
            <w:tcBorders>
              <w:top w:val="nil"/>
              <w:left w:val="single" w:sz="4" w:space="0" w:color="auto"/>
              <w:bottom w:val="single" w:sz="8" w:space="0" w:color="000000"/>
              <w:right w:val="single" w:sz="8" w:space="0" w:color="auto"/>
            </w:tcBorders>
            <w:vAlign w:val="center"/>
            <w:hideMark/>
          </w:tcPr>
          <w:p w14:paraId="59ECFD91" w14:textId="77777777" w:rsidR="00200AD5" w:rsidRPr="00200AD5" w:rsidRDefault="00200AD5" w:rsidP="00200AD5">
            <w:pPr>
              <w:spacing w:before="0" w:after="0"/>
              <w:jc w:val="left"/>
              <w:rPr>
                <w:rFonts w:ascii="Calibri" w:eastAsia="Times New Roman" w:hAnsi="Calibri" w:cs="Calibri"/>
                <w:color w:val="000000"/>
                <w:lang w:eastAsia="fr-CH"/>
              </w:rPr>
            </w:pPr>
          </w:p>
        </w:tc>
      </w:tr>
      <w:tr w:rsidR="00200AD5" w:rsidRPr="00200AD5" w14:paraId="49DEC094" w14:textId="77777777" w:rsidTr="00200AD5">
        <w:trPr>
          <w:trHeight w:val="288"/>
        </w:trPr>
        <w:tc>
          <w:tcPr>
            <w:tcW w:w="2027" w:type="pct"/>
            <w:tcBorders>
              <w:top w:val="nil"/>
              <w:left w:val="single" w:sz="8" w:space="0" w:color="auto"/>
              <w:bottom w:val="single" w:sz="4" w:space="0" w:color="auto"/>
              <w:right w:val="single" w:sz="4" w:space="0" w:color="auto"/>
            </w:tcBorders>
            <w:shd w:val="clear" w:color="auto" w:fill="auto"/>
            <w:noWrap/>
            <w:vAlign w:val="bottom"/>
            <w:hideMark/>
          </w:tcPr>
          <w:p w14:paraId="7144176D" w14:textId="77777777" w:rsidR="00200AD5" w:rsidRPr="00200AD5" w:rsidRDefault="00200AD5" w:rsidP="00200AD5">
            <w:pPr>
              <w:spacing w:before="0" w:after="0"/>
              <w:jc w:val="left"/>
              <w:rPr>
                <w:rFonts w:ascii="Calibri" w:eastAsia="Times New Roman" w:hAnsi="Calibri" w:cs="Calibri"/>
                <w:color w:val="000000"/>
                <w:lang w:eastAsia="fr-CH"/>
              </w:rPr>
            </w:pPr>
            <w:r w:rsidRPr="00200AD5">
              <w:rPr>
                <w:rFonts w:ascii="Calibri" w:eastAsia="Times New Roman" w:hAnsi="Calibri" w:cs="Calibri"/>
                <w:color w:val="000000"/>
                <w:lang w:eastAsia="fr-CH"/>
              </w:rPr>
              <w:t>Affichage LCD</w:t>
            </w:r>
          </w:p>
        </w:tc>
        <w:tc>
          <w:tcPr>
            <w:tcW w:w="2027" w:type="pct"/>
            <w:tcBorders>
              <w:top w:val="nil"/>
              <w:left w:val="nil"/>
              <w:bottom w:val="single" w:sz="4" w:space="0" w:color="auto"/>
              <w:right w:val="single" w:sz="4" w:space="0" w:color="auto"/>
            </w:tcBorders>
            <w:shd w:val="clear" w:color="auto" w:fill="auto"/>
            <w:noWrap/>
            <w:vAlign w:val="center"/>
            <w:hideMark/>
          </w:tcPr>
          <w:p w14:paraId="5C43B4FF" w14:textId="77777777" w:rsidR="00200AD5" w:rsidRPr="00200AD5" w:rsidRDefault="00200AD5" w:rsidP="00200AD5">
            <w:pPr>
              <w:spacing w:before="0" w:after="0"/>
              <w:jc w:val="center"/>
              <w:rPr>
                <w:rFonts w:ascii="Calibri" w:eastAsia="Times New Roman" w:hAnsi="Calibri" w:cs="Calibri"/>
                <w:color w:val="000000"/>
                <w:lang w:eastAsia="fr-CH"/>
              </w:rPr>
            </w:pPr>
            <w:r w:rsidRPr="00200AD5">
              <w:rPr>
                <w:rFonts w:ascii="Calibri" w:eastAsia="Times New Roman" w:hAnsi="Calibri" w:cs="Calibri"/>
                <w:color w:val="000000"/>
                <w:lang w:eastAsia="fr-CH"/>
              </w:rPr>
              <w:t>25</w:t>
            </w:r>
          </w:p>
        </w:tc>
        <w:tc>
          <w:tcPr>
            <w:tcW w:w="945" w:type="pct"/>
            <w:vMerge/>
            <w:tcBorders>
              <w:top w:val="nil"/>
              <w:left w:val="single" w:sz="4" w:space="0" w:color="auto"/>
              <w:bottom w:val="single" w:sz="8" w:space="0" w:color="000000"/>
              <w:right w:val="single" w:sz="8" w:space="0" w:color="auto"/>
            </w:tcBorders>
            <w:vAlign w:val="center"/>
            <w:hideMark/>
          </w:tcPr>
          <w:p w14:paraId="2C8372FB" w14:textId="77777777" w:rsidR="00200AD5" w:rsidRPr="00200AD5" w:rsidRDefault="00200AD5" w:rsidP="00200AD5">
            <w:pPr>
              <w:spacing w:before="0" w:after="0"/>
              <w:jc w:val="left"/>
              <w:rPr>
                <w:rFonts w:ascii="Calibri" w:eastAsia="Times New Roman" w:hAnsi="Calibri" w:cs="Calibri"/>
                <w:color w:val="000000"/>
                <w:lang w:eastAsia="fr-CH"/>
              </w:rPr>
            </w:pPr>
          </w:p>
        </w:tc>
      </w:tr>
      <w:tr w:rsidR="00200AD5" w:rsidRPr="00200AD5" w14:paraId="1987334A" w14:textId="77777777" w:rsidTr="00200AD5">
        <w:trPr>
          <w:trHeight w:val="288"/>
        </w:trPr>
        <w:tc>
          <w:tcPr>
            <w:tcW w:w="2027" w:type="pct"/>
            <w:tcBorders>
              <w:top w:val="nil"/>
              <w:left w:val="single" w:sz="8" w:space="0" w:color="auto"/>
              <w:bottom w:val="single" w:sz="4" w:space="0" w:color="auto"/>
              <w:right w:val="single" w:sz="4" w:space="0" w:color="auto"/>
            </w:tcBorders>
            <w:shd w:val="clear" w:color="auto" w:fill="auto"/>
            <w:noWrap/>
            <w:vAlign w:val="bottom"/>
            <w:hideMark/>
          </w:tcPr>
          <w:p w14:paraId="018ECCDB" w14:textId="77777777" w:rsidR="00200AD5" w:rsidRPr="00200AD5" w:rsidRDefault="00200AD5" w:rsidP="00200AD5">
            <w:pPr>
              <w:spacing w:before="0" w:after="0"/>
              <w:jc w:val="left"/>
              <w:rPr>
                <w:rFonts w:ascii="Calibri" w:eastAsia="Times New Roman" w:hAnsi="Calibri" w:cs="Calibri"/>
                <w:color w:val="000000"/>
                <w:lang w:eastAsia="fr-CH"/>
              </w:rPr>
            </w:pPr>
            <w:r w:rsidRPr="00200AD5">
              <w:rPr>
                <w:rFonts w:ascii="Calibri" w:eastAsia="Times New Roman" w:hAnsi="Calibri" w:cs="Calibri"/>
                <w:color w:val="000000"/>
                <w:lang w:eastAsia="fr-CH"/>
              </w:rPr>
              <w:t>PIC32</w:t>
            </w:r>
          </w:p>
        </w:tc>
        <w:tc>
          <w:tcPr>
            <w:tcW w:w="2027" w:type="pct"/>
            <w:tcBorders>
              <w:top w:val="nil"/>
              <w:left w:val="nil"/>
              <w:bottom w:val="single" w:sz="4" w:space="0" w:color="auto"/>
              <w:right w:val="single" w:sz="4" w:space="0" w:color="auto"/>
            </w:tcBorders>
            <w:shd w:val="clear" w:color="auto" w:fill="auto"/>
            <w:noWrap/>
            <w:vAlign w:val="center"/>
            <w:hideMark/>
          </w:tcPr>
          <w:p w14:paraId="5E558DED" w14:textId="77777777" w:rsidR="00200AD5" w:rsidRPr="00200AD5" w:rsidRDefault="00200AD5" w:rsidP="00200AD5">
            <w:pPr>
              <w:spacing w:before="0" w:after="0"/>
              <w:jc w:val="center"/>
              <w:rPr>
                <w:rFonts w:ascii="Calibri" w:eastAsia="Times New Roman" w:hAnsi="Calibri" w:cs="Calibri"/>
                <w:color w:val="000000"/>
                <w:lang w:eastAsia="fr-CH"/>
              </w:rPr>
            </w:pPr>
            <w:r w:rsidRPr="00200AD5">
              <w:rPr>
                <w:rFonts w:ascii="Calibri" w:eastAsia="Times New Roman" w:hAnsi="Calibri" w:cs="Calibri"/>
                <w:color w:val="000000"/>
                <w:lang w:eastAsia="fr-CH"/>
              </w:rPr>
              <w:t>40</w:t>
            </w:r>
          </w:p>
        </w:tc>
        <w:tc>
          <w:tcPr>
            <w:tcW w:w="945" w:type="pct"/>
            <w:vMerge/>
            <w:tcBorders>
              <w:top w:val="nil"/>
              <w:left w:val="single" w:sz="4" w:space="0" w:color="auto"/>
              <w:bottom w:val="single" w:sz="8" w:space="0" w:color="000000"/>
              <w:right w:val="single" w:sz="8" w:space="0" w:color="auto"/>
            </w:tcBorders>
            <w:vAlign w:val="center"/>
            <w:hideMark/>
          </w:tcPr>
          <w:p w14:paraId="1332A8EC" w14:textId="77777777" w:rsidR="00200AD5" w:rsidRPr="00200AD5" w:rsidRDefault="00200AD5" w:rsidP="00200AD5">
            <w:pPr>
              <w:spacing w:before="0" w:after="0"/>
              <w:jc w:val="left"/>
              <w:rPr>
                <w:rFonts w:ascii="Calibri" w:eastAsia="Times New Roman" w:hAnsi="Calibri" w:cs="Calibri"/>
                <w:color w:val="000000"/>
                <w:lang w:eastAsia="fr-CH"/>
              </w:rPr>
            </w:pPr>
          </w:p>
        </w:tc>
      </w:tr>
      <w:tr w:rsidR="00200AD5" w:rsidRPr="00200AD5" w14:paraId="272C4211" w14:textId="77777777" w:rsidTr="00200AD5">
        <w:trPr>
          <w:trHeight w:val="288"/>
        </w:trPr>
        <w:tc>
          <w:tcPr>
            <w:tcW w:w="2027" w:type="pct"/>
            <w:tcBorders>
              <w:top w:val="nil"/>
              <w:left w:val="single" w:sz="8" w:space="0" w:color="auto"/>
              <w:bottom w:val="single" w:sz="4" w:space="0" w:color="auto"/>
              <w:right w:val="single" w:sz="4" w:space="0" w:color="auto"/>
            </w:tcBorders>
            <w:shd w:val="clear" w:color="auto" w:fill="auto"/>
            <w:noWrap/>
            <w:vAlign w:val="bottom"/>
            <w:hideMark/>
          </w:tcPr>
          <w:p w14:paraId="72C75148" w14:textId="77777777" w:rsidR="00200AD5" w:rsidRPr="00200AD5" w:rsidRDefault="00200AD5" w:rsidP="00200AD5">
            <w:pPr>
              <w:spacing w:before="0" w:after="0"/>
              <w:jc w:val="left"/>
              <w:rPr>
                <w:rFonts w:ascii="Calibri" w:eastAsia="Times New Roman" w:hAnsi="Calibri" w:cs="Calibri"/>
                <w:color w:val="000000"/>
                <w:lang w:eastAsia="fr-CH"/>
              </w:rPr>
            </w:pPr>
            <w:r w:rsidRPr="00200AD5">
              <w:rPr>
                <w:rFonts w:ascii="Calibri" w:eastAsia="Times New Roman" w:hAnsi="Calibri" w:cs="Calibri"/>
                <w:color w:val="000000"/>
                <w:lang w:eastAsia="fr-CH"/>
              </w:rPr>
              <w:t>Leds signalisations (2x20 mA)</w:t>
            </w:r>
          </w:p>
        </w:tc>
        <w:tc>
          <w:tcPr>
            <w:tcW w:w="2027" w:type="pct"/>
            <w:tcBorders>
              <w:top w:val="nil"/>
              <w:left w:val="nil"/>
              <w:bottom w:val="single" w:sz="4" w:space="0" w:color="auto"/>
              <w:right w:val="single" w:sz="4" w:space="0" w:color="auto"/>
            </w:tcBorders>
            <w:shd w:val="clear" w:color="auto" w:fill="auto"/>
            <w:noWrap/>
            <w:vAlign w:val="center"/>
            <w:hideMark/>
          </w:tcPr>
          <w:p w14:paraId="63862839" w14:textId="77777777" w:rsidR="00200AD5" w:rsidRPr="00200AD5" w:rsidRDefault="00200AD5" w:rsidP="00200AD5">
            <w:pPr>
              <w:spacing w:before="0" w:after="0"/>
              <w:jc w:val="center"/>
              <w:rPr>
                <w:rFonts w:ascii="Calibri" w:eastAsia="Times New Roman" w:hAnsi="Calibri" w:cs="Calibri"/>
                <w:color w:val="000000"/>
                <w:lang w:eastAsia="fr-CH"/>
              </w:rPr>
            </w:pPr>
            <w:r w:rsidRPr="00200AD5">
              <w:rPr>
                <w:rFonts w:ascii="Calibri" w:eastAsia="Times New Roman" w:hAnsi="Calibri" w:cs="Calibri"/>
                <w:color w:val="000000"/>
                <w:lang w:eastAsia="fr-CH"/>
              </w:rPr>
              <w:t>40</w:t>
            </w:r>
          </w:p>
        </w:tc>
        <w:tc>
          <w:tcPr>
            <w:tcW w:w="945" w:type="pct"/>
            <w:vMerge/>
            <w:tcBorders>
              <w:top w:val="nil"/>
              <w:left w:val="single" w:sz="4" w:space="0" w:color="auto"/>
              <w:bottom w:val="single" w:sz="8" w:space="0" w:color="000000"/>
              <w:right w:val="single" w:sz="8" w:space="0" w:color="auto"/>
            </w:tcBorders>
            <w:vAlign w:val="center"/>
            <w:hideMark/>
          </w:tcPr>
          <w:p w14:paraId="2CC1F04B" w14:textId="77777777" w:rsidR="00200AD5" w:rsidRPr="00200AD5" w:rsidRDefault="00200AD5" w:rsidP="00200AD5">
            <w:pPr>
              <w:spacing w:before="0" w:after="0"/>
              <w:jc w:val="left"/>
              <w:rPr>
                <w:rFonts w:ascii="Calibri" w:eastAsia="Times New Roman" w:hAnsi="Calibri" w:cs="Calibri"/>
                <w:color w:val="000000"/>
                <w:lang w:eastAsia="fr-CH"/>
              </w:rPr>
            </w:pPr>
          </w:p>
        </w:tc>
      </w:tr>
      <w:tr w:rsidR="00200AD5" w:rsidRPr="00200AD5" w14:paraId="2DBBD3F0" w14:textId="77777777" w:rsidTr="00200AD5">
        <w:trPr>
          <w:trHeight w:val="288"/>
        </w:trPr>
        <w:tc>
          <w:tcPr>
            <w:tcW w:w="2027" w:type="pct"/>
            <w:tcBorders>
              <w:top w:val="nil"/>
              <w:left w:val="single" w:sz="8" w:space="0" w:color="auto"/>
              <w:bottom w:val="single" w:sz="4" w:space="0" w:color="auto"/>
              <w:right w:val="single" w:sz="4" w:space="0" w:color="auto"/>
            </w:tcBorders>
            <w:shd w:val="clear" w:color="auto" w:fill="auto"/>
            <w:noWrap/>
            <w:vAlign w:val="bottom"/>
            <w:hideMark/>
          </w:tcPr>
          <w:p w14:paraId="67EF5154" w14:textId="77777777" w:rsidR="00200AD5" w:rsidRPr="00200AD5" w:rsidRDefault="00200AD5" w:rsidP="00200AD5">
            <w:pPr>
              <w:spacing w:before="0" w:after="0"/>
              <w:jc w:val="left"/>
              <w:rPr>
                <w:rFonts w:ascii="Calibri" w:eastAsia="Times New Roman" w:hAnsi="Calibri" w:cs="Calibri"/>
                <w:color w:val="000000"/>
                <w:lang w:eastAsia="fr-CH"/>
              </w:rPr>
            </w:pPr>
            <w:r w:rsidRPr="00200AD5">
              <w:rPr>
                <w:rFonts w:ascii="Calibri" w:eastAsia="Times New Roman" w:hAnsi="Calibri" w:cs="Calibri"/>
                <w:color w:val="000000"/>
                <w:lang w:eastAsia="fr-CH"/>
              </w:rPr>
              <w:t>Capteur humidité (4x1A)</w:t>
            </w:r>
          </w:p>
        </w:tc>
        <w:tc>
          <w:tcPr>
            <w:tcW w:w="2027" w:type="pct"/>
            <w:tcBorders>
              <w:top w:val="nil"/>
              <w:left w:val="nil"/>
              <w:bottom w:val="single" w:sz="4" w:space="0" w:color="auto"/>
              <w:right w:val="single" w:sz="4" w:space="0" w:color="auto"/>
            </w:tcBorders>
            <w:shd w:val="clear" w:color="auto" w:fill="auto"/>
            <w:noWrap/>
            <w:vAlign w:val="center"/>
            <w:hideMark/>
          </w:tcPr>
          <w:p w14:paraId="630FE479" w14:textId="77777777" w:rsidR="00200AD5" w:rsidRPr="00200AD5" w:rsidRDefault="00200AD5" w:rsidP="00200AD5">
            <w:pPr>
              <w:spacing w:before="0" w:after="0"/>
              <w:jc w:val="center"/>
              <w:rPr>
                <w:rFonts w:ascii="Calibri" w:eastAsia="Times New Roman" w:hAnsi="Calibri" w:cs="Calibri"/>
                <w:color w:val="000000"/>
                <w:lang w:eastAsia="fr-CH"/>
              </w:rPr>
            </w:pPr>
            <w:r w:rsidRPr="00200AD5">
              <w:rPr>
                <w:rFonts w:ascii="Calibri" w:eastAsia="Times New Roman" w:hAnsi="Calibri" w:cs="Calibri"/>
                <w:color w:val="000000"/>
                <w:lang w:eastAsia="fr-CH"/>
              </w:rPr>
              <w:t>4000</w:t>
            </w:r>
          </w:p>
        </w:tc>
        <w:tc>
          <w:tcPr>
            <w:tcW w:w="945" w:type="pct"/>
            <w:vMerge/>
            <w:tcBorders>
              <w:top w:val="nil"/>
              <w:left w:val="single" w:sz="4" w:space="0" w:color="auto"/>
              <w:bottom w:val="single" w:sz="8" w:space="0" w:color="000000"/>
              <w:right w:val="single" w:sz="8" w:space="0" w:color="auto"/>
            </w:tcBorders>
            <w:vAlign w:val="center"/>
            <w:hideMark/>
          </w:tcPr>
          <w:p w14:paraId="73BCD171" w14:textId="77777777" w:rsidR="00200AD5" w:rsidRPr="00200AD5" w:rsidRDefault="00200AD5" w:rsidP="00200AD5">
            <w:pPr>
              <w:spacing w:before="0" w:after="0"/>
              <w:jc w:val="left"/>
              <w:rPr>
                <w:rFonts w:ascii="Calibri" w:eastAsia="Times New Roman" w:hAnsi="Calibri" w:cs="Calibri"/>
                <w:color w:val="000000"/>
                <w:lang w:eastAsia="fr-CH"/>
              </w:rPr>
            </w:pPr>
          </w:p>
        </w:tc>
      </w:tr>
      <w:tr w:rsidR="00200AD5" w:rsidRPr="00200AD5" w14:paraId="6D33E4CE" w14:textId="77777777" w:rsidTr="00200AD5">
        <w:trPr>
          <w:trHeight w:val="300"/>
        </w:trPr>
        <w:tc>
          <w:tcPr>
            <w:tcW w:w="2027" w:type="pct"/>
            <w:tcBorders>
              <w:top w:val="nil"/>
              <w:left w:val="single" w:sz="8" w:space="0" w:color="auto"/>
              <w:bottom w:val="single" w:sz="8" w:space="0" w:color="auto"/>
              <w:right w:val="single" w:sz="4" w:space="0" w:color="auto"/>
            </w:tcBorders>
            <w:shd w:val="clear" w:color="auto" w:fill="auto"/>
            <w:noWrap/>
            <w:vAlign w:val="bottom"/>
            <w:hideMark/>
          </w:tcPr>
          <w:p w14:paraId="19BE69A5" w14:textId="77777777" w:rsidR="00200AD5" w:rsidRPr="00200AD5" w:rsidRDefault="00200AD5" w:rsidP="00200AD5">
            <w:pPr>
              <w:spacing w:before="0" w:after="0"/>
              <w:jc w:val="left"/>
              <w:rPr>
                <w:rFonts w:ascii="Calibri" w:eastAsia="Times New Roman" w:hAnsi="Calibri" w:cs="Calibri"/>
                <w:color w:val="000000"/>
                <w:lang w:eastAsia="fr-CH"/>
              </w:rPr>
            </w:pPr>
            <w:r w:rsidRPr="00200AD5">
              <w:rPr>
                <w:rFonts w:ascii="Calibri" w:eastAsia="Times New Roman" w:hAnsi="Calibri" w:cs="Calibri"/>
                <w:color w:val="000000"/>
                <w:lang w:eastAsia="fr-CH"/>
              </w:rPr>
              <w:t>Capteur mesure niveau</w:t>
            </w:r>
          </w:p>
        </w:tc>
        <w:tc>
          <w:tcPr>
            <w:tcW w:w="2027" w:type="pct"/>
            <w:tcBorders>
              <w:top w:val="nil"/>
              <w:left w:val="nil"/>
              <w:bottom w:val="single" w:sz="8" w:space="0" w:color="auto"/>
              <w:right w:val="single" w:sz="4" w:space="0" w:color="auto"/>
            </w:tcBorders>
            <w:shd w:val="clear" w:color="auto" w:fill="auto"/>
            <w:noWrap/>
            <w:vAlign w:val="center"/>
            <w:hideMark/>
          </w:tcPr>
          <w:p w14:paraId="38E78F0C" w14:textId="77777777" w:rsidR="00200AD5" w:rsidRPr="00200AD5" w:rsidRDefault="00200AD5" w:rsidP="00200AD5">
            <w:pPr>
              <w:spacing w:before="0" w:after="0"/>
              <w:jc w:val="center"/>
              <w:rPr>
                <w:rFonts w:ascii="Calibri" w:eastAsia="Times New Roman" w:hAnsi="Calibri" w:cs="Calibri"/>
                <w:color w:val="000000"/>
                <w:lang w:eastAsia="fr-CH"/>
              </w:rPr>
            </w:pPr>
            <w:r w:rsidRPr="00200AD5">
              <w:rPr>
                <w:rFonts w:ascii="Calibri" w:eastAsia="Times New Roman" w:hAnsi="Calibri" w:cs="Calibri"/>
                <w:color w:val="000000"/>
                <w:lang w:eastAsia="fr-CH"/>
              </w:rPr>
              <w:t>10</w:t>
            </w:r>
          </w:p>
        </w:tc>
        <w:tc>
          <w:tcPr>
            <w:tcW w:w="945" w:type="pct"/>
            <w:vMerge/>
            <w:tcBorders>
              <w:top w:val="nil"/>
              <w:left w:val="single" w:sz="4" w:space="0" w:color="auto"/>
              <w:bottom w:val="single" w:sz="8" w:space="0" w:color="000000"/>
              <w:right w:val="single" w:sz="8" w:space="0" w:color="auto"/>
            </w:tcBorders>
            <w:vAlign w:val="center"/>
            <w:hideMark/>
          </w:tcPr>
          <w:p w14:paraId="26678A5D" w14:textId="77777777" w:rsidR="00200AD5" w:rsidRPr="00200AD5" w:rsidRDefault="00200AD5" w:rsidP="00200AD5">
            <w:pPr>
              <w:spacing w:before="0" w:after="0"/>
              <w:jc w:val="left"/>
              <w:rPr>
                <w:rFonts w:ascii="Calibri" w:eastAsia="Times New Roman" w:hAnsi="Calibri" w:cs="Calibri"/>
                <w:color w:val="000000"/>
                <w:lang w:eastAsia="fr-CH"/>
              </w:rPr>
            </w:pPr>
          </w:p>
        </w:tc>
      </w:tr>
    </w:tbl>
    <w:p w14:paraId="51D5BF0E" w14:textId="77777777" w:rsidR="00696836" w:rsidRDefault="00696836" w:rsidP="00371751"/>
    <w:p w14:paraId="14EDCEF2" w14:textId="125DF879" w:rsidR="00200AD5" w:rsidRDefault="005C62FD" w:rsidP="00371751">
      <w:r>
        <w:t xml:space="preserve">Approximativement nous avons besoin que l’alimentation externe </w:t>
      </w:r>
      <w:r w:rsidR="009A4427">
        <w:t>fournisse</w:t>
      </w:r>
      <w:r>
        <w:t xml:space="preserve"> minimum 5V 4 </w:t>
      </w:r>
      <w:r w:rsidR="009A4427">
        <w:t xml:space="preserve">A. </w:t>
      </w:r>
    </w:p>
    <w:p w14:paraId="3A11F620" w14:textId="77777777" w:rsidR="001E008A" w:rsidRDefault="001E008A" w:rsidP="00371751"/>
    <w:tbl>
      <w:tblPr>
        <w:tblStyle w:val="Grilledutableau"/>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5103"/>
      </w:tblGrid>
      <w:tr w:rsidR="001E008A" w14:paraId="63FA113F" w14:textId="77777777" w:rsidTr="00A04A2F">
        <w:tc>
          <w:tcPr>
            <w:tcW w:w="3969" w:type="dxa"/>
          </w:tcPr>
          <w:p w14:paraId="60BB8D54" w14:textId="77777777" w:rsidR="001E008A" w:rsidRDefault="001E008A" w:rsidP="00A04A2F">
            <w:pPr>
              <w:keepNext/>
              <w:jc w:val="left"/>
            </w:pPr>
            <w:r>
              <w:rPr>
                <w:noProof/>
              </w:rPr>
              <w:drawing>
                <wp:inline distT="0" distB="0" distL="0" distR="0" wp14:anchorId="0ADE65EE" wp14:editId="1E7B83C8">
                  <wp:extent cx="1808857" cy="1800000"/>
                  <wp:effectExtent l="19050" t="19050" r="20320" b="10160"/>
                  <wp:docPr id="10" name="Image 10" descr="Switchcraft 767KS15 Image agrand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itchcraft 767KS15 Image agrand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8857" cy="1800000"/>
                          </a:xfrm>
                          <a:prstGeom prst="rect">
                            <a:avLst/>
                          </a:prstGeom>
                          <a:noFill/>
                          <a:ln w="6350">
                            <a:solidFill>
                              <a:schemeClr val="tx1"/>
                            </a:solidFill>
                          </a:ln>
                        </pic:spPr>
                      </pic:pic>
                    </a:graphicData>
                  </a:graphic>
                </wp:inline>
              </w:drawing>
            </w:r>
          </w:p>
          <w:p w14:paraId="7D2E531C" w14:textId="3E2C9996" w:rsidR="001E008A" w:rsidRDefault="001E008A" w:rsidP="001E008A">
            <w:pPr>
              <w:pStyle w:val="Lgende"/>
              <w:jc w:val="both"/>
            </w:pPr>
            <w:r>
              <w:t xml:space="preserve">Figure </w:t>
            </w:r>
            <w:fldSimple w:instr=" SEQ Figure \* ARABIC ">
              <w:r w:rsidR="00DF05B9">
                <w:rPr>
                  <w:noProof/>
                </w:rPr>
                <w:t>3</w:t>
              </w:r>
            </w:fldSimple>
            <w:r>
              <w:t>: Connecteur pour alimentation externe</w:t>
            </w:r>
          </w:p>
        </w:tc>
        <w:tc>
          <w:tcPr>
            <w:tcW w:w="5103" w:type="dxa"/>
          </w:tcPr>
          <w:p w14:paraId="422F8E03" w14:textId="2ECD75E5" w:rsidR="001269A3" w:rsidRDefault="001E008A" w:rsidP="00A04A2F">
            <w:r>
              <w:t xml:space="preserve">Un connecteur d’alimentation n’a pas été indiquée, dans le cahier de charge reçu, le client demande que le système doive pouvoir être placé à l’extérieur. </w:t>
            </w:r>
          </w:p>
          <w:p w14:paraId="1B308E10" w14:textId="77777777" w:rsidR="001269A3" w:rsidRDefault="001269A3" w:rsidP="00A04A2F"/>
          <w:p w14:paraId="43233DBF" w14:textId="76050110" w:rsidR="001E008A" w:rsidRDefault="001269A3" w:rsidP="00A04A2F">
            <w:r>
              <w:t>J</w:t>
            </w:r>
            <w:r w:rsidR="001E008A">
              <w:t xml:space="preserve">’ai </w:t>
            </w:r>
            <w:r>
              <w:t xml:space="preserve">donc décidé de proposer </w:t>
            </w:r>
            <w:r w:rsidR="001E008A">
              <w:t>d’utiliser un type de connecteur qui est résistant à l’eau</w:t>
            </w:r>
            <w:r w:rsidR="00A86E4D">
              <w:t xml:space="preserve"> du fabricant « Switc</w:t>
            </w:r>
            <w:r w:rsidR="00333637">
              <w:t>hcraft »</w:t>
            </w:r>
            <w:r w:rsidR="001E008A">
              <w:t xml:space="preserve">. </w:t>
            </w:r>
            <w:r w:rsidR="004D441B">
              <w:t xml:space="preserve">Ce connecteur sera dans le </w:t>
            </w:r>
            <w:r w:rsidR="00035941">
              <w:t>câble</w:t>
            </w:r>
            <w:r w:rsidR="004D441B">
              <w:t xml:space="preserve"> de l’alimentation externe. </w:t>
            </w:r>
            <w:r w:rsidR="008F6C57">
              <w:t>L</w:t>
            </w:r>
            <w:r w:rsidR="004D441B">
              <w:t xml:space="preserve">a partie femelle du </w:t>
            </w:r>
            <w:r w:rsidR="008F6C57">
              <w:t xml:space="preserve">connecteur sera mis </w:t>
            </w:r>
            <w:r w:rsidR="009E0B91">
              <w:t xml:space="preserve">dans une paroi du boitier. </w:t>
            </w:r>
          </w:p>
          <w:p w14:paraId="7537425E" w14:textId="77777777" w:rsidR="001E008A" w:rsidRDefault="001E008A" w:rsidP="00371751"/>
        </w:tc>
      </w:tr>
    </w:tbl>
    <w:p w14:paraId="28FCB723" w14:textId="1F27B47B" w:rsidR="0052454E" w:rsidRDefault="0052454E" w:rsidP="00A04A2F"/>
    <w:p w14:paraId="40077006" w14:textId="461E9339" w:rsidR="009A4427" w:rsidRDefault="009A4427" w:rsidP="00B9687B">
      <w:pPr>
        <w:pStyle w:val="Titre2"/>
      </w:pPr>
      <w:bookmarkStart w:id="5" w:name="_Toc152863277"/>
      <w:r>
        <w:t>2 Alimentation 3,3 V</w:t>
      </w:r>
      <w:bookmarkEnd w:id="5"/>
    </w:p>
    <w:p w14:paraId="09A55933" w14:textId="4536EAF3" w:rsidR="001F1CA0" w:rsidRDefault="009A4427" w:rsidP="009A4427">
      <w:r>
        <w:t xml:space="preserve">Il s’agit du bloc qui alimente le </w:t>
      </w:r>
      <w:r w:rsidR="00695C86">
        <w:t xml:space="preserve">PCB avec tous ces </w:t>
      </w:r>
      <w:r w:rsidR="00303152">
        <w:t xml:space="preserve">composant et </w:t>
      </w:r>
      <w:r w:rsidR="004E0E25">
        <w:t>des autres blocs</w:t>
      </w:r>
      <w:r w:rsidR="00303152">
        <w:t xml:space="preserve"> tels que, LCD, </w:t>
      </w:r>
      <w:r w:rsidR="004E0E25">
        <w:t xml:space="preserve">module Bluetooth, buzzer. </w:t>
      </w:r>
    </w:p>
    <w:p w14:paraId="654DEE5F" w14:textId="19F86E89" w:rsidR="004E0E25" w:rsidRDefault="004E0E25" w:rsidP="009A4427"/>
    <w:p w14:paraId="3A1C1643" w14:textId="2EED6E2F" w:rsidR="00FA7D45" w:rsidRDefault="008E644C" w:rsidP="009A4427">
      <w:r>
        <w:t xml:space="preserve">J’ai </w:t>
      </w:r>
      <w:r w:rsidR="003C7616">
        <w:t>décidé</w:t>
      </w:r>
      <w:r>
        <w:t xml:space="preserve"> d’utiliser </w:t>
      </w:r>
      <w:r w:rsidR="00FD4A9B">
        <w:t>un régulateur</w:t>
      </w:r>
      <w:r w:rsidR="00264E1B">
        <w:t xml:space="preserve"> à découpage DC-DC</w:t>
      </w:r>
      <w:r w:rsidR="00210BDB">
        <w:t xml:space="preserve"> qui convertira la tension de l’entrée</w:t>
      </w:r>
      <w:r w:rsidR="00135569">
        <w:t xml:space="preserve"> (5V)</w:t>
      </w:r>
      <w:r w:rsidR="00210BDB">
        <w:t xml:space="preserve"> </w:t>
      </w:r>
      <w:r w:rsidR="003B3CB0">
        <w:t>vers 3,3V</w:t>
      </w:r>
      <w:r w:rsidR="00B2100D">
        <w:t xml:space="preserve">. </w:t>
      </w:r>
      <w:r w:rsidR="00AB3F99" w:rsidRPr="00B2100D">
        <w:t>J’</w:t>
      </w:r>
      <w:r w:rsidR="009B34C8" w:rsidRPr="00B2100D">
        <w:t>ai</w:t>
      </w:r>
      <w:r w:rsidR="00AB3F99" w:rsidRPr="00B2100D">
        <w:t xml:space="preserve"> </w:t>
      </w:r>
      <w:r w:rsidR="009B34C8" w:rsidRPr="00B2100D">
        <w:t>décidé</w:t>
      </w:r>
      <w:r w:rsidR="00AB3F99" w:rsidRPr="00B2100D">
        <w:t xml:space="preserve"> de prendre ce type de </w:t>
      </w:r>
      <w:r w:rsidR="009B34C8" w:rsidRPr="00B2100D">
        <w:t>régulateur</w:t>
      </w:r>
      <w:r w:rsidR="00AB3F99" w:rsidRPr="00B2100D">
        <w:t xml:space="preserve"> </w:t>
      </w:r>
      <w:r w:rsidR="009B34C8" w:rsidRPr="00B2100D">
        <w:t xml:space="preserve">afin </w:t>
      </w:r>
      <w:r w:rsidR="00983C35" w:rsidRPr="00B2100D">
        <w:t xml:space="preserve">d’avoir </w:t>
      </w:r>
      <w:r w:rsidR="00B97A1B" w:rsidRPr="00B2100D">
        <w:t>une consommation plus faible.</w:t>
      </w:r>
      <w:r w:rsidR="00B97A1B">
        <w:t xml:space="preserve"> </w:t>
      </w:r>
    </w:p>
    <w:p w14:paraId="0147027B" w14:textId="3ADA505A" w:rsidR="00B97A1B" w:rsidRDefault="00B97A1B" w:rsidP="009A4427"/>
    <w:p w14:paraId="3DE97016" w14:textId="0F048599" w:rsidR="00B97A1B" w:rsidRDefault="00B97A1B" w:rsidP="00B9687B">
      <w:pPr>
        <w:pStyle w:val="Titre2"/>
      </w:pPr>
      <w:bookmarkStart w:id="6" w:name="_Toc152863278"/>
      <w:r>
        <w:t xml:space="preserve">3 </w:t>
      </w:r>
      <w:r w:rsidR="00B9687B">
        <w:t>A</w:t>
      </w:r>
      <w:r>
        <w:t>limentation pour leds</w:t>
      </w:r>
      <w:bookmarkEnd w:id="6"/>
      <w:r>
        <w:t xml:space="preserve"> </w:t>
      </w:r>
    </w:p>
    <w:p w14:paraId="67C0C9FF" w14:textId="46B3C1BA" w:rsidR="001E008A" w:rsidRDefault="00B527B0" w:rsidP="00B97A1B">
      <w:r w:rsidRPr="00B527B0">
        <w:t xml:space="preserve">Il s'agit d'un régulateur de tension destiné à alimenter les deux LED de signalisation, lesquelles peuvent être alimentées avec 2V. Par conséquent, je vais installer un régulateur linéaire de 2V. La raison en est que je n'ai pas besoin d'une complexité élevée pour alimenter ces deux LED, et en termes de consommation, les deux LED </w:t>
      </w:r>
      <w:r>
        <w:t>nécessitent</w:t>
      </w:r>
      <w:r w:rsidRPr="00B527B0">
        <w:t xml:space="preserve"> environ 40 mA.</w:t>
      </w:r>
    </w:p>
    <w:p w14:paraId="6A6D887C" w14:textId="717FFDF9" w:rsidR="0073215F" w:rsidRDefault="001E008A" w:rsidP="001E008A">
      <w:pPr>
        <w:spacing w:before="0" w:after="160" w:line="259" w:lineRule="auto"/>
        <w:jc w:val="left"/>
      </w:pPr>
      <w:r>
        <w:br w:type="page"/>
      </w:r>
    </w:p>
    <w:p w14:paraId="0EADC029" w14:textId="3FD93091" w:rsidR="00F512E0" w:rsidRDefault="0073215F" w:rsidP="00AF6CE6">
      <w:pPr>
        <w:pStyle w:val="Titre2"/>
      </w:pPr>
      <w:bookmarkStart w:id="7" w:name="_Toc152863279"/>
      <w:r>
        <w:lastRenderedPageBreak/>
        <w:t>4 Leds de signalisation</w:t>
      </w:r>
      <w:bookmarkEnd w:id="7"/>
      <w:r>
        <w:t xml:space="preserve"> </w:t>
      </w:r>
    </w:p>
    <w:tbl>
      <w:tblPr>
        <w:tblStyle w:val="Grilledutableau"/>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5386"/>
      </w:tblGrid>
      <w:tr w:rsidR="00A04A2F" w14:paraId="16A13690" w14:textId="77777777" w:rsidTr="00A04A2F">
        <w:tc>
          <w:tcPr>
            <w:tcW w:w="3686" w:type="dxa"/>
          </w:tcPr>
          <w:p w14:paraId="28F7FF08" w14:textId="77777777" w:rsidR="00A04A2F" w:rsidRDefault="00A04A2F" w:rsidP="00A04A2F">
            <w:pPr>
              <w:keepNext/>
            </w:pPr>
            <w:r>
              <w:rPr>
                <w:noProof/>
              </w:rPr>
              <w:drawing>
                <wp:inline distT="0" distB="0" distL="0" distR="0" wp14:anchorId="40D66948" wp14:editId="4EC31A3C">
                  <wp:extent cx="1800000" cy="1800000"/>
                  <wp:effectExtent l="19050" t="19050" r="10160" b="10160"/>
                  <wp:docPr id="112326186" name="Image 1" descr="Une image contenant Pièce auto, outil, connecteur, câ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6186" name="Image 1" descr="Une image contenant Pièce auto, outil, connecteur, câble&#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w="3175">
                            <a:solidFill>
                              <a:schemeClr val="tx1"/>
                            </a:solidFill>
                          </a:ln>
                        </pic:spPr>
                      </pic:pic>
                    </a:graphicData>
                  </a:graphic>
                </wp:inline>
              </w:drawing>
            </w:r>
          </w:p>
          <w:p w14:paraId="126F57D0" w14:textId="743245A6" w:rsidR="00A04A2F" w:rsidRDefault="00A04A2F" w:rsidP="00A04A2F">
            <w:pPr>
              <w:pStyle w:val="Lgende"/>
              <w:jc w:val="both"/>
            </w:pPr>
            <w:r>
              <w:t xml:space="preserve">Figure </w:t>
            </w:r>
            <w:fldSimple w:instr=" SEQ Figure \* ARABIC ">
              <w:r w:rsidR="00DF05B9">
                <w:rPr>
                  <w:noProof/>
                </w:rPr>
                <w:t>4</w:t>
              </w:r>
            </w:fldSimple>
            <w:r>
              <w:t xml:space="preserve">: </w:t>
            </w:r>
            <w:r w:rsidRPr="00F7032D">
              <w:t>Leds choisit pour système</w:t>
            </w:r>
          </w:p>
        </w:tc>
        <w:tc>
          <w:tcPr>
            <w:tcW w:w="5386" w:type="dxa"/>
          </w:tcPr>
          <w:p w14:paraId="12BBB3BF" w14:textId="62A0A1A1" w:rsidR="0060648E" w:rsidRDefault="0060648E" w:rsidP="0060648E">
            <w:r>
              <w:t>Deux leds sont prévues pour signaler différents états de fonctionnement ou informer l'utilisateur de certains problèmes. Une LED rouge signale que le système est en marche, et une LED orange indique différents modes.</w:t>
            </w:r>
          </w:p>
          <w:p w14:paraId="45EB6241" w14:textId="77777777" w:rsidR="0060648E" w:rsidRDefault="0060648E" w:rsidP="0060648E"/>
          <w:p w14:paraId="548893F6" w14:textId="2C3ED89C" w:rsidR="00A04A2F" w:rsidRDefault="0060648E" w:rsidP="0060648E">
            <w:r>
              <w:t>Les deux leds sont conformes à la norme IP65, ce qui signifie qu'elles sont résistantes à la poussière et aux projections d'eau, comme requis.</w:t>
            </w:r>
          </w:p>
        </w:tc>
      </w:tr>
    </w:tbl>
    <w:p w14:paraId="2F1FA8F5" w14:textId="77777777" w:rsidR="001E0333" w:rsidRDefault="001E0333">
      <w:pPr>
        <w:spacing w:before="0" w:after="160" w:line="259" w:lineRule="auto"/>
        <w:jc w:val="left"/>
      </w:pPr>
    </w:p>
    <w:p w14:paraId="276ED351" w14:textId="77B8ACA5" w:rsidR="005A11F6" w:rsidRDefault="00C4765A" w:rsidP="00AF6CE6">
      <w:pPr>
        <w:pStyle w:val="Titre2"/>
      </w:pPr>
      <w:bookmarkStart w:id="8" w:name="_Toc152863280"/>
      <w:r>
        <w:t>5 capteurs d’humidité / pompe</w:t>
      </w:r>
      <w:bookmarkEnd w:id="8"/>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5385"/>
      </w:tblGrid>
      <w:tr w:rsidR="00651EFB" w14:paraId="49270560" w14:textId="77777777" w:rsidTr="00A04A2F">
        <w:tc>
          <w:tcPr>
            <w:tcW w:w="2032" w:type="pct"/>
          </w:tcPr>
          <w:p w14:paraId="0AECBDFF" w14:textId="77777777" w:rsidR="00651EFB" w:rsidRDefault="00651EFB" w:rsidP="00A04A2F">
            <w:pPr>
              <w:keepNext/>
              <w:jc w:val="left"/>
            </w:pPr>
            <w:r>
              <w:rPr>
                <w:noProof/>
              </w:rPr>
              <w:drawing>
                <wp:inline distT="0" distB="0" distL="0" distR="0" wp14:anchorId="31B107BE" wp14:editId="5B8E981C">
                  <wp:extent cx="1800000" cy="180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36101984" w14:textId="1B4E5B30" w:rsidR="00651EFB" w:rsidRDefault="00651EFB" w:rsidP="00651EFB">
            <w:pPr>
              <w:pStyle w:val="Lgende"/>
              <w:jc w:val="both"/>
            </w:pPr>
            <w:r>
              <w:t xml:space="preserve">Figure </w:t>
            </w:r>
            <w:fldSimple w:instr=" SEQ Figure \* ARABIC ">
              <w:r w:rsidR="00DF05B9">
                <w:rPr>
                  <w:noProof/>
                </w:rPr>
                <w:t>5</w:t>
              </w:r>
            </w:fldSimple>
            <w:r>
              <w:t>: C</w:t>
            </w:r>
            <w:r w:rsidRPr="00DF50CC">
              <w:t>apteur d''humidité / pompe à eau</w:t>
            </w:r>
          </w:p>
        </w:tc>
        <w:tc>
          <w:tcPr>
            <w:tcW w:w="2968" w:type="pct"/>
          </w:tcPr>
          <w:p w14:paraId="1B8B400E" w14:textId="77777777" w:rsidR="009E6E41" w:rsidRDefault="009E6E41" w:rsidP="009E6E41">
            <w:r>
              <w:t>Le dispositif est à la fois un capteur d'humidité et une pompe à eau.</w:t>
            </w:r>
          </w:p>
          <w:p w14:paraId="48250F7C" w14:textId="77777777" w:rsidR="009E6E41" w:rsidRDefault="009E6E41" w:rsidP="009E6E41"/>
          <w:p w14:paraId="50CFDCF1" w14:textId="77777777" w:rsidR="009E6E41" w:rsidRDefault="009E6E41" w:rsidP="009E6E41">
            <w:r>
              <w:t>Il peut être alimenté en 5V (la tension d'alimentation a été confirmée par des tests de fonctionnement). Il génère un signal analogique mesurant le taux d'humidité, qui sera connecté à une entrée du microcontrôleur pour évaluer le signal analogique du taux d'humidité du sol.</w:t>
            </w:r>
          </w:p>
          <w:p w14:paraId="515BDBAC" w14:textId="77777777" w:rsidR="009E6E41" w:rsidRDefault="009E6E41" w:rsidP="009E6E41"/>
          <w:p w14:paraId="22AFB106" w14:textId="4C073252" w:rsidR="00651EFB" w:rsidRDefault="009E6E41" w:rsidP="009E6E41">
            <w:r>
              <w:t>En principe, le système sera conçu pour 4 plantes, donc 4 capteurs.</w:t>
            </w:r>
          </w:p>
        </w:tc>
      </w:tr>
    </w:tbl>
    <w:p w14:paraId="034B52A2" w14:textId="7AEE0F96" w:rsidR="00D0781D" w:rsidRDefault="00D0781D" w:rsidP="00C4765A"/>
    <w:p w14:paraId="19D8EDFF" w14:textId="229AEF17" w:rsidR="001A1EE2" w:rsidRDefault="001A1EE2" w:rsidP="00AF6CE6">
      <w:pPr>
        <w:pStyle w:val="Titre2"/>
      </w:pPr>
      <w:bookmarkStart w:id="9" w:name="_Toc152863281"/>
      <w:r>
        <w:t xml:space="preserve">6 </w:t>
      </w:r>
      <w:r w:rsidR="005A1A5C">
        <w:t>Mesure de niveau d’eau</w:t>
      </w:r>
      <w:bookmarkEnd w:id="9"/>
      <w:r w:rsidR="005A1A5C">
        <w:t xml:space="preserve"> </w:t>
      </w:r>
    </w:p>
    <w:p w14:paraId="2CD301C0" w14:textId="77777777" w:rsidR="009037EB" w:rsidRPr="009037EB" w:rsidRDefault="009037EB" w:rsidP="009037EB"/>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3"/>
        <w:gridCol w:w="4998"/>
      </w:tblGrid>
      <w:tr w:rsidR="009037EB" w14:paraId="6DA7FBF0" w14:textId="77777777" w:rsidTr="00651EFB">
        <w:tc>
          <w:tcPr>
            <w:tcW w:w="2245" w:type="pct"/>
          </w:tcPr>
          <w:p w14:paraId="76A0C4B6" w14:textId="341A38B9" w:rsidR="00651EFB" w:rsidRDefault="009037EB" w:rsidP="00A04A2F">
            <w:pPr>
              <w:keepNext/>
              <w:ind w:right="-3"/>
            </w:pPr>
            <w:r>
              <w:rPr>
                <w:noProof/>
              </w:rPr>
              <w:drawing>
                <wp:inline distT="0" distB="0" distL="0" distR="0" wp14:anchorId="6A7196C6" wp14:editId="05322B60">
                  <wp:extent cx="2373352" cy="1422191"/>
                  <wp:effectExtent l="19050" t="19050" r="27305" b="26035"/>
                  <wp:docPr id="12" name="Image 12" descr="SEN0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03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7175" b="22902"/>
                          <a:stretch/>
                        </pic:blipFill>
                        <pic:spPr bwMode="auto">
                          <a:xfrm>
                            <a:off x="0" y="0"/>
                            <a:ext cx="2373653" cy="1422372"/>
                          </a:xfrm>
                          <a:prstGeom prst="rect">
                            <a:avLst/>
                          </a:prstGeom>
                          <a:noFill/>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B8D5AF0" w14:textId="7FDA69FD" w:rsidR="009037EB" w:rsidRDefault="00651EFB" w:rsidP="00651EFB">
            <w:pPr>
              <w:pStyle w:val="Lgende"/>
            </w:pPr>
            <w:r>
              <w:t xml:space="preserve">Figure </w:t>
            </w:r>
            <w:fldSimple w:instr=" SEQ Figure \* ARABIC ">
              <w:r w:rsidR="00DF05B9">
                <w:rPr>
                  <w:noProof/>
                </w:rPr>
                <w:t>6</w:t>
              </w:r>
            </w:fldSimple>
            <w:r>
              <w:t>: Capteur sonar de niveau d'eau</w:t>
            </w:r>
          </w:p>
        </w:tc>
        <w:tc>
          <w:tcPr>
            <w:tcW w:w="2755" w:type="pct"/>
          </w:tcPr>
          <w:p w14:paraId="1381F7C7" w14:textId="66B1E796" w:rsidR="00B81D98" w:rsidRDefault="009037EB" w:rsidP="00B81D98">
            <w:r>
              <w:t xml:space="preserve">Le capteur choisit c’est </w:t>
            </w:r>
            <w:r w:rsidR="00BE7965">
              <w:t xml:space="preserve">le SEN0311, ce capteur est un capteur sonar </w:t>
            </w:r>
            <w:r w:rsidR="00B81D98">
              <w:t xml:space="preserve">avec une range de fonctionnement </w:t>
            </w:r>
            <w:r w:rsidR="00106F8F">
              <w:t xml:space="preserve">entre 3cm à 4.5 m selon le fabricant, </w:t>
            </w:r>
            <w:r w:rsidR="00B81D98">
              <w:t>il dispose également d’une protection contre l’eau.</w:t>
            </w:r>
          </w:p>
          <w:p w14:paraId="520E47A6" w14:textId="77777777" w:rsidR="00651EFB" w:rsidRDefault="00651EFB" w:rsidP="00B81D98"/>
          <w:p w14:paraId="68E67F21" w14:textId="6453502B" w:rsidR="00A16C78" w:rsidRDefault="00A16C78" w:rsidP="00B81D98">
            <w:r>
              <w:t>Il peut être alimenté entre 3.3 V et 5V</w:t>
            </w:r>
            <w:r w:rsidR="00106F8F">
              <w:t xml:space="preserve"> </w:t>
            </w:r>
            <w:r w:rsidR="00B81D98">
              <w:t>et fournie un signal digital par UART.</w:t>
            </w:r>
            <w:r w:rsidR="00C612B4">
              <w:t xml:space="preserve"> </w:t>
            </w:r>
          </w:p>
        </w:tc>
      </w:tr>
    </w:tbl>
    <w:p w14:paraId="0598C21F" w14:textId="2EB410F0" w:rsidR="005A1A5C" w:rsidRDefault="005A1A5C" w:rsidP="005A1A5C"/>
    <w:p w14:paraId="4CFA9ACF" w14:textId="5C6BDCA7" w:rsidR="00A04A2F" w:rsidRDefault="00A04A2F" w:rsidP="00AF6CE6">
      <w:pPr>
        <w:pStyle w:val="Titre2"/>
      </w:pPr>
      <w:bookmarkStart w:id="10" w:name="_Toc152863282"/>
      <w:r>
        <w:t xml:space="preserve">7 </w:t>
      </w:r>
      <w:r w:rsidR="00B9687B">
        <w:t>M</w:t>
      </w:r>
      <w:r>
        <w:t>odule Bluetooth</w:t>
      </w:r>
      <w:bookmarkEnd w:id="10"/>
      <w:r>
        <w:t xml:space="preserve"> </w:t>
      </w:r>
    </w:p>
    <w:p w14:paraId="68D7A35A" w14:textId="7C24D376" w:rsidR="00B9687B" w:rsidRDefault="00700216">
      <w:pPr>
        <w:spacing w:before="0" w:after="160" w:line="259" w:lineRule="auto"/>
        <w:jc w:val="left"/>
      </w:pPr>
      <w:r w:rsidRPr="00700216">
        <w:t xml:space="preserve">En ce qui concerne le module Bluetooth, j'ai choisi d'utiliser le module Mikroe-2545, qui a déjà été utilisé dans d'autres projets. Ce module est un petit </w:t>
      </w:r>
      <w:r w:rsidR="005A1CD6">
        <w:t>PCB</w:t>
      </w:r>
      <w:r w:rsidRPr="00700216">
        <w:t xml:space="preserve"> comprenant la puce ainsi que l'interface de communication, ce qui le rend pratique en cas de besoin de remplacement.</w:t>
      </w:r>
      <w:r w:rsidR="00B9687B">
        <w:br w:type="page"/>
      </w:r>
    </w:p>
    <w:p w14:paraId="36D0532E" w14:textId="3A068F55" w:rsidR="00B9687B" w:rsidRDefault="00B9687B" w:rsidP="00AF6CE6">
      <w:pPr>
        <w:pStyle w:val="Titre2"/>
      </w:pPr>
      <w:bookmarkStart w:id="11" w:name="_Toc152863283"/>
      <w:r>
        <w:lastRenderedPageBreak/>
        <w:t>8 Buzzer</w:t>
      </w:r>
      <w:bookmarkEnd w:id="11"/>
      <w:r>
        <w:t xml:space="preserve"> </w:t>
      </w:r>
    </w:p>
    <w:tbl>
      <w:tblPr>
        <w:tblStyle w:val="Grilledutableau"/>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811"/>
      </w:tblGrid>
      <w:tr w:rsidR="00946926" w14:paraId="6BB2E99A" w14:textId="77777777" w:rsidTr="00140B79">
        <w:tc>
          <w:tcPr>
            <w:tcW w:w="3256" w:type="dxa"/>
          </w:tcPr>
          <w:p w14:paraId="6E1FC105" w14:textId="77777777" w:rsidR="00E46789" w:rsidRDefault="00946926" w:rsidP="00736B5C">
            <w:pPr>
              <w:keepNext/>
              <w:jc w:val="center"/>
            </w:pPr>
            <w:r>
              <w:rPr>
                <w:noProof/>
              </w:rPr>
              <w:drawing>
                <wp:inline distT="0" distB="0" distL="0" distR="0" wp14:anchorId="21109354" wp14:editId="7CA180C7">
                  <wp:extent cx="1260000" cy="1260000"/>
                  <wp:effectExtent l="19050" t="19050" r="16510" b="16510"/>
                  <wp:docPr id="14" name="Image 14" descr="CPT-2521C-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T-2521C-50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0000" cy="1260000"/>
                          </a:xfrm>
                          <a:prstGeom prst="rect">
                            <a:avLst/>
                          </a:prstGeom>
                          <a:noFill/>
                          <a:ln w="6350">
                            <a:solidFill>
                              <a:schemeClr val="tx1"/>
                            </a:solidFill>
                          </a:ln>
                        </pic:spPr>
                      </pic:pic>
                    </a:graphicData>
                  </a:graphic>
                </wp:inline>
              </w:drawing>
            </w:r>
          </w:p>
          <w:p w14:paraId="0EA2B983" w14:textId="42E08619" w:rsidR="00946926" w:rsidRDefault="00E46789" w:rsidP="00E46789">
            <w:pPr>
              <w:pStyle w:val="Lgende"/>
              <w:jc w:val="both"/>
            </w:pPr>
            <w:r>
              <w:t xml:space="preserve">Figure </w:t>
            </w:r>
            <w:fldSimple w:instr=" SEQ Figure \* ARABIC ">
              <w:r w:rsidR="00DF05B9">
                <w:rPr>
                  <w:noProof/>
                </w:rPr>
                <w:t>7</w:t>
              </w:r>
            </w:fldSimple>
            <w:r>
              <w:t>: Buzzer étanche à l'eau</w:t>
            </w:r>
          </w:p>
        </w:tc>
        <w:tc>
          <w:tcPr>
            <w:tcW w:w="5811" w:type="dxa"/>
          </w:tcPr>
          <w:p w14:paraId="767E770C" w14:textId="77777777" w:rsidR="00B83C16" w:rsidRDefault="00B83C16" w:rsidP="00B83C16">
            <w:r>
              <w:t>Pour le buzzer, j'ai choisi un modèle étanche à l'eau. La raison en est qu'il doit être installé à l'extérieur du boîtier et doit être audible. Sinon, à l'intérieur du boîtier, il serait difficile à entendre.</w:t>
            </w:r>
          </w:p>
          <w:p w14:paraId="6CAA0875" w14:textId="77777777" w:rsidR="00B83C16" w:rsidRDefault="00B83C16" w:rsidP="00B83C16"/>
          <w:p w14:paraId="13B396F5" w14:textId="52136F82" w:rsidR="00862931" w:rsidRDefault="00B83C16" w:rsidP="00B83C16">
            <w:r>
              <w:t>Le buzzer sera installé pour permettre la notification à l'utilisateur de certains problèmes, tels qu'un faible niveau d'eau dans le réservoir.</w:t>
            </w:r>
          </w:p>
        </w:tc>
      </w:tr>
    </w:tbl>
    <w:p w14:paraId="28B58812" w14:textId="0FF899DC" w:rsidR="00946926" w:rsidRDefault="009D6467" w:rsidP="009D6467">
      <w:pPr>
        <w:pStyle w:val="Titre2"/>
      </w:pPr>
      <w:bookmarkStart w:id="12" w:name="_Toc152863284"/>
      <w:r>
        <w:t>9 PCB</w:t>
      </w:r>
      <w:bookmarkEnd w:id="12"/>
    </w:p>
    <w:p w14:paraId="39DEE99A" w14:textId="64A2B456" w:rsidR="00745932" w:rsidRDefault="009D6467" w:rsidP="00FE08FF">
      <w:r>
        <w:t xml:space="preserve">Dans ce bloc </w:t>
      </w:r>
      <w:r w:rsidR="00CB1F0B">
        <w:t xml:space="preserve">en plus des autres blocs déjà décrits, il </w:t>
      </w:r>
      <w:r w:rsidR="004A57BF">
        <w:t>comporte le microcontrôleur, le LCD ainsi que les boutons poussoir</w:t>
      </w:r>
      <w:r w:rsidR="00745932">
        <w:t xml:space="preserve">. </w:t>
      </w:r>
    </w:p>
    <w:p w14:paraId="58120BDE" w14:textId="420A6F6A" w:rsidR="00FE08FF" w:rsidRDefault="00FE08FF" w:rsidP="00FE08FF">
      <w:pPr>
        <w:pStyle w:val="Paragraphedeliste"/>
        <w:numPr>
          <w:ilvl w:val="0"/>
          <w:numId w:val="31"/>
        </w:numPr>
      </w:pPr>
      <w:r>
        <w:t>LCD :</w:t>
      </w:r>
    </w:p>
    <w:p w14:paraId="2560FF64" w14:textId="21CBA6CD" w:rsidR="00FE08FF" w:rsidRDefault="00CB1F0B" w:rsidP="00FE08FF">
      <w:pPr>
        <w:pStyle w:val="Paragraphedeliste"/>
        <w:numPr>
          <w:ilvl w:val="1"/>
          <w:numId w:val="31"/>
        </w:numPr>
      </w:pPr>
      <w:r>
        <w:t>À la suite de</w:t>
      </w:r>
      <w:r w:rsidR="0028579C">
        <w:t xml:space="preserve"> recherches j’ai décidé d’utiliser un LCD 4x20</w:t>
      </w:r>
      <w:r w:rsidR="00A5242F">
        <w:t xml:space="preserve"> (« </w:t>
      </w:r>
      <w:r w:rsidR="00A5242F" w:rsidRPr="00A5242F">
        <w:t>NHD-0420AZ-FSW-GBW-33V3</w:t>
      </w:r>
      <w:r w:rsidR="00A5242F">
        <w:t> </w:t>
      </w:r>
      <w:r>
        <w:t>»)</w:t>
      </w:r>
      <w:r w:rsidR="000F348F">
        <w:t xml:space="preserve">, celui </w:t>
      </w:r>
      <w:r>
        <w:t>appartient à</w:t>
      </w:r>
      <w:r w:rsidR="009E3481">
        <w:t xml:space="preserve"> </w:t>
      </w:r>
      <w:r w:rsidR="00A5242F">
        <w:t xml:space="preserve">la même </w:t>
      </w:r>
      <w:r w:rsidR="000F348F">
        <w:t>famille de LCD que l’</w:t>
      </w:r>
      <w:r w:rsidR="009E3481">
        <w:t>école</w:t>
      </w:r>
      <w:r w:rsidR="000F348F">
        <w:t xml:space="preserve"> utilise</w:t>
      </w:r>
      <w:r w:rsidR="00A5242F">
        <w:t xml:space="preserve">. </w:t>
      </w:r>
    </w:p>
    <w:p w14:paraId="67788A9F" w14:textId="492B0605" w:rsidR="00CB1F0B" w:rsidRDefault="00A5242F" w:rsidP="00FE08FF">
      <w:pPr>
        <w:pStyle w:val="Paragraphedeliste"/>
        <w:numPr>
          <w:ilvl w:val="1"/>
          <w:numId w:val="31"/>
        </w:numPr>
      </w:pPr>
      <w:r>
        <w:t xml:space="preserve">Il peut être alimenté à 3,3V </w:t>
      </w:r>
      <w:r w:rsidR="00CB1F0B">
        <w:t>comme le reste des dispositifs.</w:t>
      </w:r>
    </w:p>
    <w:p w14:paraId="0E318043" w14:textId="1837560D" w:rsidR="00A5242F" w:rsidRDefault="00CB1F0B" w:rsidP="00CB1F0B">
      <w:pPr>
        <w:pStyle w:val="Paragraphedeliste"/>
        <w:numPr>
          <w:ilvl w:val="0"/>
          <w:numId w:val="31"/>
        </w:numPr>
      </w:pPr>
      <w:r>
        <w:t xml:space="preserve"> Bouton poussoirs :</w:t>
      </w:r>
    </w:p>
    <w:p w14:paraId="1DECDCC8" w14:textId="48DD7D05" w:rsidR="00CB1F0B" w:rsidRDefault="00F87392" w:rsidP="00CB1F0B">
      <w:pPr>
        <w:pStyle w:val="Paragraphedeliste"/>
        <w:numPr>
          <w:ilvl w:val="1"/>
          <w:numId w:val="31"/>
        </w:numPr>
      </w:pPr>
      <w:r>
        <w:t xml:space="preserve">Le bouton doit </w:t>
      </w:r>
      <w:r w:rsidR="00FB5341">
        <w:t>être</w:t>
      </w:r>
      <w:r>
        <w:t xml:space="preserve"> </w:t>
      </w:r>
      <w:r w:rsidR="00FB5341">
        <w:t xml:space="preserve">placé dans le couvercle </w:t>
      </w:r>
      <w:r w:rsidR="00E41D3E">
        <w:t xml:space="preserve">et il doit </w:t>
      </w:r>
      <w:r w:rsidR="002C6812">
        <w:t>être</w:t>
      </w:r>
      <w:r w:rsidR="00E41D3E">
        <w:t xml:space="preserve"> </w:t>
      </w:r>
      <w:r w:rsidR="002C6812">
        <w:t>résistant</w:t>
      </w:r>
      <w:r w:rsidR="00E41D3E">
        <w:t xml:space="preserve"> é l’eau, </w:t>
      </w:r>
      <w:r w:rsidR="002C6812">
        <w:t>j’ai</w:t>
      </w:r>
      <w:r w:rsidR="00E41D3E">
        <w:t xml:space="preserve"> décidé donc de prendre </w:t>
      </w:r>
      <w:r w:rsidR="00E27331">
        <w:t>des boutons poussoir d</w:t>
      </w:r>
      <w:r w:rsidR="002C6812">
        <w:t>u fabricant CW Industries.</w:t>
      </w:r>
      <w:r w:rsidR="008B2A0B">
        <w:t xml:space="preserve"> 4 boutons seront places afin de choisir les modes de fonctionnements </w:t>
      </w:r>
      <w:r w:rsidR="00635F24">
        <w:t>du système.</w:t>
      </w:r>
      <w:r w:rsidR="002C6812">
        <w:t xml:space="preserve"> </w:t>
      </w:r>
    </w:p>
    <w:p w14:paraId="275E5D8F" w14:textId="159BC201" w:rsidR="009C18DE" w:rsidRDefault="00635F24" w:rsidP="009C18DE">
      <w:pPr>
        <w:pStyle w:val="Paragraphedeliste"/>
        <w:numPr>
          <w:ilvl w:val="0"/>
          <w:numId w:val="31"/>
        </w:numPr>
      </w:pPr>
      <w:r>
        <w:t>Microcontrôleur :</w:t>
      </w:r>
    </w:p>
    <w:p w14:paraId="136E5544" w14:textId="77777777" w:rsidR="009C18DE" w:rsidRDefault="009C18DE" w:rsidP="009C18DE"/>
    <w:p w14:paraId="7CEAC0A8" w14:textId="64FFCB79" w:rsidR="0021605D" w:rsidRDefault="00635F24" w:rsidP="00227107">
      <w:r>
        <w:t xml:space="preserve">Pour le microcontrôleur il m’est imposé un </w:t>
      </w:r>
      <w:r w:rsidR="00BC6898">
        <w:t>microcontrôleur</w:t>
      </w:r>
      <w:r>
        <w:t xml:space="preserve"> de la famille PIC32MX</w:t>
      </w:r>
      <w:r w:rsidR="00BC6898">
        <w:t>,</w:t>
      </w:r>
      <w:r w:rsidR="00EA5FBD">
        <w:t xml:space="preserve"> celui doit avoir au minimum les pins numéro de pins suivants : </w:t>
      </w:r>
      <w:r w:rsidR="00BC6898">
        <w:t xml:space="preserve"> </w:t>
      </w:r>
    </w:p>
    <w:p w14:paraId="1B06C9CE" w14:textId="77777777" w:rsidR="009C18DE" w:rsidRDefault="009C18DE" w:rsidP="00227107"/>
    <w:tbl>
      <w:tblPr>
        <w:tblW w:w="5000" w:type="pct"/>
        <w:tblCellMar>
          <w:left w:w="70" w:type="dxa"/>
          <w:right w:w="70" w:type="dxa"/>
        </w:tblCellMar>
        <w:tblLook w:val="04A0" w:firstRow="1" w:lastRow="0" w:firstColumn="1" w:lastColumn="0" w:noHBand="0" w:noVBand="1"/>
      </w:tblPr>
      <w:tblGrid>
        <w:gridCol w:w="2625"/>
        <w:gridCol w:w="2103"/>
        <w:gridCol w:w="2560"/>
        <w:gridCol w:w="1763"/>
      </w:tblGrid>
      <w:tr w:rsidR="009D4CE2" w:rsidRPr="009D4CE2" w14:paraId="0FF839E6" w14:textId="77777777" w:rsidTr="009D4CE2">
        <w:trPr>
          <w:trHeight w:val="315"/>
        </w:trPr>
        <w:tc>
          <w:tcPr>
            <w:tcW w:w="1570" w:type="pct"/>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612F57A6" w14:textId="77777777" w:rsidR="009D4CE2" w:rsidRPr="009D4CE2" w:rsidRDefault="009D4CE2" w:rsidP="009D4CE2">
            <w:pPr>
              <w:spacing w:before="0" w:after="0"/>
              <w:jc w:val="left"/>
              <w:rPr>
                <w:rFonts w:ascii="Calibri" w:eastAsia="Times New Roman" w:hAnsi="Calibri" w:cs="Calibri"/>
                <w:color w:val="000000"/>
                <w:lang w:eastAsia="fr-CH"/>
              </w:rPr>
            </w:pPr>
            <w:r w:rsidRPr="009D4CE2">
              <w:rPr>
                <w:rFonts w:ascii="Calibri" w:eastAsia="Times New Roman" w:hAnsi="Calibri" w:cs="Calibri"/>
                <w:color w:val="000000"/>
                <w:lang w:eastAsia="fr-CH"/>
              </w:rPr>
              <w:t>Nom</w:t>
            </w:r>
          </w:p>
        </w:tc>
        <w:tc>
          <w:tcPr>
            <w:tcW w:w="1281" w:type="pct"/>
            <w:tcBorders>
              <w:top w:val="single" w:sz="8" w:space="0" w:color="auto"/>
              <w:left w:val="nil"/>
              <w:bottom w:val="single" w:sz="8" w:space="0" w:color="auto"/>
              <w:right w:val="single" w:sz="4" w:space="0" w:color="auto"/>
            </w:tcBorders>
            <w:shd w:val="clear" w:color="auto" w:fill="auto"/>
            <w:noWrap/>
            <w:vAlign w:val="center"/>
            <w:hideMark/>
          </w:tcPr>
          <w:p w14:paraId="704259C9" w14:textId="64210ED5" w:rsidR="009D4CE2" w:rsidRPr="009D4CE2" w:rsidRDefault="009D4CE2" w:rsidP="009D4CE2">
            <w:pPr>
              <w:spacing w:before="0" w:after="0"/>
              <w:jc w:val="center"/>
              <w:rPr>
                <w:rFonts w:ascii="Calibri" w:eastAsia="Times New Roman" w:hAnsi="Calibri" w:cs="Calibri"/>
                <w:color w:val="000000"/>
                <w:lang w:eastAsia="fr-CH"/>
              </w:rPr>
            </w:pPr>
            <w:r w:rsidRPr="009D4CE2">
              <w:rPr>
                <w:rFonts w:ascii="Calibri" w:eastAsia="Times New Roman" w:hAnsi="Calibri" w:cs="Calibri"/>
                <w:color w:val="000000"/>
                <w:lang w:eastAsia="fr-CH"/>
              </w:rPr>
              <w:t>Périphérique utilisé</w:t>
            </w:r>
          </w:p>
        </w:tc>
        <w:tc>
          <w:tcPr>
            <w:tcW w:w="1281" w:type="pct"/>
            <w:tcBorders>
              <w:top w:val="single" w:sz="8" w:space="0" w:color="auto"/>
              <w:left w:val="nil"/>
              <w:bottom w:val="single" w:sz="8" w:space="0" w:color="auto"/>
              <w:right w:val="single" w:sz="4" w:space="0" w:color="auto"/>
            </w:tcBorders>
            <w:shd w:val="clear" w:color="auto" w:fill="auto"/>
            <w:noWrap/>
            <w:vAlign w:val="center"/>
            <w:hideMark/>
          </w:tcPr>
          <w:p w14:paraId="3C7B7618" w14:textId="02387D81" w:rsidR="009D4CE2" w:rsidRPr="009D4CE2" w:rsidRDefault="009D4CE2" w:rsidP="009D4CE2">
            <w:pPr>
              <w:spacing w:before="0" w:after="0"/>
              <w:jc w:val="center"/>
              <w:rPr>
                <w:rFonts w:ascii="Calibri" w:eastAsia="Times New Roman" w:hAnsi="Calibri" w:cs="Calibri"/>
                <w:color w:val="000000"/>
                <w:lang w:eastAsia="fr-CH"/>
              </w:rPr>
            </w:pPr>
            <w:r w:rsidRPr="009D4CE2">
              <w:rPr>
                <w:rFonts w:ascii="Calibri" w:eastAsia="Times New Roman" w:hAnsi="Calibri" w:cs="Calibri"/>
                <w:color w:val="000000"/>
                <w:lang w:eastAsia="fr-CH"/>
              </w:rPr>
              <w:t>Numéro de pins nécessaire</w:t>
            </w:r>
          </w:p>
        </w:tc>
        <w:tc>
          <w:tcPr>
            <w:tcW w:w="867" w:type="pct"/>
            <w:tcBorders>
              <w:top w:val="single" w:sz="8" w:space="0" w:color="auto"/>
              <w:left w:val="nil"/>
              <w:bottom w:val="single" w:sz="8" w:space="0" w:color="auto"/>
              <w:right w:val="single" w:sz="8" w:space="0" w:color="auto"/>
            </w:tcBorders>
            <w:shd w:val="clear" w:color="auto" w:fill="auto"/>
            <w:noWrap/>
            <w:vAlign w:val="center"/>
            <w:hideMark/>
          </w:tcPr>
          <w:p w14:paraId="676E5D25" w14:textId="77777777" w:rsidR="009D4CE2" w:rsidRPr="009D4CE2" w:rsidRDefault="009D4CE2" w:rsidP="009D4CE2">
            <w:pPr>
              <w:spacing w:before="0" w:after="0"/>
              <w:jc w:val="center"/>
              <w:rPr>
                <w:rFonts w:ascii="Calibri" w:eastAsia="Times New Roman" w:hAnsi="Calibri" w:cs="Calibri"/>
                <w:color w:val="000000"/>
                <w:lang w:eastAsia="fr-CH"/>
              </w:rPr>
            </w:pPr>
            <w:r w:rsidRPr="009D4CE2">
              <w:rPr>
                <w:rFonts w:ascii="Calibri" w:eastAsia="Times New Roman" w:hAnsi="Calibri" w:cs="Calibri"/>
                <w:color w:val="000000"/>
                <w:lang w:eastAsia="fr-CH"/>
              </w:rPr>
              <w:t>Total des pins min</w:t>
            </w:r>
          </w:p>
        </w:tc>
      </w:tr>
      <w:tr w:rsidR="009D4CE2" w:rsidRPr="009D4CE2" w14:paraId="7AF63028" w14:textId="77777777" w:rsidTr="009D4CE2">
        <w:trPr>
          <w:trHeight w:val="300"/>
        </w:trPr>
        <w:tc>
          <w:tcPr>
            <w:tcW w:w="1570" w:type="pct"/>
            <w:tcBorders>
              <w:top w:val="nil"/>
              <w:left w:val="single" w:sz="8" w:space="0" w:color="auto"/>
              <w:bottom w:val="single" w:sz="4" w:space="0" w:color="auto"/>
              <w:right w:val="single" w:sz="4" w:space="0" w:color="auto"/>
            </w:tcBorders>
            <w:shd w:val="clear" w:color="auto" w:fill="auto"/>
            <w:noWrap/>
            <w:vAlign w:val="bottom"/>
            <w:hideMark/>
          </w:tcPr>
          <w:p w14:paraId="40D1DDC8" w14:textId="729D7599" w:rsidR="009D4CE2" w:rsidRPr="009D4CE2" w:rsidRDefault="009D4CE2" w:rsidP="009D4CE2">
            <w:pPr>
              <w:spacing w:before="0" w:after="0"/>
              <w:jc w:val="left"/>
              <w:rPr>
                <w:rFonts w:ascii="Calibri" w:eastAsia="Times New Roman" w:hAnsi="Calibri" w:cs="Calibri"/>
                <w:color w:val="000000"/>
                <w:lang w:eastAsia="fr-CH"/>
              </w:rPr>
            </w:pPr>
            <w:r w:rsidRPr="009D4CE2">
              <w:rPr>
                <w:rFonts w:ascii="Calibri" w:eastAsia="Times New Roman" w:hAnsi="Calibri" w:cs="Calibri"/>
                <w:color w:val="000000"/>
                <w:lang w:eastAsia="fr-CH"/>
              </w:rPr>
              <w:t>Leds panel</w:t>
            </w:r>
          </w:p>
        </w:tc>
        <w:tc>
          <w:tcPr>
            <w:tcW w:w="1281" w:type="pct"/>
            <w:tcBorders>
              <w:top w:val="nil"/>
              <w:left w:val="nil"/>
              <w:bottom w:val="single" w:sz="4" w:space="0" w:color="auto"/>
              <w:right w:val="single" w:sz="4" w:space="0" w:color="auto"/>
            </w:tcBorders>
            <w:shd w:val="clear" w:color="auto" w:fill="auto"/>
            <w:noWrap/>
            <w:vAlign w:val="center"/>
            <w:hideMark/>
          </w:tcPr>
          <w:p w14:paraId="4E362875" w14:textId="77777777" w:rsidR="009D4CE2" w:rsidRPr="009D4CE2" w:rsidRDefault="009D4CE2" w:rsidP="009D4CE2">
            <w:pPr>
              <w:spacing w:before="0" w:after="0"/>
              <w:jc w:val="center"/>
              <w:rPr>
                <w:rFonts w:ascii="Calibri" w:eastAsia="Times New Roman" w:hAnsi="Calibri" w:cs="Calibri"/>
                <w:color w:val="000000"/>
                <w:lang w:eastAsia="fr-CH"/>
              </w:rPr>
            </w:pPr>
            <w:r w:rsidRPr="009D4CE2">
              <w:rPr>
                <w:rFonts w:ascii="Calibri" w:eastAsia="Times New Roman" w:hAnsi="Calibri" w:cs="Calibri"/>
                <w:color w:val="000000"/>
                <w:lang w:eastAsia="fr-CH"/>
              </w:rPr>
              <w:t>I/O</w:t>
            </w:r>
          </w:p>
        </w:tc>
        <w:tc>
          <w:tcPr>
            <w:tcW w:w="1281" w:type="pct"/>
            <w:tcBorders>
              <w:top w:val="nil"/>
              <w:left w:val="nil"/>
              <w:bottom w:val="single" w:sz="4" w:space="0" w:color="auto"/>
              <w:right w:val="single" w:sz="4" w:space="0" w:color="auto"/>
            </w:tcBorders>
            <w:shd w:val="clear" w:color="auto" w:fill="auto"/>
            <w:noWrap/>
            <w:vAlign w:val="center"/>
            <w:hideMark/>
          </w:tcPr>
          <w:p w14:paraId="0EBAF270" w14:textId="77777777" w:rsidR="009D4CE2" w:rsidRPr="009D4CE2" w:rsidRDefault="009D4CE2" w:rsidP="009D4CE2">
            <w:pPr>
              <w:spacing w:before="0" w:after="0"/>
              <w:jc w:val="center"/>
              <w:rPr>
                <w:rFonts w:ascii="Calibri" w:eastAsia="Times New Roman" w:hAnsi="Calibri" w:cs="Calibri"/>
                <w:color w:val="000000"/>
                <w:lang w:eastAsia="fr-CH"/>
              </w:rPr>
            </w:pPr>
            <w:r w:rsidRPr="009D4CE2">
              <w:rPr>
                <w:rFonts w:ascii="Calibri" w:eastAsia="Times New Roman" w:hAnsi="Calibri" w:cs="Calibri"/>
                <w:color w:val="000000"/>
                <w:lang w:eastAsia="fr-CH"/>
              </w:rPr>
              <w:t>2</w:t>
            </w:r>
          </w:p>
        </w:tc>
        <w:tc>
          <w:tcPr>
            <w:tcW w:w="867" w:type="pct"/>
            <w:vMerge w:val="restart"/>
            <w:tcBorders>
              <w:top w:val="nil"/>
              <w:left w:val="single" w:sz="4" w:space="0" w:color="auto"/>
              <w:bottom w:val="single" w:sz="8" w:space="0" w:color="000000"/>
              <w:right w:val="single" w:sz="8" w:space="0" w:color="auto"/>
            </w:tcBorders>
            <w:shd w:val="clear" w:color="auto" w:fill="auto"/>
            <w:noWrap/>
            <w:vAlign w:val="center"/>
            <w:hideMark/>
          </w:tcPr>
          <w:p w14:paraId="34F375AD" w14:textId="77777777" w:rsidR="009D4CE2" w:rsidRPr="009D4CE2" w:rsidRDefault="009D4CE2" w:rsidP="009D4CE2">
            <w:pPr>
              <w:spacing w:before="0" w:after="0"/>
              <w:jc w:val="center"/>
              <w:rPr>
                <w:rFonts w:ascii="Calibri" w:eastAsia="Times New Roman" w:hAnsi="Calibri" w:cs="Calibri"/>
                <w:color w:val="000000"/>
                <w:lang w:eastAsia="fr-CH"/>
              </w:rPr>
            </w:pPr>
            <w:r w:rsidRPr="009D4CE2">
              <w:rPr>
                <w:rFonts w:ascii="Calibri" w:eastAsia="Times New Roman" w:hAnsi="Calibri" w:cs="Calibri"/>
                <w:color w:val="000000"/>
                <w:lang w:eastAsia="fr-CH"/>
              </w:rPr>
              <w:t>33</w:t>
            </w:r>
          </w:p>
        </w:tc>
      </w:tr>
      <w:tr w:rsidR="009D4CE2" w:rsidRPr="009D4CE2" w14:paraId="2C338265" w14:textId="77777777" w:rsidTr="009D4CE2">
        <w:trPr>
          <w:trHeight w:val="300"/>
        </w:trPr>
        <w:tc>
          <w:tcPr>
            <w:tcW w:w="1570" w:type="pct"/>
            <w:tcBorders>
              <w:top w:val="nil"/>
              <w:left w:val="single" w:sz="8" w:space="0" w:color="auto"/>
              <w:bottom w:val="single" w:sz="4" w:space="0" w:color="auto"/>
              <w:right w:val="single" w:sz="4" w:space="0" w:color="auto"/>
            </w:tcBorders>
            <w:shd w:val="clear" w:color="auto" w:fill="auto"/>
            <w:noWrap/>
            <w:vAlign w:val="bottom"/>
            <w:hideMark/>
          </w:tcPr>
          <w:p w14:paraId="51A26538" w14:textId="77777777" w:rsidR="009D4CE2" w:rsidRPr="009D4CE2" w:rsidRDefault="009D4CE2" w:rsidP="009D4CE2">
            <w:pPr>
              <w:spacing w:before="0" w:after="0"/>
              <w:jc w:val="left"/>
              <w:rPr>
                <w:rFonts w:ascii="Calibri" w:eastAsia="Times New Roman" w:hAnsi="Calibri" w:cs="Calibri"/>
                <w:color w:val="000000"/>
                <w:lang w:eastAsia="fr-CH"/>
              </w:rPr>
            </w:pPr>
            <w:r w:rsidRPr="009D4CE2">
              <w:rPr>
                <w:rFonts w:ascii="Calibri" w:eastAsia="Times New Roman" w:hAnsi="Calibri" w:cs="Calibri"/>
                <w:color w:val="000000"/>
                <w:lang w:eastAsia="fr-CH"/>
              </w:rPr>
              <w:t>Bouton poussoir</w:t>
            </w:r>
          </w:p>
        </w:tc>
        <w:tc>
          <w:tcPr>
            <w:tcW w:w="1281" w:type="pct"/>
            <w:tcBorders>
              <w:top w:val="nil"/>
              <w:left w:val="nil"/>
              <w:bottom w:val="single" w:sz="4" w:space="0" w:color="auto"/>
              <w:right w:val="single" w:sz="4" w:space="0" w:color="auto"/>
            </w:tcBorders>
            <w:shd w:val="clear" w:color="auto" w:fill="auto"/>
            <w:noWrap/>
            <w:vAlign w:val="center"/>
            <w:hideMark/>
          </w:tcPr>
          <w:p w14:paraId="5E11E464" w14:textId="77777777" w:rsidR="009D4CE2" w:rsidRPr="009D4CE2" w:rsidRDefault="009D4CE2" w:rsidP="009D4CE2">
            <w:pPr>
              <w:spacing w:before="0" w:after="0"/>
              <w:jc w:val="center"/>
              <w:rPr>
                <w:rFonts w:ascii="Calibri" w:eastAsia="Times New Roman" w:hAnsi="Calibri" w:cs="Calibri"/>
                <w:color w:val="000000"/>
                <w:lang w:eastAsia="fr-CH"/>
              </w:rPr>
            </w:pPr>
            <w:r w:rsidRPr="009D4CE2">
              <w:rPr>
                <w:rFonts w:ascii="Calibri" w:eastAsia="Times New Roman" w:hAnsi="Calibri" w:cs="Calibri"/>
                <w:color w:val="000000"/>
                <w:lang w:eastAsia="fr-CH"/>
              </w:rPr>
              <w:t>I/O</w:t>
            </w:r>
          </w:p>
        </w:tc>
        <w:tc>
          <w:tcPr>
            <w:tcW w:w="1281" w:type="pct"/>
            <w:tcBorders>
              <w:top w:val="nil"/>
              <w:left w:val="nil"/>
              <w:bottom w:val="single" w:sz="4" w:space="0" w:color="auto"/>
              <w:right w:val="single" w:sz="4" w:space="0" w:color="auto"/>
            </w:tcBorders>
            <w:shd w:val="clear" w:color="auto" w:fill="auto"/>
            <w:noWrap/>
            <w:vAlign w:val="center"/>
            <w:hideMark/>
          </w:tcPr>
          <w:p w14:paraId="6F73C25E" w14:textId="77777777" w:rsidR="009D4CE2" w:rsidRPr="009D4CE2" w:rsidRDefault="009D4CE2" w:rsidP="009D4CE2">
            <w:pPr>
              <w:spacing w:before="0" w:after="0"/>
              <w:jc w:val="center"/>
              <w:rPr>
                <w:rFonts w:ascii="Calibri" w:eastAsia="Times New Roman" w:hAnsi="Calibri" w:cs="Calibri"/>
                <w:color w:val="000000"/>
                <w:lang w:eastAsia="fr-CH"/>
              </w:rPr>
            </w:pPr>
            <w:r w:rsidRPr="009D4CE2">
              <w:rPr>
                <w:rFonts w:ascii="Calibri" w:eastAsia="Times New Roman" w:hAnsi="Calibri" w:cs="Calibri"/>
                <w:color w:val="000000"/>
                <w:lang w:eastAsia="fr-CH"/>
              </w:rPr>
              <w:t>4</w:t>
            </w:r>
          </w:p>
        </w:tc>
        <w:tc>
          <w:tcPr>
            <w:tcW w:w="867" w:type="pct"/>
            <w:vMerge/>
            <w:tcBorders>
              <w:top w:val="nil"/>
              <w:left w:val="single" w:sz="4" w:space="0" w:color="auto"/>
              <w:bottom w:val="single" w:sz="8" w:space="0" w:color="000000"/>
              <w:right w:val="single" w:sz="8" w:space="0" w:color="auto"/>
            </w:tcBorders>
            <w:vAlign w:val="center"/>
            <w:hideMark/>
          </w:tcPr>
          <w:p w14:paraId="46F47B85" w14:textId="77777777" w:rsidR="009D4CE2" w:rsidRPr="009D4CE2" w:rsidRDefault="009D4CE2" w:rsidP="009D4CE2">
            <w:pPr>
              <w:spacing w:before="0" w:after="0"/>
              <w:jc w:val="left"/>
              <w:rPr>
                <w:rFonts w:ascii="Calibri" w:eastAsia="Times New Roman" w:hAnsi="Calibri" w:cs="Calibri"/>
                <w:color w:val="000000"/>
                <w:lang w:eastAsia="fr-CH"/>
              </w:rPr>
            </w:pPr>
          </w:p>
        </w:tc>
      </w:tr>
      <w:tr w:rsidR="009D4CE2" w:rsidRPr="009D4CE2" w14:paraId="259DD914" w14:textId="77777777" w:rsidTr="009D4CE2">
        <w:trPr>
          <w:trHeight w:val="300"/>
        </w:trPr>
        <w:tc>
          <w:tcPr>
            <w:tcW w:w="1570" w:type="pct"/>
            <w:tcBorders>
              <w:top w:val="nil"/>
              <w:left w:val="single" w:sz="8" w:space="0" w:color="auto"/>
              <w:bottom w:val="single" w:sz="4" w:space="0" w:color="auto"/>
              <w:right w:val="single" w:sz="4" w:space="0" w:color="auto"/>
            </w:tcBorders>
            <w:shd w:val="clear" w:color="auto" w:fill="auto"/>
            <w:noWrap/>
            <w:vAlign w:val="bottom"/>
            <w:hideMark/>
          </w:tcPr>
          <w:p w14:paraId="4F1E37CE" w14:textId="77777777" w:rsidR="009D4CE2" w:rsidRPr="009D4CE2" w:rsidRDefault="009D4CE2" w:rsidP="009D4CE2">
            <w:pPr>
              <w:spacing w:before="0" w:after="0"/>
              <w:jc w:val="left"/>
              <w:rPr>
                <w:rFonts w:ascii="Calibri" w:eastAsia="Times New Roman" w:hAnsi="Calibri" w:cs="Calibri"/>
                <w:color w:val="000000"/>
                <w:lang w:eastAsia="fr-CH"/>
              </w:rPr>
            </w:pPr>
            <w:r w:rsidRPr="009D4CE2">
              <w:rPr>
                <w:rFonts w:ascii="Calibri" w:eastAsia="Times New Roman" w:hAnsi="Calibri" w:cs="Calibri"/>
                <w:color w:val="000000"/>
                <w:lang w:eastAsia="fr-CH"/>
              </w:rPr>
              <w:t>LCD 4x20</w:t>
            </w:r>
          </w:p>
        </w:tc>
        <w:tc>
          <w:tcPr>
            <w:tcW w:w="1281" w:type="pct"/>
            <w:tcBorders>
              <w:top w:val="nil"/>
              <w:left w:val="nil"/>
              <w:bottom w:val="single" w:sz="4" w:space="0" w:color="auto"/>
              <w:right w:val="single" w:sz="4" w:space="0" w:color="auto"/>
            </w:tcBorders>
            <w:shd w:val="clear" w:color="auto" w:fill="auto"/>
            <w:noWrap/>
            <w:vAlign w:val="center"/>
            <w:hideMark/>
          </w:tcPr>
          <w:p w14:paraId="554FAEE1" w14:textId="77777777" w:rsidR="009D4CE2" w:rsidRPr="009D4CE2" w:rsidRDefault="009D4CE2" w:rsidP="009D4CE2">
            <w:pPr>
              <w:spacing w:before="0" w:after="0"/>
              <w:jc w:val="center"/>
              <w:rPr>
                <w:rFonts w:ascii="Calibri" w:eastAsia="Times New Roman" w:hAnsi="Calibri" w:cs="Calibri"/>
                <w:color w:val="000000"/>
                <w:lang w:eastAsia="fr-CH"/>
              </w:rPr>
            </w:pPr>
            <w:r w:rsidRPr="009D4CE2">
              <w:rPr>
                <w:rFonts w:ascii="Calibri" w:eastAsia="Times New Roman" w:hAnsi="Calibri" w:cs="Calibri"/>
                <w:color w:val="000000"/>
                <w:lang w:eastAsia="fr-CH"/>
              </w:rPr>
              <w:t>I/O</w:t>
            </w:r>
          </w:p>
        </w:tc>
        <w:tc>
          <w:tcPr>
            <w:tcW w:w="1281" w:type="pct"/>
            <w:tcBorders>
              <w:top w:val="nil"/>
              <w:left w:val="nil"/>
              <w:bottom w:val="single" w:sz="4" w:space="0" w:color="auto"/>
              <w:right w:val="single" w:sz="4" w:space="0" w:color="auto"/>
            </w:tcBorders>
            <w:shd w:val="clear" w:color="auto" w:fill="auto"/>
            <w:noWrap/>
            <w:vAlign w:val="center"/>
            <w:hideMark/>
          </w:tcPr>
          <w:p w14:paraId="6CF4CDCB" w14:textId="77777777" w:rsidR="009D4CE2" w:rsidRPr="009D4CE2" w:rsidRDefault="009D4CE2" w:rsidP="009D4CE2">
            <w:pPr>
              <w:spacing w:before="0" w:after="0"/>
              <w:jc w:val="center"/>
              <w:rPr>
                <w:rFonts w:ascii="Calibri" w:eastAsia="Times New Roman" w:hAnsi="Calibri" w:cs="Calibri"/>
                <w:color w:val="000000"/>
                <w:lang w:eastAsia="fr-CH"/>
              </w:rPr>
            </w:pPr>
            <w:r w:rsidRPr="009D4CE2">
              <w:rPr>
                <w:rFonts w:ascii="Calibri" w:eastAsia="Times New Roman" w:hAnsi="Calibri" w:cs="Calibri"/>
                <w:color w:val="000000"/>
                <w:lang w:eastAsia="fr-CH"/>
              </w:rPr>
              <w:t>13</w:t>
            </w:r>
          </w:p>
        </w:tc>
        <w:tc>
          <w:tcPr>
            <w:tcW w:w="867" w:type="pct"/>
            <w:vMerge/>
            <w:tcBorders>
              <w:top w:val="nil"/>
              <w:left w:val="single" w:sz="4" w:space="0" w:color="auto"/>
              <w:bottom w:val="single" w:sz="8" w:space="0" w:color="000000"/>
              <w:right w:val="single" w:sz="8" w:space="0" w:color="auto"/>
            </w:tcBorders>
            <w:vAlign w:val="center"/>
            <w:hideMark/>
          </w:tcPr>
          <w:p w14:paraId="0687DFB5" w14:textId="77777777" w:rsidR="009D4CE2" w:rsidRPr="009D4CE2" w:rsidRDefault="009D4CE2" w:rsidP="009D4CE2">
            <w:pPr>
              <w:spacing w:before="0" w:after="0"/>
              <w:jc w:val="left"/>
              <w:rPr>
                <w:rFonts w:ascii="Calibri" w:eastAsia="Times New Roman" w:hAnsi="Calibri" w:cs="Calibri"/>
                <w:color w:val="000000"/>
                <w:lang w:eastAsia="fr-CH"/>
              </w:rPr>
            </w:pPr>
          </w:p>
        </w:tc>
      </w:tr>
      <w:tr w:rsidR="009D4CE2" w:rsidRPr="009D4CE2" w14:paraId="70168C11" w14:textId="77777777" w:rsidTr="009D4CE2">
        <w:trPr>
          <w:trHeight w:val="300"/>
        </w:trPr>
        <w:tc>
          <w:tcPr>
            <w:tcW w:w="1570" w:type="pct"/>
            <w:tcBorders>
              <w:top w:val="nil"/>
              <w:left w:val="single" w:sz="8" w:space="0" w:color="auto"/>
              <w:bottom w:val="single" w:sz="4" w:space="0" w:color="auto"/>
              <w:right w:val="single" w:sz="4" w:space="0" w:color="auto"/>
            </w:tcBorders>
            <w:shd w:val="clear" w:color="auto" w:fill="auto"/>
            <w:noWrap/>
            <w:vAlign w:val="bottom"/>
            <w:hideMark/>
          </w:tcPr>
          <w:p w14:paraId="339DA231" w14:textId="77777777" w:rsidR="009D4CE2" w:rsidRPr="009D4CE2" w:rsidRDefault="009D4CE2" w:rsidP="009D4CE2">
            <w:pPr>
              <w:spacing w:before="0" w:after="0"/>
              <w:jc w:val="left"/>
              <w:rPr>
                <w:rFonts w:ascii="Calibri" w:eastAsia="Times New Roman" w:hAnsi="Calibri" w:cs="Calibri"/>
                <w:color w:val="000000"/>
                <w:lang w:eastAsia="fr-CH"/>
              </w:rPr>
            </w:pPr>
            <w:r w:rsidRPr="009D4CE2">
              <w:rPr>
                <w:rFonts w:ascii="Calibri" w:eastAsia="Times New Roman" w:hAnsi="Calibri" w:cs="Calibri"/>
                <w:color w:val="000000"/>
                <w:lang w:eastAsia="fr-CH"/>
              </w:rPr>
              <w:t>Capteur niveau eau</w:t>
            </w:r>
          </w:p>
        </w:tc>
        <w:tc>
          <w:tcPr>
            <w:tcW w:w="1281" w:type="pct"/>
            <w:tcBorders>
              <w:top w:val="nil"/>
              <w:left w:val="nil"/>
              <w:bottom w:val="single" w:sz="4" w:space="0" w:color="auto"/>
              <w:right w:val="single" w:sz="4" w:space="0" w:color="auto"/>
            </w:tcBorders>
            <w:shd w:val="clear" w:color="auto" w:fill="auto"/>
            <w:noWrap/>
            <w:vAlign w:val="center"/>
            <w:hideMark/>
          </w:tcPr>
          <w:p w14:paraId="4164080B" w14:textId="77777777" w:rsidR="009D4CE2" w:rsidRPr="009D4CE2" w:rsidRDefault="009D4CE2" w:rsidP="009D4CE2">
            <w:pPr>
              <w:spacing w:before="0" w:after="0"/>
              <w:jc w:val="center"/>
              <w:rPr>
                <w:rFonts w:ascii="Calibri" w:eastAsia="Times New Roman" w:hAnsi="Calibri" w:cs="Calibri"/>
                <w:color w:val="000000"/>
                <w:lang w:eastAsia="fr-CH"/>
              </w:rPr>
            </w:pPr>
            <w:r w:rsidRPr="009D4CE2">
              <w:rPr>
                <w:rFonts w:ascii="Calibri" w:eastAsia="Times New Roman" w:hAnsi="Calibri" w:cs="Calibri"/>
                <w:color w:val="000000"/>
                <w:lang w:eastAsia="fr-CH"/>
              </w:rPr>
              <w:t>UART</w:t>
            </w:r>
          </w:p>
        </w:tc>
        <w:tc>
          <w:tcPr>
            <w:tcW w:w="1281" w:type="pct"/>
            <w:tcBorders>
              <w:top w:val="nil"/>
              <w:left w:val="nil"/>
              <w:bottom w:val="single" w:sz="4" w:space="0" w:color="auto"/>
              <w:right w:val="single" w:sz="4" w:space="0" w:color="auto"/>
            </w:tcBorders>
            <w:shd w:val="clear" w:color="auto" w:fill="auto"/>
            <w:noWrap/>
            <w:vAlign w:val="center"/>
            <w:hideMark/>
          </w:tcPr>
          <w:p w14:paraId="35956A75" w14:textId="77777777" w:rsidR="009D4CE2" w:rsidRPr="009D4CE2" w:rsidRDefault="009D4CE2" w:rsidP="009D4CE2">
            <w:pPr>
              <w:spacing w:before="0" w:after="0"/>
              <w:jc w:val="center"/>
              <w:rPr>
                <w:rFonts w:ascii="Calibri" w:eastAsia="Times New Roman" w:hAnsi="Calibri" w:cs="Calibri"/>
                <w:color w:val="000000"/>
                <w:lang w:eastAsia="fr-CH"/>
              </w:rPr>
            </w:pPr>
            <w:r w:rsidRPr="009D4CE2">
              <w:rPr>
                <w:rFonts w:ascii="Calibri" w:eastAsia="Times New Roman" w:hAnsi="Calibri" w:cs="Calibri"/>
                <w:color w:val="000000"/>
                <w:lang w:eastAsia="fr-CH"/>
              </w:rPr>
              <w:t>2</w:t>
            </w:r>
          </w:p>
        </w:tc>
        <w:tc>
          <w:tcPr>
            <w:tcW w:w="867" w:type="pct"/>
            <w:vMerge/>
            <w:tcBorders>
              <w:top w:val="nil"/>
              <w:left w:val="single" w:sz="4" w:space="0" w:color="auto"/>
              <w:bottom w:val="single" w:sz="8" w:space="0" w:color="000000"/>
              <w:right w:val="single" w:sz="8" w:space="0" w:color="auto"/>
            </w:tcBorders>
            <w:vAlign w:val="center"/>
            <w:hideMark/>
          </w:tcPr>
          <w:p w14:paraId="4021E9E3" w14:textId="77777777" w:rsidR="009D4CE2" w:rsidRPr="009D4CE2" w:rsidRDefault="009D4CE2" w:rsidP="009D4CE2">
            <w:pPr>
              <w:spacing w:before="0" w:after="0"/>
              <w:jc w:val="left"/>
              <w:rPr>
                <w:rFonts w:ascii="Calibri" w:eastAsia="Times New Roman" w:hAnsi="Calibri" w:cs="Calibri"/>
                <w:color w:val="000000"/>
                <w:lang w:eastAsia="fr-CH"/>
              </w:rPr>
            </w:pPr>
          </w:p>
        </w:tc>
      </w:tr>
      <w:tr w:rsidR="009D4CE2" w:rsidRPr="009D4CE2" w14:paraId="51ADB079" w14:textId="77777777" w:rsidTr="009D4CE2">
        <w:trPr>
          <w:trHeight w:val="300"/>
        </w:trPr>
        <w:tc>
          <w:tcPr>
            <w:tcW w:w="1570" w:type="pct"/>
            <w:tcBorders>
              <w:top w:val="nil"/>
              <w:left w:val="single" w:sz="8" w:space="0" w:color="auto"/>
              <w:bottom w:val="single" w:sz="4" w:space="0" w:color="auto"/>
              <w:right w:val="single" w:sz="4" w:space="0" w:color="auto"/>
            </w:tcBorders>
            <w:shd w:val="clear" w:color="auto" w:fill="auto"/>
            <w:noWrap/>
            <w:vAlign w:val="bottom"/>
            <w:hideMark/>
          </w:tcPr>
          <w:p w14:paraId="2C0869E1" w14:textId="04BE949E" w:rsidR="009D4CE2" w:rsidRPr="009D4CE2" w:rsidRDefault="009D4CE2" w:rsidP="009D4CE2">
            <w:pPr>
              <w:spacing w:before="0" w:after="0"/>
              <w:jc w:val="left"/>
              <w:rPr>
                <w:rFonts w:ascii="Calibri" w:eastAsia="Times New Roman" w:hAnsi="Calibri" w:cs="Calibri"/>
                <w:color w:val="000000"/>
                <w:lang w:eastAsia="fr-CH"/>
              </w:rPr>
            </w:pPr>
            <w:r w:rsidRPr="009D4CE2">
              <w:rPr>
                <w:rFonts w:ascii="Calibri" w:eastAsia="Times New Roman" w:hAnsi="Calibri" w:cs="Calibri"/>
                <w:color w:val="000000"/>
                <w:lang w:eastAsia="fr-CH"/>
              </w:rPr>
              <w:t>Module Bluetooth</w:t>
            </w:r>
          </w:p>
        </w:tc>
        <w:tc>
          <w:tcPr>
            <w:tcW w:w="1281" w:type="pct"/>
            <w:tcBorders>
              <w:top w:val="nil"/>
              <w:left w:val="nil"/>
              <w:bottom w:val="single" w:sz="4" w:space="0" w:color="auto"/>
              <w:right w:val="single" w:sz="4" w:space="0" w:color="auto"/>
            </w:tcBorders>
            <w:shd w:val="clear" w:color="auto" w:fill="auto"/>
            <w:noWrap/>
            <w:vAlign w:val="center"/>
            <w:hideMark/>
          </w:tcPr>
          <w:p w14:paraId="59D2A066" w14:textId="77777777" w:rsidR="009D4CE2" w:rsidRPr="009D4CE2" w:rsidRDefault="009D4CE2" w:rsidP="009D4CE2">
            <w:pPr>
              <w:spacing w:before="0" w:after="0"/>
              <w:jc w:val="center"/>
              <w:rPr>
                <w:rFonts w:ascii="Calibri" w:eastAsia="Times New Roman" w:hAnsi="Calibri" w:cs="Calibri"/>
                <w:color w:val="000000"/>
                <w:lang w:eastAsia="fr-CH"/>
              </w:rPr>
            </w:pPr>
            <w:r w:rsidRPr="009D4CE2">
              <w:rPr>
                <w:rFonts w:ascii="Calibri" w:eastAsia="Times New Roman" w:hAnsi="Calibri" w:cs="Calibri"/>
                <w:color w:val="000000"/>
                <w:lang w:eastAsia="fr-CH"/>
              </w:rPr>
              <w:t>UART</w:t>
            </w:r>
          </w:p>
        </w:tc>
        <w:tc>
          <w:tcPr>
            <w:tcW w:w="1281" w:type="pct"/>
            <w:tcBorders>
              <w:top w:val="nil"/>
              <w:left w:val="nil"/>
              <w:bottom w:val="single" w:sz="4" w:space="0" w:color="auto"/>
              <w:right w:val="single" w:sz="4" w:space="0" w:color="auto"/>
            </w:tcBorders>
            <w:shd w:val="clear" w:color="auto" w:fill="auto"/>
            <w:noWrap/>
            <w:vAlign w:val="center"/>
            <w:hideMark/>
          </w:tcPr>
          <w:p w14:paraId="006043B9" w14:textId="77777777" w:rsidR="009D4CE2" w:rsidRPr="009D4CE2" w:rsidRDefault="009D4CE2" w:rsidP="009D4CE2">
            <w:pPr>
              <w:spacing w:before="0" w:after="0"/>
              <w:jc w:val="center"/>
              <w:rPr>
                <w:rFonts w:eastAsia="Times New Roman" w:cs="Arial"/>
                <w:color w:val="333333"/>
                <w:sz w:val="20"/>
                <w:szCs w:val="20"/>
                <w:lang w:eastAsia="fr-CH"/>
              </w:rPr>
            </w:pPr>
            <w:r w:rsidRPr="009D4CE2">
              <w:rPr>
                <w:rFonts w:eastAsia="Times New Roman" w:cs="Arial"/>
                <w:color w:val="333333"/>
                <w:sz w:val="20"/>
                <w:szCs w:val="20"/>
                <w:lang w:eastAsia="fr-CH"/>
              </w:rPr>
              <w:t>3</w:t>
            </w:r>
          </w:p>
        </w:tc>
        <w:tc>
          <w:tcPr>
            <w:tcW w:w="867" w:type="pct"/>
            <w:vMerge/>
            <w:tcBorders>
              <w:top w:val="nil"/>
              <w:left w:val="single" w:sz="4" w:space="0" w:color="auto"/>
              <w:bottom w:val="single" w:sz="8" w:space="0" w:color="000000"/>
              <w:right w:val="single" w:sz="8" w:space="0" w:color="auto"/>
            </w:tcBorders>
            <w:vAlign w:val="center"/>
            <w:hideMark/>
          </w:tcPr>
          <w:p w14:paraId="0812BB72" w14:textId="77777777" w:rsidR="009D4CE2" w:rsidRPr="009D4CE2" w:rsidRDefault="009D4CE2" w:rsidP="009D4CE2">
            <w:pPr>
              <w:spacing w:before="0" w:after="0"/>
              <w:jc w:val="left"/>
              <w:rPr>
                <w:rFonts w:ascii="Calibri" w:eastAsia="Times New Roman" w:hAnsi="Calibri" w:cs="Calibri"/>
                <w:color w:val="000000"/>
                <w:lang w:eastAsia="fr-CH"/>
              </w:rPr>
            </w:pPr>
          </w:p>
        </w:tc>
      </w:tr>
      <w:tr w:rsidR="009D4CE2" w:rsidRPr="009D4CE2" w14:paraId="16379133" w14:textId="77777777" w:rsidTr="009D4CE2">
        <w:trPr>
          <w:trHeight w:val="300"/>
        </w:trPr>
        <w:tc>
          <w:tcPr>
            <w:tcW w:w="1570" w:type="pct"/>
            <w:tcBorders>
              <w:top w:val="nil"/>
              <w:left w:val="single" w:sz="8" w:space="0" w:color="auto"/>
              <w:bottom w:val="single" w:sz="4" w:space="0" w:color="auto"/>
              <w:right w:val="single" w:sz="4" w:space="0" w:color="auto"/>
            </w:tcBorders>
            <w:shd w:val="clear" w:color="auto" w:fill="auto"/>
            <w:noWrap/>
            <w:vAlign w:val="bottom"/>
            <w:hideMark/>
          </w:tcPr>
          <w:p w14:paraId="0F57F2AF" w14:textId="77777777" w:rsidR="009D4CE2" w:rsidRPr="009D4CE2" w:rsidRDefault="009D4CE2" w:rsidP="009D4CE2">
            <w:pPr>
              <w:spacing w:before="0" w:after="0"/>
              <w:jc w:val="left"/>
              <w:rPr>
                <w:rFonts w:ascii="Calibri" w:eastAsia="Times New Roman" w:hAnsi="Calibri" w:cs="Calibri"/>
                <w:color w:val="000000"/>
                <w:lang w:eastAsia="fr-CH"/>
              </w:rPr>
            </w:pPr>
            <w:r w:rsidRPr="009D4CE2">
              <w:rPr>
                <w:rFonts w:ascii="Calibri" w:eastAsia="Times New Roman" w:hAnsi="Calibri" w:cs="Calibri"/>
                <w:color w:val="000000"/>
                <w:lang w:eastAsia="fr-CH"/>
              </w:rPr>
              <w:t>Buzzer</w:t>
            </w:r>
          </w:p>
        </w:tc>
        <w:tc>
          <w:tcPr>
            <w:tcW w:w="1281" w:type="pct"/>
            <w:tcBorders>
              <w:top w:val="nil"/>
              <w:left w:val="nil"/>
              <w:bottom w:val="single" w:sz="4" w:space="0" w:color="auto"/>
              <w:right w:val="single" w:sz="4" w:space="0" w:color="auto"/>
            </w:tcBorders>
            <w:shd w:val="clear" w:color="auto" w:fill="auto"/>
            <w:noWrap/>
            <w:vAlign w:val="center"/>
            <w:hideMark/>
          </w:tcPr>
          <w:p w14:paraId="3C05DADF" w14:textId="77777777" w:rsidR="009D4CE2" w:rsidRPr="009D4CE2" w:rsidRDefault="009D4CE2" w:rsidP="009D4CE2">
            <w:pPr>
              <w:spacing w:before="0" w:after="0"/>
              <w:jc w:val="center"/>
              <w:rPr>
                <w:rFonts w:ascii="Calibri" w:eastAsia="Times New Roman" w:hAnsi="Calibri" w:cs="Calibri"/>
                <w:color w:val="000000"/>
                <w:lang w:eastAsia="fr-CH"/>
              </w:rPr>
            </w:pPr>
            <w:r w:rsidRPr="009D4CE2">
              <w:rPr>
                <w:rFonts w:ascii="Calibri" w:eastAsia="Times New Roman" w:hAnsi="Calibri" w:cs="Calibri"/>
                <w:color w:val="000000"/>
                <w:lang w:eastAsia="fr-CH"/>
              </w:rPr>
              <w:t>I/O</w:t>
            </w:r>
          </w:p>
        </w:tc>
        <w:tc>
          <w:tcPr>
            <w:tcW w:w="1281" w:type="pct"/>
            <w:tcBorders>
              <w:top w:val="nil"/>
              <w:left w:val="nil"/>
              <w:bottom w:val="single" w:sz="4" w:space="0" w:color="auto"/>
              <w:right w:val="single" w:sz="4" w:space="0" w:color="auto"/>
            </w:tcBorders>
            <w:shd w:val="clear" w:color="auto" w:fill="auto"/>
            <w:noWrap/>
            <w:vAlign w:val="center"/>
            <w:hideMark/>
          </w:tcPr>
          <w:p w14:paraId="47AA78CC" w14:textId="77777777" w:rsidR="009D4CE2" w:rsidRPr="009D4CE2" w:rsidRDefault="009D4CE2" w:rsidP="009D4CE2">
            <w:pPr>
              <w:spacing w:before="0" w:after="0"/>
              <w:jc w:val="center"/>
              <w:rPr>
                <w:rFonts w:ascii="Calibri" w:eastAsia="Times New Roman" w:hAnsi="Calibri" w:cs="Calibri"/>
                <w:color w:val="000000"/>
                <w:lang w:eastAsia="fr-CH"/>
              </w:rPr>
            </w:pPr>
            <w:r w:rsidRPr="009D4CE2">
              <w:rPr>
                <w:rFonts w:ascii="Calibri" w:eastAsia="Times New Roman" w:hAnsi="Calibri" w:cs="Calibri"/>
                <w:color w:val="000000"/>
                <w:lang w:eastAsia="fr-CH"/>
              </w:rPr>
              <w:t>1</w:t>
            </w:r>
          </w:p>
        </w:tc>
        <w:tc>
          <w:tcPr>
            <w:tcW w:w="867" w:type="pct"/>
            <w:vMerge/>
            <w:tcBorders>
              <w:top w:val="nil"/>
              <w:left w:val="single" w:sz="4" w:space="0" w:color="auto"/>
              <w:bottom w:val="single" w:sz="8" w:space="0" w:color="000000"/>
              <w:right w:val="single" w:sz="8" w:space="0" w:color="auto"/>
            </w:tcBorders>
            <w:vAlign w:val="center"/>
            <w:hideMark/>
          </w:tcPr>
          <w:p w14:paraId="71E91781" w14:textId="77777777" w:rsidR="009D4CE2" w:rsidRPr="009D4CE2" w:rsidRDefault="009D4CE2" w:rsidP="009D4CE2">
            <w:pPr>
              <w:spacing w:before="0" w:after="0"/>
              <w:jc w:val="left"/>
              <w:rPr>
                <w:rFonts w:ascii="Calibri" w:eastAsia="Times New Roman" w:hAnsi="Calibri" w:cs="Calibri"/>
                <w:color w:val="000000"/>
                <w:lang w:eastAsia="fr-CH"/>
              </w:rPr>
            </w:pPr>
          </w:p>
        </w:tc>
      </w:tr>
      <w:tr w:rsidR="009D4CE2" w:rsidRPr="009D4CE2" w14:paraId="2F5E6E71" w14:textId="77777777" w:rsidTr="009D4CE2">
        <w:trPr>
          <w:trHeight w:val="315"/>
        </w:trPr>
        <w:tc>
          <w:tcPr>
            <w:tcW w:w="1570" w:type="pct"/>
            <w:tcBorders>
              <w:top w:val="nil"/>
              <w:left w:val="single" w:sz="8" w:space="0" w:color="auto"/>
              <w:bottom w:val="single" w:sz="8" w:space="0" w:color="auto"/>
              <w:right w:val="single" w:sz="4" w:space="0" w:color="auto"/>
            </w:tcBorders>
            <w:shd w:val="clear" w:color="auto" w:fill="auto"/>
            <w:noWrap/>
            <w:vAlign w:val="bottom"/>
            <w:hideMark/>
          </w:tcPr>
          <w:p w14:paraId="6CCA0334" w14:textId="77777777" w:rsidR="009D4CE2" w:rsidRPr="009D4CE2" w:rsidRDefault="009D4CE2" w:rsidP="009D4CE2">
            <w:pPr>
              <w:spacing w:before="0" w:after="0"/>
              <w:jc w:val="left"/>
              <w:rPr>
                <w:rFonts w:ascii="Calibri" w:eastAsia="Times New Roman" w:hAnsi="Calibri" w:cs="Calibri"/>
                <w:color w:val="000000"/>
                <w:lang w:eastAsia="fr-CH"/>
              </w:rPr>
            </w:pPr>
            <w:r w:rsidRPr="009D4CE2">
              <w:rPr>
                <w:rFonts w:ascii="Calibri" w:eastAsia="Times New Roman" w:hAnsi="Calibri" w:cs="Calibri"/>
                <w:color w:val="000000"/>
                <w:lang w:eastAsia="fr-CH"/>
              </w:rPr>
              <w:t>Capteur humidité</w:t>
            </w:r>
          </w:p>
        </w:tc>
        <w:tc>
          <w:tcPr>
            <w:tcW w:w="1281" w:type="pct"/>
            <w:tcBorders>
              <w:top w:val="nil"/>
              <w:left w:val="nil"/>
              <w:bottom w:val="single" w:sz="8" w:space="0" w:color="auto"/>
              <w:right w:val="single" w:sz="4" w:space="0" w:color="auto"/>
            </w:tcBorders>
            <w:shd w:val="clear" w:color="auto" w:fill="auto"/>
            <w:noWrap/>
            <w:vAlign w:val="center"/>
            <w:hideMark/>
          </w:tcPr>
          <w:p w14:paraId="1CE9CC24" w14:textId="35D23E44" w:rsidR="009D4CE2" w:rsidRPr="00693ACE" w:rsidRDefault="009D4CE2" w:rsidP="009D4CE2">
            <w:pPr>
              <w:spacing w:before="0" w:after="0"/>
              <w:jc w:val="center"/>
              <w:rPr>
                <w:rFonts w:ascii="Calibri" w:eastAsia="Times New Roman" w:hAnsi="Calibri" w:cs="Calibri"/>
                <w:color w:val="000000"/>
                <w:lang w:val="en-US" w:eastAsia="fr-CH"/>
              </w:rPr>
            </w:pPr>
            <w:r w:rsidRPr="00693ACE">
              <w:rPr>
                <w:rFonts w:ascii="Calibri" w:eastAsia="Times New Roman" w:hAnsi="Calibri" w:cs="Calibri"/>
                <w:color w:val="000000"/>
                <w:lang w:val="en-US" w:eastAsia="fr-CH"/>
              </w:rPr>
              <w:t xml:space="preserve">ADC - I/O (2 </w:t>
            </w:r>
            <w:r w:rsidR="00827E37" w:rsidRPr="00693ACE">
              <w:rPr>
                <w:rFonts w:ascii="Calibri" w:eastAsia="Times New Roman" w:hAnsi="Calibri" w:cs="Calibri"/>
                <w:color w:val="000000"/>
                <w:lang w:val="en-US" w:eastAsia="fr-CH"/>
              </w:rPr>
              <w:t xml:space="preserve">pins </w:t>
            </w:r>
            <w:r w:rsidRPr="00693ACE">
              <w:rPr>
                <w:rFonts w:ascii="Calibri" w:eastAsia="Times New Roman" w:hAnsi="Calibri" w:cs="Calibri"/>
                <w:color w:val="000000"/>
                <w:lang w:val="en-US" w:eastAsia="fr-CH"/>
              </w:rPr>
              <w:t>x 4)</w:t>
            </w:r>
          </w:p>
        </w:tc>
        <w:tc>
          <w:tcPr>
            <w:tcW w:w="1281" w:type="pct"/>
            <w:tcBorders>
              <w:top w:val="nil"/>
              <w:left w:val="nil"/>
              <w:bottom w:val="single" w:sz="8" w:space="0" w:color="auto"/>
              <w:right w:val="single" w:sz="4" w:space="0" w:color="auto"/>
            </w:tcBorders>
            <w:shd w:val="clear" w:color="auto" w:fill="auto"/>
            <w:noWrap/>
            <w:vAlign w:val="center"/>
            <w:hideMark/>
          </w:tcPr>
          <w:p w14:paraId="50494A6F" w14:textId="77777777" w:rsidR="009D4CE2" w:rsidRPr="009D4CE2" w:rsidRDefault="009D4CE2" w:rsidP="009D4CE2">
            <w:pPr>
              <w:spacing w:before="0" w:after="0"/>
              <w:jc w:val="center"/>
              <w:rPr>
                <w:rFonts w:ascii="Calibri" w:eastAsia="Times New Roman" w:hAnsi="Calibri" w:cs="Calibri"/>
                <w:color w:val="000000"/>
                <w:lang w:eastAsia="fr-CH"/>
              </w:rPr>
            </w:pPr>
            <w:r w:rsidRPr="009D4CE2">
              <w:rPr>
                <w:rFonts w:ascii="Calibri" w:eastAsia="Times New Roman" w:hAnsi="Calibri" w:cs="Calibri"/>
                <w:color w:val="000000"/>
                <w:lang w:eastAsia="fr-CH"/>
              </w:rPr>
              <w:t>8</w:t>
            </w:r>
          </w:p>
        </w:tc>
        <w:tc>
          <w:tcPr>
            <w:tcW w:w="867" w:type="pct"/>
            <w:vMerge/>
            <w:tcBorders>
              <w:top w:val="nil"/>
              <w:left w:val="single" w:sz="4" w:space="0" w:color="auto"/>
              <w:bottom w:val="single" w:sz="8" w:space="0" w:color="000000"/>
              <w:right w:val="single" w:sz="8" w:space="0" w:color="auto"/>
            </w:tcBorders>
            <w:vAlign w:val="center"/>
            <w:hideMark/>
          </w:tcPr>
          <w:p w14:paraId="26B9577F" w14:textId="77777777" w:rsidR="009D4CE2" w:rsidRPr="009D4CE2" w:rsidRDefault="009D4CE2" w:rsidP="009D4CE2">
            <w:pPr>
              <w:spacing w:before="0" w:after="0"/>
              <w:jc w:val="left"/>
              <w:rPr>
                <w:rFonts w:ascii="Calibri" w:eastAsia="Times New Roman" w:hAnsi="Calibri" w:cs="Calibri"/>
                <w:color w:val="000000"/>
                <w:lang w:eastAsia="fr-CH"/>
              </w:rPr>
            </w:pPr>
          </w:p>
        </w:tc>
      </w:tr>
    </w:tbl>
    <w:p w14:paraId="7B8504CE" w14:textId="77777777" w:rsidR="0021605D" w:rsidRDefault="0021605D" w:rsidP="0021605D"/>
    <w:p w14:paraId="738F12DE" w14:textId="7D7D3BD9" w:rsidR="00E10F57" w:rsidRDefault="00300E34" w:rsidP="009D4CE2">
      <w:r>
        <w:t xml:space="preserve">Dans la liste des </w:t>
      </w:r>
      <w:r w:rsidR="00714F78">
        <w:t>microcontrôleurs</w:t>
      </w:r>
      <w:r>
        <w:t xml:space="preserve"> disponibles à l’</w:t>
      </w:r>
      <w:r w:rsidR="00714F78">
        <w:t>école</w:t>
      </w:r>
      <w:r>
        <w:t xml:space="preserve"> j’ai décidé de prendre </w:t>
      </w:r>
      <w:r w:rsidR="00714F78">
        <w:t xml:space="preserve">le model </w:t>
      </w:r>
      <w:r w:rsidR="00714F78" w:rsidRPr="00687CEC">
        <w:rPr>
          <w:b/>
          <w:bCs/>
        </w:rPr>
        <w:t>PIC32MX130F256D</w:t>
      </w:r>
      <w:r w:rsidR="00714F78">
        <w:t>,</w:t>
      </w:r>
      <w:r w:rsidR="003722AB">
        <w:t xml:space="preserve"> celui compose </w:t>
      </w:r>
      <w:r w:rsidR="007C477A">
        <w:t xml:space="preserve">44 pins que c’est assez pour ce projet </w:t>
      </w:r>
      <w:r w:rsidR="00EE1A80">
        <w:t>au même temps, celui</w:t>
      </w:r>
      <w:r w:rsidR="00E10F57">
        <w:t xml:space="preserve"> comporte les périphériques nécessaires. </w:t>
      </w:r>
    </w:p>
    <w:p w14:paraId="091DABD1" w14:textId="77777777" w:rsidR="0021605D" w:rsidRDefault="0021605D" w:rsidP="0021605D"/>
    <w:p w14:paraId="34A3F4B3" w14:textId="790971AC" w:rsidR="00171797" w:rsidRDefault="00171797" w:rsidP="00171797"/>
    <w:p w14:paraId="76E53FC6" w14:textId="3B395E9E" w:rsidR="00171797" w:rsidRDefault="00171797" w:rsidP="00171797">
      <w:pPr>
        <w:spacing w:before="0" w:after="160" w:line="259" w:lineRule="auto"/>
        <w:jc w:val="left"/>
      </w:pPr>
      <w:r>
        <w:br w:type="page"/>
      </w:r>
    </w:p>
    <w:p w14:paraId="1DFB9319" w14:textId="5995FD99" w:rsidR="00C343EA" w:rsidRDefault="000C591B" w:rsidP="00C343EA">
      <w:pPr>
        <w:pStyle w:val="Titre1"/>
        <w:ind w:left="0" w:firstLine="0"/>
      </w:pPr>
      <w:bookmarkStart w:id="13" w:name="_Toc152863285"/>
      <w:r>
        <w:lastRenderedPageBreak/>
        <w:t>Boitier</w:t>
      </w:r>
      <w:bookmarkEnd w:id="13"/>
      <w:r>
        <w:t xml:space="preserve"> </w:t>
      </w:r>
    </w:p>
    <w:p w14:paraId="39128ED0" w14:textId="6544DDBD" w:rsidR="004842EA" w:rsidRDefault="004842EA" w:rsidP="004842EA">
      <w:r>
        <w:t xml:space="preserve">En ce qui concerne le boitier, le client demande que celui soit étanche à l’eau pour qu’il puisse être placé à l’extérieur. </w:t>
      </w:r>
    </w:p>
    <w:p w14:paraId="17FD9808" w14:textId="77777777" w:rsidR="004842EA" w:rsidRDefault="004842EA" w:rsidP="004842EA"/>
    <w:p w14:paraId="76BE35E8" w14:textId="2A78B97D" w:rsidR="004842EA" w:rsidRDefault="004842EA" w:rsidP="004842EA">
      <w:r>
        <w:t>En voyant quelques options je me suis décidé pour un modèle plus petit que le précédemment utilisé pour ce projet.</w:t>
      </w:r>
    </w:p>
    <w:p w14:paraId="7470B93D" w14:textId="6748B250" w:rsidR="00C343EA" w:rsidRDefault="00C343EA" w:rsidP="004842EA"/>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2"/>
        <w:gridCol w:w="4949"/>
      </w:tblGrid>
      <w:tr w:rsidR="00C343EA" w14:paraId="3A90180D" w14:textId="77777777" w:rsidTr="0021605D">
        <w:tc>
          <w:tcPr>
            <w:tcW w:w="2272" w:type="pct"/>
          </w:tcPr>
          <w:p w14:paraId="7BDB63BF" w14:textId="77777777" w:rsidR="00C343EA" w:rsidRDefault="00C343EA" w:rsidP="0021605D">
            <w:r>
              <w:rPr>
                <w:noProof/>
              </w:rPr>
              <w:drawing>
                <wp:inline distT="0" distB="0" distL="0" distR="0" wp14:anchorId="44F77068" wp14:editId="63A01CC5">
                  <wp:extent cx="2340000" cy="2340000"/>
                  <wp:effectExtent l="19050" t="19050" r="22225" b="22225"/>
                  <wp:docPr id="18" name="Image 18" descr="1554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554 Seri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w="6350">
                            <a:solidFill>
                              <a:schemeClr val="tx1"/>
                            </a:solidFill>
                          </a:ln>
                        </pic:spPr>
                      </pic:pic>
                    </a:graphicData>
                  </a:graphic>
                </wp:inline>
              </w:drawing>
            </w:r>
          </w:p>
        </w:tc>
        <w:tc>
          <w:tcPr>
            <w:tcW w:w="2728" w:type="pct"/>
          </w:tcPr>
          <w:p w14:paraId="2A8E9252" w14:textId="77777777" w:rsidR="00C343EA" w:rsidRDefault="00C343EA" w:rsidP="00C343EA">
            <w:pPr>
              <w:keepNext/>
              <w:jc w:val="center"/>
            </w:pPr>
            <w:r>
              <w:rPr>
                <w:noProof/>
              </w:rPr>
              <w:drawing>
                <wp:inline distT="0" distB="0" distL="0" distR="0" wp14:anchorId="107CAD5A" wp14:editId="1A130BDF">
                  <wp:extent cx="2454458" cy="2340000"/>
                  <wp:effectExtent l="19050" t="19050" r="22225" b="222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54458" cy="2340000"/>
                          </a:xfrm>
                          <a:prstGeom prst="rect">
                            <a:avLst/>
                          </a:prstGeom>
                          <a:ln w="6350">
                            <a:solidFill>
                              <a:schemeClr val="tx1"/>
                            </a:solidFill>
                          </a:ln>
                        </pic:spPr>
                      </pic:pic>
                    </a:graphicData>
                  </a:graphic>
                </wp:inline>
              </w:drawing>
            </w:r>
          </w:p>
        </w:tc>
      </w:tr>
    </w:tbl>
    <w:p w14:paraId="627C6FB4" w14:textId="5D32B966" w:rsidR="004968BE" w:rsidRDefault="00C343EA" w:rsidP="00D83EA8">
      <w:pPr>
        <w:pStyle w:val="Lgende"/>
      </w:pPr>
      <w:r>
        <w:t xml:space="preserve">Figure </w:t>
      </w:r>
      <w:fldSimple w:instr=" SEQ Figure \* ARABIC ">
        <w:r w:rsidR="00DF05B9">
          <w:rPr>
            <w:noProof/>
          </w:rPr>
          <w:t>8</w:t>
        </w:r>
      </w:fldSimple>
      <w:r>
        <w:t>: Boitier choisit pour le système</w:t>
      </w:r>
    </w:p>
    <w:p w14:paraId="7C50CD36" w14:textId="77777777" w:rsidR="00F90852" w:rsidRPr="00F90852" w:rsidRDefault="00F90852" w:rsidP="00F90852"/>
    <w:p w14:paraId="01EC7F21" w14:textId="5FF5DEC1" w:rsidR="00A3445E" w:rsidRDefault="0080387B" w:rsidP="00A3445E">
      <w:pPr>
        <w:pStyle w:val="Titre1"/>
      </w:pPr>
      <w:bookmarkStart w:id="14" w:name="_Toc152863286"/>
      <w:r>
        <w:t>Interactions avec l’extérieur</w:t>
      </w:r>
      <w:bookmarkEnd w:id="14"/>
      <w:r>
        <w:t xml:space="preserve"> </w:t>
      </w:r>
    </w:p>
    <w:p w14:paraId="1E32E54E" w14:textId="6655BACF" w:rsidR="001F1770" w:rsidRDefault="00A3445E" w:rsidP="006A28B4">
      <w:pPr>
        <w:keepNext/>
        <w:ind w:hanging="567"/>
        <w:jc w:val="center"/>
      </w:pPr>
      <w:r>
        <w:rPr>
          <w:noProof/>
        </w:rPr>
        <w:drawing>
          <wp:inline distT="0" distB="0" distL="0" distR="0" wp14:anchorId="707A5A9C" wp14:editId="30167373">
            <wp:extent cx="6152542" cy="2520000"/>
            <wp:effectExtent l="19050" t="19050" r="19685" b="139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7605" b="17691"/>
                    <a:stretch/>
                  </pic:blipFill>
                  <pic:spPr bwMode="auto">
                    <a:xfrm>
                      <a:off x="0" y="0"/>
                      <a:ext cx="6152542" cy="252000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104E6011" w14:textId="01190398" w:rsidR="0080387B" w:rsidRDefault="001F1770" w:rsidP="001F1770">
      <w:pPr>
        <w:pStyle w:val="Lgende"/>
        <w:jc w:val="both"/>
      </w:pPr>
      <w:r>
        <w:t xml:space="preserve">Figure </w:t>
      </w:r>
      <w:fldSimple w:instr=" SEQ Figure \* ARABIC ">
        <w:r w:rsidR="00DF05B9">
          <w:rPr>
            <w:noProof/>
          </w:rPr>
          <w:t>9</w:t>
        </w:r>
      </w:fldSimple>
      <w:r>
        <w:t>: Schéma d'interaction avec l’extérieur</w:t>
      </w:r>
    </w:p>
    <w:p w14:paraId="02553135" w14:textId="0088A083" w:rsidR="001F1770" w:rsidRDefault="001F1770" w:rsidP="001F1770"/>
    <w:p w14:paraId="73DFB7E7" w14:textId="72889995" w:rsidR="00C343EA" w:rsidRDefault="00C343EA" w:rsidP="00C343EA">
      <w:pPr>
        <w:spacing w:before="0" w:after="160" w:line="259" w:lineRule="auto"/>
        <w:jc w:val="left"/>
      </w:pPr>
      <w:r>
        <w:br w:type="page"/>
      </w:r>
    </w:p>
    <w:p w14:paraId="3AC845E5" w14:textId="7D2168E3" w:rsidR="002256AE" w:rsidRPr="002256AE" w:rsidRDefault="00C14310" w:rsidP="00653884">
      <w:pPr>
        <w:pStyle w:val="Titre1"/>
        <w:ind w:left="0" w:firstLine="0"/>
      </w:pPr>
      <w:bookmarkStart w:id="15" w:name="_Toc152863287"/>
      <w:r>
        <w:lastRenderedPageBreak/>
        <w:t>Evaluation des couts</w:t>
      </w:r>
      <w:bookmarkEnd w:id="15"/>
      <w:r>
        <w:t xml:space="preserve"> </w:t>
      </w:r>
    </w:p>
    <w:tbl>
      <w:tblPr>
        <w:tblStyle w:val="TableauGrille4-Accentuation3"/>
        <w:tblW w:w="8760" w:type="dxa"/>
        <w:tblLook w:val="04A0" w:firstRow="1" w:lastRow="0" w:firstColumn="1" w:lastColumn="0" w:noHBand="0" w:noVBand="1"/>
      </w:tblPr>
      <w:tblGrid>
        <w:gridCol w:w="3260"/>
        <w:gridCol w:w="1029"/>
        <w:gridCol w:w="1360"/>
        <w:gridCol w:w="2000"/>
        <w:gridCol w:w="1200"/>
      </w:tblGrid>
      <w:tr w:rsidR="00653884" w:rsidRPr="00653884" w14:paraId="4D89A7D5" w14:textId="77777777" w:rsidTr="00D56503">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260" w:type="dxa"/>
            <w:tcBorders>
              <w:right w:val="single" w:sz="4" w:space="0" w:color="A5A5A5" w:themeColor="accent3"/>
            </w:tcBorders>
            <w:noWrap/>
            <w:vAlign w:val="center"/>
            <w:hideMark/>
          </w:tcPr>
          <w:p w14:paraId="188B9677" w14:textId="77777777" w:rsidR="00653884" w:rsidRPr="00653884" w:rsidRDefault="00653884" w:rsidP="00D56503">
            <w:pPr>
              <w:spacing w:before="0" w:after="0"/>
              <w:jc w:val="center"/>
              <w:rPr>
                <w:rFonts w:ascii="Calibri" w:eastAsia="Times New Roman" w:hAnsi="Calibri" w:cs="Calibri"/>
                <w:color w:val="000000"/>
                <w:lang w:eastAsia="fr-CH"/>
              </w:rPr>
            </w:pPr>
            <w:r w:rsidRPr="00653884">
              <w:rPr>
                <w:rFonts w:ascii="Calibri" w:eastAsia="Times New Roman" w:hAnsi="Calibri" w:cs="Calibri"/>
                <w:color w:val="000000"/>
                <w:lang w:eastAsia="fr-CH"/>
              </w:rPr>
              <w:t>Composant</w:t>
            </w:r>
          </w:p>
        </w:tc>
        <w:tc>
          <w:tcPr>
            <w:tcW w:w="940" w:type="dxa"/>
            <w:tcBorders>
              <w:left w:val="single" w:sz="4" w:space="0" w:color="A5A5A5" w:themeColor="accent3"/>
              <w:right w:val="single" w:sz="4" w:space="0" w:color="A5A5A5" w:themeColor="accent3"/>
            </w:tcBorders>
            <w:noWrap/>
            <w:vAlign w:val="center"/>
            <w:hideMark/>
          </w:tcPr>
          <w:p w14:paraId="3E180728" w14:textId="77777777" w:rsidR="00653884" w:rsidRPr="00653884" w:rsidRDefault="00653884" w:rsidP="00D56503">
            <w:pPr>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Quantité</w:t>
            </w:r>
          </w:p>
        </w:tc>
        <w:tc>
          <w:tcPr>
            <w:tcW w:w="1360" w:type="dxa"/>
            <w:tcBorders>
              <w:left w:val="single" w:sz="4" w:space="0" w:color="A5A5A5" w:themeColor="accent3"/>
              <w:right w:val="single" w:sz="4" w:space="0" w:color="A5A5A5" w:themeColor="accent3"/>
            </w:tcBorders>
            <w:noWrap/>
            <w:vAlign w:val="center"/>
            <w:hideMark/>
          </w:tcPr>
          <w:p w14:paraId="3AD75EA7" w14:textId="77777777" w:rsidR="00653884" w:rsidRPr="00653884" w:rsidRDefault="00653884" w:rsidP="00D56503">
            <w:pPr>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Prix par unité</w:t>
            </w:r>
          </w:p>
        </w:tc>
        <w:tc>
          <w:tcPr>
            <w:tcW w:w="2000" w:type="dxa"/>
            <w:tcBorders>
              <w:left w:val="single" w:sz="4" w:space="0" w:color="A5A5A5" w:themeColor="accent3"/>
              <w:right w:val="single" w:sz="4" w:space="0" w:color="A5A5A5" w:themeColor="accent3"/>
            </w:tcBorders>
            <w:noWrap/>
            <w:vAlign w:val="center"/>
            <w:hideMark/>
          </w:tcPr>
          <w:p w14:paraId="7356ED54" w14:textId="77777777" w:rsidR="00653884" w:rsidRPr="00653884" w:rsidRDefault="00653884" w:rsidP="00D56503">
            <w:pPr>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Total par composant</w:t>
            </w:r>
          </w:p>
        </w:tc>
        <w:tc>
          <w:tcPr>
            <w:tcW w:w="1200" w:type="dxa"/>
            <w:tcBorders>
              <w:left w:val="single" w:sz="4" w:space="0" w:color="A5A5A5" w:themeColor="accent3"/>
            </w:tcBorders>
            <w:noWrap/>
            <w:vAlign w:val="center"/>
            <w:hideMark/>
          </w:tcPr>
          <w:p w14:paraId="68DBA65A" w14:textId="77777777" w:rsidR="00653884" w:rsidRPr="00653884" w:rsidRDefault="00653884" w:rsidP="00D56503">
            <w:pPr>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Total</w:t>
            </w:r>
          </w:p>
        </w:tc>
      </w:tr>
      <w:tr w:rsidR="00653884" w:rsidRPr="00653884" w14:paraId="62B4504A" w14:textId="77777777" w:rsidTr="00D5650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34F867C1" w14:textId="60A50B17" w:rsidR="00653884" w:rsidRPr="00653884" w:rsidRDefault="00653884" w:rsidP="00653884">
            <w:pPr>
              <w:spacing w:before="0" w:after="0"/>
              <w:jc w:val="left"/>
              <w:rPr>
                <w:rFonts w:ascii="Calibri" w:eastAsia="Times New Roman" w:hAnsi="Calibri" w:cs="Calibri"/>
                <w:color w:val="000000"/>
                <w:lang w:eastAsia="fr-CH"/>
              </w:rPr>
            </w:pPr>
            <w:r w:rsidRPr="00653884">
              <w:rPr>
                <w:rFonts w:ascii="Calibri" w:eastAsia="Times New Roman" w:hAnsi="Calibri" w:cs="Calibri"/>
                <w:color w:val="000000"/>
                <w:lang w:eastAsia="fr-CH"/>
              </w:rPr>
              <w:t>PCB chez Eurocircuits</w:t>
            </w:r>
          </w:p>
        </w:tc>
        <w:tc>
          <w:tcPr>
            <w:tcW w:w="940" w:type="dxa"/>
            <w:noWrap/>
            <w:hideMark/>
          </w:tcPr>
          <w:p w14:paraId="38B114A1" w14:textId="77777777" w:rsidR="00653884" w:rsidRPr="00653884" w:rsidRDefault="00653884" w:rsidP="00D5650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1</w:t>
            </w:r>
          </w:p>
        </w:tc>
        <w:tc>
          <w:tcPr>
            <w:tcW w:w="1360" w:type="dxa"/>
            <w:noWrap/>
            <w:hideMark/>
          </w:tcPr>
          <w:p w14:paraId="7C714332" w14:textId="77777777" w:rsidR="00653884" w:rsidRPr="00653884" w:rsidRDefault="00653884" w:rsidP="00D5650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66.50 CHF</w:t>
            </w:r>
          </w:p>
        </w:tc>
        <w:tc>
          <w:tcPr>
            <w:tcW w:w="2000" w:type="dxa"/>
            <w:noWrap/>
            <w:hideMark/>
          </w:tcPr>
          <w:p w14:paraId="202BC5C9" w14:textId="77777777" w:rsidR="00653884" w:rsidRPr="00653884" w:rsidRDefault="00653884" w:rsidP="00D5650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66.50 CHF</w:t>
            </w:r>
          </w:p>
        </w:tc>
        <w:tc>
          <w:tcPr>
            <w:tcW w:w="1200" w:type="dxa"/>
            <w:vMerge w:val="restart"/>
            <w:noWrap/>
            <w:vAlign w:val="center"/>
            <w:hideMark/>
          </w:tcPr>
          <w:p w14:paraId="4A4F63CB" w14:textId="77777777" w:rsidR="00653884" w:rsidRPr="00653884" w:rsidRDefault="00653884" w:rsidP="00693ACE">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303.91 CHF</w:t>
            </w:r>
          </w:p>
        </w:tc>
      </w:tr>
      <w:tr w:rsidR="00653884" w:rsidRPr="00653884" w14:paraId="34EBFB55" w14:textId="77777777" w:rsidTr="00D56503">
        <w:trPr>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3A791627" w14:textId="77777777" w:rsidR="00653884" w:rsidRPr="00653884" w:rsidRDefault="00653884" w:rsidP="00653884">
            <w:pPr>
              <w:spacing w:before="0" w:after="0"/>
              <w:jc w:val="left"/>
              <w:rPr>
                <w:rFonts w:ascii="Calibri" w:eastAsia="Times New Roman" w:hAnsi="Calibri" w:cs="Calibri"/>
                <w:color w:val="000000"/>
                <w:lang w:eastAsia="fr-CH"/>
              </w:rPr>
            </w:pPr>
            <w:r w:rsidRPr="00653884">
              <w:rPr>
                <w:rFonts w:ascii="Calibri" w:eastAsia="Times New Roman" w:hAnsi="Calibri" w:cs="Calibri"/>
                <w:color w:val="000000"/>
                <w:lang w:eastAsia="fr-CH"/>
              </w:rPr>
              <w:t>Boitier</w:t>
            </w:r>
          </w:p>
        </w:tc>
        <w:tc>
          <w:tcPr>
            <w:tcW w:w="940" w:type="dxa"/>
            <w:noWrap/>
            <w:hideMark/>
          </w:tcPr>
          <w:p w14:paraId="5253A5E4" w14:textId="77777777" w:rsidR="00653884" w:rsidRPr="00653884" w:rsidRDefault="00653884" w:rsidP="00D5650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1</w:t>
            </w:r>
          </w:p>
        </w:tc>
        <w:tc>
          <w:tcPr>
            <w:tcW w:w="1360" w:type="dxa"/>
            <w:noWrap/>
            <w:hideMark/>
          </w:tcPr>
          <w:p w14:paraId="6E0FFFDB" w14:textId="77777777" w:rsidR="00653884" w:rsidRPr="00653884" w:rsidRDefault="00653884" w:rsidP="00D5650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24.17 CHF</w:t>
            </w:r>
          </w:p>
        </w:tc>
        <w:tc>
          <w:tcPr>
            <w:tcW w:w="2000" w:type="dxa"/>
            <w:noWrap/>
            <w:hideMark/>
          </w:tcPr>
          <w:p w14:paraId="76D76134" w14:textId="77777777" w:rsidR="00653884" w:rsidRPr="00653884" w:rsidRDefault="00653884" w:rsidP="00D5650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24.17 CHF</w:t>
            </w:r>
          </w:p>
        </w:tc>
        <w:tc>
          <w:tcPr>
            <w:tcW w:w="1200" w:type="dxa"/>
            <w:vMerge/>
            <w:hideMark/>
          </w:tcPr>
          <w:p w14:paraId="3FB8F06A" w14:textId="77777777" w:rsidR="00653884" w:rsidRPr="00653884" w:rsidRDefault="00653884" w:rsidP="00653884">
            <w:pPr>
              <w:spacing w:before="0"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p>
        </w:tc>
      </w:tr>
      <w:tr w:rsidR="00653884" w:rsidRPr="00653884" w14:paraId="65588BFA" w14:textId="77777777" w:rsidTr="00D5650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5C15CA23" w14:textId="77777777" w:rsidR="00653884" w:rsidRPr="00653884" w:rsidRDefault="00653884" w:rsidP="00653884">
            <w:pPr>
              <w:spacing w:before="0" w:after="0"/>
              <w:jc w:val="left"/>
              <w:rPr>
                <w:rFonts w:ascii="Calibri" w:eastAsia="Times New Roman" w:hAnsi="Calibri" w:cs="Calibri"/>
                <w:color w:val="000000"/>
                <w:lang w:eastAsia="fr-CH"/>
              </w:rPr>
            </w:pPr>
            <w:r w:rsidRPr="00653884">
              <w:rPr>
                <w:rFonts w:ascii="Calibri" w:eastAsia="Times New Roman" w:hAnsi="Calibri" w:cs="Calibri"/>
                <w:color w:val="000000"/>
                <w:lang w:eastAsia="fr-CH"/>
              </w:rPr>
              <w:t>Led panel orange</w:t>
            </w:r>
          </w:p>
        </w:tc>
        <w:tc>
          <w:tcPr>
            <w:tcW w:w="940" w:type="dxa"/>
            <w:noWrap/>
            <w:hideMark/>
          </w:tcPr>
          <w:p w14:paraId="4AF88DE3" w14:textId="77777777" w:rsidR="00653884" w:rsidRPr="00653884" w:rsidRDefault="00653884" w:rsidP="00D5650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1</w:t>
            </w:r>
          </w:p>
        </w:tc>
        <w:tc>
          <w:tcPr>
            <w:tcW w:w="1360" w:type="dxa"/>
            <w:noWrap/>
            <w:hideMark/>
          </w:tcPr>
          <w:p w14:paraId="3C6809E4" w14:textId="77777777" w:rsidR="00653884" w:rsidRPr="00653884" w:rsidRDefault="00653884" w:rsidP="00D5650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6.16 CHF</w:t>
            </w:r>
          </w:p>
        </w:tc>
        <w:tc>
          <w:tcPr>
            <w:tcW w:w="2000" w:type="dxa"/>
            <w:noWrap/>
            <w:hideMark/>
          </w:tcPr>
          <w:p w14:paraId="7E505427" w14:textId="77777777" w:rsidR="00653884" w:rsidRPr="00653884" w:rsidRDefault="00653884" w:rsidP="00D5650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6.16 CHF</w:t>
            </w:r>
          </w:p>
        </w:tc>
        <w:tc>
          <w:tcPr>
            <w:tcW w:w="1200" w:type="dxa"/>
            <w:vMerge/>
            <w:hideMark/>
          </w:tcPr>
          <w:p w14:paraId="6AB964AF" w14:textId="77777777" w:rsidR="00653884" w:rsidRPr="00653884" w:rsidRDefault="00653884" w:rsidP="00653884">
            <w:pPr>
              <w:spacing w:before="0" w:after="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p>
        </w:tc>
      </w:tr>
      <w:tr w:rsidR="00653884" w:rsidRPr="00653884" w14:paraId="371B8CF9" w14:textId="77777777" w:rsidTr="00D56503">
        <w:trPr>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10FEE012" w14:textId="77777777" w:rsidR="00653884" w:rsidRPr="00653884" w:rsidRDefault="00653884" w:rsidP="00653884">
            <w:pPr>
              <w:spacing w:before="0" w:after="0"/>
              <w:jc w:val="left"/>
              <w:rPr>
                <w:rFonts w:ascii="Calibri" w:eastAsia="Times New Roman" w:hAnsi="Calibri" w:cs="Calibri"/>
                <w:color w:val="000000"/>
                <w:lang w:eastAsia="fr-CH"/>
              </w:rPr>
            </w:pPr>
            <w:r w:rsidRPr="00653884">
              <w:rPr>
                <w:rFonts w:ascii="Calibri" w:eastAsia="Times New Roman" w:hAnsi="Calibri" w:cs="Calibri"/>
                <w:color w:val="000000"/>
                <w:lang w:eastAsia="fr-CH"/>
              </w:rPr>
              <w:t>Led panel rouge</w:t>
            </w:r>
          </w:p>
        </w:tc>
        <w:tc>
          <w:tcPr>
            <w:tcW w:w="940" w:type="dxa"/>
            <w:noWrap/>
            <w:hideMark/>
          </w:tcPr>
          <w:p w14:paraId="1CE6DBBF" w14:textId="77777777" w:rsidR="00653884" w:rsidRPr="00653884" w:rsidRDefault="00653884" w:rsidP="00D5650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1</w:t>
            </w:r>
          </w:p>
        </w:tc>
        <w:tc>
          <w:tcPr>
            <w:tcW w:w="1360" w:type="dxa"/>
            <w:noWrap/>
            <w:hideMark/>
          </w:tcPr>
          <w:p w14:paraId="5F88F39E" w14:textId="77777777" w:rsidR="00653884" w:rsidRPr="00653884" w:rsidRDefault="00653884" w:rsidP="00D5650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6.30 CHF</w:t>
            </w:r>
          </w:p>
        </w:tc>
        <w:tc>
          <w:tcPr>
            <w:tcW w:w="2000" w:type="dxa"/>
            <w:noWrap/>
            <w:hideMark/>
          </w:tcPr>
          <w:p w14:paraId="23F6EE4F" w14:textId="77777777" w:rsidR="00653884" w:rsidRPr="00653884" w:rsidRDefault="00653884" w:rsidP="00D5650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6.30 CHF</w:t>
            </w:r>
          </w:p>
        </w:tc>
        <w:tc>
          <w:tcPr>
            <w:tcW w:w="1200" w:type="dxa"/>
            <w:vMerge/>
            <w:hideMark/>
          </w:tcPr>
          <w:p w14:paraId="5321147B" w14:textId="77777777" w:rsidR="00653884" w:rsidRPr="00653884" w:rsidRDefault="00653884" w:rsidP="00653884">
            <w:pPr>
              <w:spacing w:before="0"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p>
        </w:tc>
      </w:tr>
      <w:tr w:rsidR="00653884" w:rsidRPr="00653884" w14:paraId="7857F609" w14:textId="77777777" w:rsidTr="00D5650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36FC0194" w14:textId="77777777" w:rsidR="00653884" w:rsidRPr="00653884" w:rsidRDefault="00653884" w:rsidP="00653884">
            <w:pPr>
              <w:spacing w:before="0" w:after="0"/>
              <w:jc w:val="left"/>
              <w:rPr>
                <w:rFonts w:ascii="Calibri" w:eastAsia="Times New Roman" w:hAnsi="Calibri" w:cs="Calibri"/>
                <w:color w:val="000000"/>
                <w:lang w:eastAsia="fr-CH"/>
              </w:rPr>
            </w:pPr>
            <w:r w:rsidRPr="00653884">
              <w:rPr>
                <w:rFonts w:ascii="Calibri" w:eastAsia="Times New Roman" w:hAnsi="Calibri" w:cs="Calibri"/>
                <w:color w:val="000000"/>
                <w:lang w:eastAsia="fr-CH"/>
              </w:rPr>
              <w:t>Bouton poussoir</w:t>
            </w:r>
          </w:p>
        </w:tc>
        <w:tc>
          <w:tcPr>
            <w:tcW w:w="940" w:type="dxa"/>
            <w:noWrap/>
            <w:hideMark/>
          </w:tcPr>
          <w:p w14:paraId="7CD54B6D" w14:textId="77777777" w:rsidR="00653884" w:rsidRPr="00653884" w:rsidRDefault="00653884" w:rsidP="00D5650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4</w:t>
            </w:r>
          </w:p>
        </w:tc>
        <w:tc>
          <w:tcPr>
            <w:tcW w:w="1360" w:type="dxa"/>
            <w:noWrap/>
            <w:hideMark/>
          </w:tcPr>
          <w:p w14:paraId="1DBB8B70" w14:textId="77777777" w:rsidR="00653884" w:rsidRPr="00653884" w:rsidRDefault="00653884" w:rsidP="00D5650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7.75 CHF</w:t>
            </w:r>
          </w:p>
        </w:tc>
        <w:tc>
          <w:tcPr>
            <w:tcW w:w="2000" w:type="dxa"/>
            <w:noWrap/>
            <w:hideMark/>
          </w:tcPr>
          <w:p w14:paraId="3EE0FE76" w14:textId="77777777" w:rsidR="00653884" w:rsidRPr="00653884" w:rsidRDefault="00653884" w:rsidP="00D5650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31.00 CHF</w:t>
            </w:r>
          </w:p>
        </w:tc>
        <w:tc>
          <w:tcPr>
            <w:tcW w:w="1200" w:type="dxa"/>
            <w:vMerge/>
            <w:hideMark/>
          </w:tcPr>
          <w:p w14:paraId="588EC63D" w14:textId="77777777" w:rsidR="00653884" w:rsidRPr="00653884" w:rsidRDefault="00653884" w:rsidP="00653884">
            <w:pPr>
              <w:spacing w:before="0" w:after="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p>
        </w:tc>
      </w:tr>
      <w:tr w:rsidR="00653884" w:rsidRPr="00653884" w14:paraId="6505A8F1" w14:textId="77777777" w:rsidTr="00D56503">
        <w:trPr>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6186BC57" w14:textId="77777777" w:rsidR="00653884" w:rsidRPr="00653884" w:rsidRDefault="00653884" w:rsidP="00653884">
            <w:pPr>
              <w:spacing w:before="0" w:after="0"/>
              <w:jc w:val="left"/>
              <w:rPr>
                <w:rFonts w:ascii="Calibri" w:eastAsia="Times New Roman" w:hAnsi="Calibri" w:cs="Calibri"/>
                <w:color w:val="000000"/>
                <w:lang w:eastAsia="fr-CH"/>
              </w:rPr>
            </w:pPr>
            <w:r w:rsidRPr="00653884">
              <w:rPr>
                <w:rFonts w:ascii="Calibri" w:eastAsia="Times New Roman" w:hAnsi="Calibri" w:cs="Calibri"/>
                <w:color w:val="000000"/>
                <w:lang w:eastAsia="fr-CH"/>
              </w:rPr>
              <w:t>Connecteur alimentation</w:t>
            </w:r>
          </w:p>
        </w:tc>
        <w:tc>
          <w:tcPr>
            <w:tcW w:w="940" w:type="dxa"/>
            <w:noWrap/>
            <w:hideMark/>
          </w:tcPr>
          <w:p w14:paraId="08F4463A" w14:textId="77777777" w:rsidR="00653884" w:rsidRPr="00653884" w:rsidRDefault="00653884" w:rsidP="00D5650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1</w:t>
            </w:r>
          </w:p>
        </w:tc>
        <w:tc>
          <w:tcPr>
            <w:tcW w:w="1360" w:type="dxa"/>
            <w:noWrap/>
            <w:hideMark/>
          </w:tcPr>
          <w:p w14:paraId="1E36D2C6" w14:textId="77777777" w:rsidR="00653884" w:rsidRPr="00653884" w:rsidRDefault="00653884" w:rsidP="00D5650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6.53 CHF</w:t>
            </w:r>
          </w:p>
        </w:tc>
        <w:tc>
          <w:tcPr>
            <w:tcW w:w="2000" w:type="dxa"/>
            <w:noWrap/>
            <w:hideMark/>
          </w:tcPr>
          <w:p w14:paraId="3840B625" w14:textId="77777777" w:rsidR="00653884" w:rsidRPr="00653884" w:rsidRDefault="00653884" w:rsidP="00D5650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6.53 CHF</w:t>
            </w:r>
          </w:p>
        </w:tc>
        <w:tc>
          <w:tcPr>
            <w:tcW w:w="1200" w:type="dxa"/>
            <w:vMerge/>
            <w:hideMark/>
          </w:tcPr>
          <w:p w14:paraId="25987678" w14:textId="77777777" w:rsidR="00653884" w:rsidRPr="00653884" w:rsidRDefault="00653884" w:rsidP="00653884">
            <w:pPr>
              <w:spacing w:before="0"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p>
        </w:tc>
      </w:tr>
      <w:tr w:rsidR="00653884" w:rsidRPr="00653884" w14:paraId="087DA877" w14:textId="77777777" w:rsidTr="00D5650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252F0D1B" w14:textId="77777777" w:rsidR="00653884" w:rsidRPr="00653884" w:rsidRDefault="00653884" w:rsidP="00653884">
            <w:pPr>
              <w:spacing w:before="0" w:after="0"/>
              <w:jc w:val="left"/>
              <w:rPr>
                <w:rFonts w:ascii="Calibri" w:eastAsia="Times New Roman" w:hAnsi="Calibri" w:cs="Calibri"/>
                <w:color w:val="000000"/>
                <w:lang w:eastAsia="fr-CH"/>
              </w:rPr>
            </w:pPr>
            <w:r w:rsidRPr="00653884">
              <w:rPr>
                <w:rFonts w:ascii="Calibri" w:eastAsia="Times New Roman" w:hAnsi="Calibri" w:cs="Calibri"/>
                <w:color w:val="000000"/>
                <w:lang w:eastAsia="fr-CH"/>
              </w:rPr>
              <w:t>Connecteur alimentation femelle</w:t>
            </w:r>
          </w:p>
        </w:tc>
        <w:tc>
          <w:tcPr>
            <w:tcW w:w="940" w:type="dxa"/>
            <w:noWrap/>
            <w:hideMark/>
          </w:tcPr>
          <w:p w14:paraId="19167956" w14:textId="77777777" w:rsidR="00653884" w:rsidRPr="00653884" w:rsidRDefault="00653884" w:rsidP="00D5650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1</w:t>
            </w:r>
          </w:p>
        </w:tc>
        <w:tc>
          <w:tcPr>
            <w:tcW w:w="1360" w:type="dxa"/>
            <w:noWrap/>
            <w:hideMark/>
          </w:tcPr>
          <w:p w14:paraId="0E399862" w14:textId="77777777" w:rsidR="00653884" w:rsidRPr="00653884" w:rsidRDefault="00653884" w:rsidP="00D5650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6.10 CHF</w:t>
            </w:r>
          </w:p>
        </w:tc>
        <w:tc>
          <w:tcPr>
            <w:tcW w:w="2000" w:type="dxa"/>
            <w:noWrap/>
            <w:hideMark/>
          </w:tcPr>
          <w:p w14:paraId="5297ADA9" w14:textId="77777777" w:rsidR="00653884" w:rsidRPr="00653884" w:rsidRDefault="00653884" w:rsidP="00D5650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6.10 CHF</w:t>
            </w:r>
          </w:p>
        </w:tc>
        <w:tc>
          <w:tcPr>
            <w:tcW w:w="1200" w:type="dxa"/>
            <w:vMerge/>
            <w:hideMark/>
          </w:tcPr>
          <w:p w14:paraId="1FEDFFDE" w14:textId="77777777" w:rsidR="00653884" w:rsidRPr="00653884" w:rsidRDefault="00653884" w:rsidP="00653884">
            <w:pPr>
              <w:spacing w:before="0" w:after="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p>
        </w:tc>
      </w:tr>
      <w:tr w:rsidR="00653884" w:rsidRPr="00653884" w14:paraId="3A2EC9DD" w14:textId="77777777" w:rsidTr="00D56503">
        <w:trPr>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57B49547" w14:textId="77777777" w:rsidR="00653884" w:rsidRPr="00653884" w:rsidRDefault="00653884" w:rsidP="00653884">
            <w:pPr>
              <w:spacing w:before="0" w:after="0"/>
              <w:jc w:val="left"/>
              <w:rPr>
                <w:rFonts w:ascii="Calibri" w:eastAsia="Times New Roman" w:hAnsi="Calibri" w:cs="Calibri"/>
                <w:color w:val="000000"/>
                <w:lang w:eastAsia="fr-CH"/>
              </w:rPr>
            </w:pPr>
            <w:r w:rsidRPr="00653884">
              <w:rPr>
                <w:rFonts w:ascii="Calibri" w:eastAsia="Times New Roman" w:hAnsi="Calibri" w:cs="Calibri"/>
                <w:color w:val="000000"/>
                <w:lang w:eastAsia="fr-CH"/>
              </w:rPr>
              <w:t>LCD 4x20</w:t>
            </w:r>
          </w:p>
        </w:tc>
        <w:tc>
          <w:tcPr>
            <w:tcW w:w="940" w:type="dxa"/>
            <w:noWrap/>
            <w:hideMark/>
          </w:tcPr>
          <w:p w14:paraId="45CF9989" w14:textId="77777777" w:rsidR="00653884" w:rsidRPr="00653884" w:rsidRDefault="00653884" w:rsidP="00D5650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1</w:t>
            </w:r>
          </w:p>
        </w:tc>
        <w:tc>
          <w:tcPr>
            <w:tcW w:w="1360" w:type="dxa"/>
            <w:noWrap/>
            <w:hideMark/>
          </w:tcPr>
          <w:p w14:paraId="48420751" w14:textId="77777777" w:rsidR="00653884" w:rsidRPr="00653884" w:rsidRDefault="00653884" w:rsidP="00D5650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16.36 CHF</w:t>
            </w:r>
          </w:p>
        </w:tc>
        <w:tc>
          <w:tcPr>
            <w:tcW w:w="2000" w:type="dxa"/>
            <w:noWrap/>
            <w:hideMark/>
          </w:tcPr>
          <w:p w14:paraId="281F9381" w14:textId="77777777" w:rsidR="00653884" w:rsidRPr="00653884" w:rsidRDefault="00653884" w:rsidP="00D5650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16.36 CHF</w:t>
            </w:r>
          </w:p>
        </w:tc>
        <w:tc>
          <w:tcPr>
            <w:tcW w:w="1200" w:type="dxa"/>
            <w:vMerge/>
            <w:hideMark/>
          </w:tcPr>
          <w:p w14:paraId="5E6A96F9" w14:textId="77777777" w:rsidR="00653884" w:rsidRPr="00653884" w:rsidRDefault="00653884" w:rsidP="00653884">
            <w:pPr>
              <w:spacing w:before="0"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p>
        </w:tc>
      </w:tr>
      <w:tr w:rsidR="00653884" w:rsidRPr="00653884" w14:paraId="26EE5CBD" w14:textId="77777777" w:rsidTr="00D5650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30030358" w14:textId="77777777" w:rsidR="00653884" w:rsidRPr="00653884" w:rsidRDefault="00653884" w:rsidP="00653884">
            <w:pPr>
              <w:spacing w:before="0" w:after="0"/>
              <w:jc w:val="left"/>
              <w:rPr>
                <w:rFonts w:ascii="Calibri" w:eastAsia="Times New Roman" w:hAnsi="Calibri" w:cs="Calibri"/>
                <w:color w:val="000000"/>
                <w:lang w:eastAsia="fr-CH"/>
              </w:rPr>
            </w:pPr>
            <w:r w:rsidRPr="00653884">
              <w:rPr>
                <w:rFonts w:ascii="Calibri" w:eastAsia="Times New Roman" w:hAnsi="Calibri" w:cs="Calibri"/>
                <w:color w:val="000000"/>
                <w:lang w:eastAsia="fr-CH"/>
              </w:rPr>
              <w:t>Capteur niveau eau</w:t>
            </w:r>
          </w:p>
        </w:tc>
        <w:tc>
          <w:tcPr>
            <w:tcW w:w="940" w:type="dxa"/>
            <w:noWrap/>
            <w:hideMark/>
          </w:tcPr>
          <w:p w14:paraId="7EA41B8F" w14:textId="77777777" w:rsidR="00653884" w:rsidRPr="00653884" w:rsidRDefault="00653884" w:rsidP="00D5650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1</w:t>
            </w:r>
          </w:p>
        </w:tc>
        <w:tc>
          <w:tcPr>
            <w:tcW w:w="1360" w:type="dxa"/>
            <w:noWrap/>
            <w:hideMark/>
          </w:tcPr>
          <w:p w14:paraId="78C23FEC" w14:textId="77777777" w:rsidR="00653884" w:rsidRPr="00653884" w:rsidRDefault="00653884" w:rsidP="00D5650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16.40 CHF</w:t>
            </w:r>
          </w:p>
        </w:tc>
        <w:tc>
          <w:tcPr>
            <w:tcW w:w="2000" w:type="dxa"/>
            <w:noWrap/>
            <w:hideMark/>
          </w:tcPr>
          <w:p w14:paraId="4F1B2E0E" w14:textId="77777777" w:rsidR="00653884" w:rsidRPr="00653884" w:rsidRDefault="00653884" w:rsidP="00D5650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16.40 CHF</w:t>
            </w:r>
          </w:p>
        </w:tc>
        <w:tc>
          <w:tcPr>
            <w:tcW w:w="1200" w:type="dxa"/>
            <w:vMerge/>
            <w:hideMark/>
          </w:tcPr>
          <w:p w14:paraId="60C2A986" w14:textId="77777777" w:rsidR="00653884" w:rsidRPr="00653884" w:rsidRDefault="00653884" w:rsidP="00653884">
            <w:pPr>
              <w:spacing w:before="0" w:after="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p>
        </w:tc>
      </w:tr>
      <w:tr w:rsidR="00653884" w:rsidRPr="00653884" w14:paraId="200C52FA" w14:textId="77777777" w:rsidTr="00D56503">
        <w:trPr>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21687715" w14:textId="7460CD89" w:rsidR="00653884" w:rsidRPr="00653884" w:rsidRDefault="00653884" w:rsidP="00653884">
            <w:pPr>
              <w:spacing w:before="0" w:after="0"/>
              <w:jc w:val="left"/>
              <w:rPr>
                <w:rFonts w:ascii="Calibri" w:eastAsia="Times New Roman" w:hAnsi="Calibri" w:cs="Calibri"/>
                <w:color w:val="000000"/>
                <w:lang w:eastAsia="fr-CH"/>
              </w:rPr>
            </w:pPr>
            <w:r w:rsidRPr="00653884">
              <w:rPr>
                <w:rFonts w:ascii="Calibri" w:eastAsia="Times New Roman" w:hAnsi="Calibri" w:cs="Calibri"/>
                <w:color w:val="000000"/>
                <w:lang w:eastAsia="fr-CH"/>
              </w:rPr>
              <w:t>Module Bluetooth</w:t>
            </w:r>
          </w:p>
        </w:tc>
        <w:tc>
          <w:tcPr>
            <w:tcW w:w="940" w:type="dxa"/>
            <w:noWrap/>
            <w:hideMark/>
          </w:tcPr>
          <w:p w14:paraId="3FAD31DA" w14:textId="77777777" w:rsidR="00653884" w:rsidRPr="00653884" w:rsidRDefault="00653884" w:rsidP="00D5650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1</w:t>
            </w:r>
          </w:p>
        </w:tc>
        <w:tc>
          <w:tcPr>
            <w:tcW w:w="1360" w:type="dxa"/>
            <w:noWrap/>
            <w:hideMark/>
          </w:tcPr>
          <w:p w14:paraId="725E4E23" w14:textId="77777777" w:rsidR="00653884" w:rsidRPr="00653884" w:rsidRDefault="00653884" w:rsidP="00D5650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34.30 CHF</w:t>
            </w:r>
          </w:p>
        </w:tc>
        <w:tc>
          <w:tcPr>
            <w:tcW w:w="2000" w:type="dxa"/>
            <w:noWrap/>
            <w:hideMark/>
          </w:tcPr>
          <w:p w14:paraId="26E87BAB" w14:textId="77777777" w:rsidR="00653884" w:rsidRPr="00653884" w:rsidRDefault="00653884" w:rsidP="00D5650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34.30 CHF</w:t>
            </w:r>
          </w:p>
        </w:tc>
        <w:tc>
          <w:tcPr>
            <w:tcW w:w="1200" w:type="dxa"/>
            <w:vMerge/>
            <w:hideMark/>
          </w:tcPr>
          <w:p w14:paraId="3FDD18C7" w14:textId="77777777" w:rsidR="00653884" w:rsidRPr="00653884" w:rsidRDefault="00653884" w:rsidP="00653884">
            <w:pPr>
              <w:spacing w:before="0"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p>
        </w:tc>
      </w:tr>
      <w:tr w:rsidR="00653884" w:rsidRPr="00653884" w14:paraId="627E8C32" w14:textId="77777777" w:rsidTr="00D5650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13D7FBA4" w14:textId="77777777" w:rsidR="00653884" w:rsidRPr="00653884" w:rsidRDefault="00653884" w:rsidP="00653884">
            <w:pPr>
              <w:spacing w:before="0" w:after="0"/>
              <w:jc w:val="left"/>
              <w:rPr>
                <w:rFonts w:ascii="Calibri" w:eastAsia="Times New Roman" w:hAnsi="Calibri" w:cs="Calibri"/>
                <w:color w:val="000000"/>
                <w:lang w:eastAsia="fr-CH"/>
              </w:rPr>
            </w:pPr>
            <w:r w:rsidRPr="00653884">
              <w:rPr>
                <w:rFonts w:ascii="Calibri" w:eastAsia="Times New Roman" w:hAnsi="Calibri" w:cs="Calibri"/>
                <w:color w:val="000000"/>
                <w:lang w:eastAsia="fr-CH"/>
              </w:rPr>
              <w:t>Buzzer</w:t>
            </w:r>
          </w:p>
        </w:tc>
        <w:tc>
          <w:tcPr>
            <w:tcW w:w="940" w:type="dxa"/>
            <w:noWrap/>
            <w:hideMark/>
          </w:tcPr>
          <w:p w14:paraId="5FDD8C9B" w14:textId="77777777" w:rsidR="00653884" w:rsidRPr="00653884" w:rsidRDefault="00653884" w:rsidP="00D5650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1</w:t>
            </w:r>
          </w:p>
        </w:tc>
        <w:tc>
          <w:tcPr>
            <w:tcW w:w="1360" w:type="dxa"/>
            <w:noWrap/>
            <w:hideMark/>
          </w:tcPr>
          <w:p w14:paraId="516801D4" w14:textId="77777777" w:rsidR="00653884" w:rsidRPr="00653884" w:rsidRDefault="00653884" w:rsidP="00D5650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4.90 CHF</w:t>
            </w:r>
          </w:p>
        </w:tc>
        <w:tc>
          <w:tcPr>
            <w:tcW w:w="2000" w:type="dxa"/>
            <w:noWrap/>
            <w:hideMark/>
          </w:tcPr>
          <w:p w14:paraId="1E1B14F5" w14:textId="77777777" w:rsidR="00653884" w:rsidRPr="00653884" w:rsidRDefault="00653884" w:rsidP="00D5650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4.90 CHF</w:t>
            </w:r>
          </w:p>
        </w:tc>
        <w:tc>
          <w:tcPr>
            <w:tcW w:w="1200" w:type="dxa"/>
            <w:vMerge/>
            <w:hideMark/>
          </w:tcPr>
          <w:p w14:paraId="0FFFC6E9" w14:textId="77777777" w:rsidR="00653884" w:rsidRPr="00653884" w:rsidRDefault="00653884" w:rsidP="00653884">
            <w:pPr>
              <w:spacing w:before="0" w:after="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p>
        </w:tc>
      </w:tr>
      <w:tr w:rsidR="00653884" w:rsidRPr="00653884" w14:paraId="1737A781" w14:textId="77777777" w:rsidTr="00D56503">
        <w:trPr>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2BD532CE" w14:textId="573AB0D2" w:rsidR="00653884" w:rsidRPr="00653884" w:rsidRDefault="00653884" w:rsidP="00653884">
            <w:pPr>
              <w:spacing w:before="0" w:after="0"/>
              <w:jc w:val="left"/>
              <w:rPr>
                <w:rFonts w:ascii="Calibri" w:eastAsia="Times New Roman" w:hAnsi="Calibri" w:cs="Calibri"/>
                <w:color w:val="000000"/>
                <w:lang w:eastAsia="fr-CH"/>
              </w:rPr>
            </w:pPr>
            <w:r w:rsidRPr="00653884">
              <w:rPr>
                <w:rFonts w:ascii="Calibri" w:eastAsia="Times New Roman" w:hAnsi="Calibri" w:cs="Calibri"/>
                <w:color w:val="000000"/>
                <w:lang w:eastAsia="fr-CH"/>
              </w:rPr>
              <w:t>Capteur humidité / pompe</w:t>
            </w:r>
          </w:p>
        </w:tc>
        <w:tc>
          <w:tcPr>
            <w:tcW w:w="940" w:type="dxa"/>
            <w:noWrap/>
            <w:hideMark/>
          </w:tcPr>
          <w:p w14:paraId="2D0ADE1B" w14:textId="77777777" w:rsidR="00653884" w:rsidRPr="00653884" w:rsidRDefault="00653884" w:rsidP="00D5650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4</w:t>
            </w:r>
          </w:p>
        </w:tc>
        <w:tc>
          <w:tcPr>
            <w:tcW w:w="1360" w:type="dxa"/>
            <w:noWrap/>
            <w:hideMark/>
          </w:tcPr>
          <w:p w14:paraId="14F78069" w14:textId="77777777" w:rsidR="00653884" w:rsidRPr="00653884" w:rsidRDefault="00653884" w:rsidP="00D5650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19.95 CHF</w:t>
            </w:r>
          </w:p>
        </w:tc>
        <w:tc>
          <w:tcPr>
            <w:tcW w:w="2000" w:type="dxa"/>
            <w:noWrap/>
            <w:hideMark/>
          </w:tcPr>
          <w:p w14:paraId="7606045F" w14:textId="77777777" w:rsidR="00653884" w:rsidRPr="00653884" w:rsidRDefault="00653884" w:rsidP="00D5650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79.80 CHF</w:t>
            </w:r>
          </w:p>
        </w:tc>
        <w:tc>
          <w:tcPr>
            <w:tcW w:w="1200" w:type="dxa"/>
            <w:vMerge/>
            <w:hideMark/>
          </w:tcPr>
          <w:p w14:paraId="5FE2B49C" w14:textId="77777777" w:rsidR="00653884" w:rsidRPr="00653884" w:rsidRDefault="00653884" w:rsidP="00653884">
            <w:pPr>
              <w:spacing w:before="0"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p>
        </w:tc>
      </w:tr>
      <w:tr w:rsidR="00653884" w:rsidRPr="00653884" w14:paraId="10D505BA" w14:textId="77777777" w:rsidTr="00D5650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4D21C9BE" w14:textId="77777777" w:rsidR="00653884" w:rsidRPr="00653884" w:rsidRDefault="00653884" w:rsidP="00653884">
            <w:pPr>
              <w:spacing w:before="0" w:after="0"/>
              <w:jc w:val="left"/>
              <w:rPr>
                <w:rFonts w:ascii="Calibri" w:eastAsia="Times New Roman" w:hAnsi="Calibri" w:cs="Calibri"/>
                <w:color w:val="000000"/>
                <w:lang w:eastAsia="fr-CH"/>
              </w:rPr>
            </w:pPr>
            <w:r w:rsidRPr="00653884">
              <w:rPr>
                <w:rFonts w:ascii="Calibri" w:eastAsia="Times New Roman" w:hAnsi="Calibri" w:cs="Calibri"/>
                <w:color w:val="000000"/>
                <w:lang w:eastAsia="fr-CH"/>
              </w:rPr>
              <w:t>PIC32MX</w:t>
            </w:r>
          </w:p>
        </w:tc>
        <w:tc>
          <w:tcPr>
            <w:tcW w:w="940" w:type="dxa"/>
            <w:noWrap/>
            <w:hideMark/>
          </w:tcPr>
          <w:p w14:paraId="24455B9C" w14:textId="77777777" w:rsidR="00653884" w:rsidRPr="00653884" w:rsidRDefault="00653884" w:rsidP="00D5650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1</w:t>
            </w:r>
          </w:p>
        </w:tc>
        <w:tc>
          <w:tcPr>
            <w:tcW w:w="1360" w:type="dxa"/>
            <w:noWrap/>
            <w:hideMark/>
          </w:tcPr>
          <w:p w14:paraId="13D8447E" w14:textId="77777777" w:rsidR="00653884" w:rsidRPr="00653884" w:rsidRDefault="00653884" w:rsidP="00D5650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3.59 CHF</w:t>
            </w:r>
          </w:p>
        </w:tc>
        <w:tc>
          <w:tcPr>
            <w:tcW w:w="2000" w:type="dxa"/>
            <w:noWrap/>
            <w:hideMark/>
          </w:tcPr>
          <w:p w14:paraId="6AC860ED" w14:textId="77777777" w:rsidR="00653884" w:rsidRPr="00653884" w:rsidRDefault="00653884" w:rsidP="00D5650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3.59 CHF</w:t>
            </w:r>
          </w:p>
        </w:tc>
        <w:tc>
          <w:tcPr>
            <w:tcW w:w="1200" w:type="dxa"/>
            <w:vMerge/>
            <w:hideMark/>
          </w:tcPr>
          <w:p w14:paraId="243B450F" w14:textId="77777777" w:rsidR="00653884" w:rsidRPr="00653884" w:rsidRDefault="00653884" w:rsidP="00653884">
            <w:pPr>
              <w:spacing w:before="0" w:after="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p>
        </w:tc>
      </w:tr>
      <w:tr w:rsidR="00653884" w:rsidRPr="00653884" w14:paraId="53E3FE19" w14:textId="77777777" w:rsidTr="00D56503">
        <w:trPr>
          <w:trHeight w:val="315"/>
        </w:trPr>
        <w:tc>
          <w:tcPr>
            <w:cnfStyle w:val="001000000000" w:firstRow="0" w:lastRow="0" w:firstColumn="1" w:lastColumn="0" w:oddVBand="0" w:evenVBand="0" w:oddHBand="0" w:evenHBand="0" w:firstRowFirstColumn="0" w:firstRowLastColumn="0" w:lastRowFirstColumn="0" w:lastRowLastColumn="0"/>
            <w:tcW w:w="3260" w:type="dxa"/>
            <w:noWrap/>
            <w:hideMark/>
          </w:tcPr>
          <w:p w14:paraId="574969AA" w14:textId="77777777" w:rsidR="00653884" w:rsidRPr="00653884" w:rsidRDefault="00653884" w:rsidP="00653884">
            <w:pPr>
              <w:spacing w:before="0" w:after="0"/>
              <w:jc w:val="left"/>
              <w:rPr>
                <w:rFonts w:ascii="Calibri" w:eastAsia="Times New Roman" w:hAnsi="Calibri" w:cs="Calibri"/>
                <w:color w:val="000000"/>
                <w:lang w:eastAsia="fr-CH"/>
              </w:rPr>
            </w:pPr>
            <w:r w:rsidRPr="00653884">
              <w:rPr>
                <w:rFonts w:ascii="Calibri" w:eastAsia="Times New Roman" w:hAnsi="Calibri" w:cs="Calibri"/>
                <w:color w:val="000000"/>
                <w:lang w:eastAsia="fr-CH"/>
              </w:rPr>
              <w:t>Autres composant</w:t>
            </w:r>
          </w:p>
        </w:tc>
        <w:tc>
          <w:tcPr>
            <w:tcW w:w="940" w:type="dxa"/>
            <w:noWrap/>
            <w:hideMark/>
          </w:tcPr>
          <w:p w14:paraId="36678855" w14:textId="77777777" w:rsidR="00653884" w:rsidRPr="00653884" w:rsidRDefault="00653884" w:rsidP="00D5650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20</w:t>
            </w:r>
          </w:p>
        </w:tc>
        <w:tc>
          <w:tcPr>
            <w:tcW w:w="1360" w:type="dxa"/>
            <w:noWrap/>
            <w:hideMark/>
          </w:tcPr>
          <w:p w14:paraId="3CE5FC19" w14:textId="77777777" w:rsidR="00653884" w:rsidRPr="00653884" w:rsidRDefault="00653884" w:rsidP="00D5650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0.09 CHF</w:t>
            </w:r>
          </w:p>
        </w:tc>
        <w:tc>
          <w:tcPr>
            <w:tcW w:w="2000" w:type="dxa"/>
            <w:noWrap/>
            <w:hideMark/>
          </w:tcPr>
          <w:p w14:paraId="5E050F0A" w14:textId="77777777" w:rsidR="00653884" w:rsidRPr="00653884" w:rsidRDefault="00653884" w:rsidP="00D5650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1.80 CHF</w:t>
            </w:r>
          </w:p>
        </w:tc>
        <w:tc>
          <w:tcPr>
            <w:tcW w:w="1200" w:type="dxa"/>
            <w:vMerge/>
            <w:hideMark/>
          </w:tcPr>
          <w:p w14:paraId="031EE92C" w14:textId="77777777" w:rsidR="00653884" w:rsidRPr="00653884" w:rsidRDefault="00653884" w:rsidP="00653884">
            <w:pPr>
              <w:spacing w:before="0"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p>
        </w:tc>
      </w:tr>
    </w:tbl>
    <w:p w14:paraId="55ABF15E" w14:textId="73E12996" w:rsidR="002256AE" w:rsidRDefault="002256AE" w:rsidP="002256AE"/>
    <w:p w14:paraId="1685E239" w14:textId="77777777" w:rsidR="00C9676F" w:rsidRDefault="00005127" w:rsidP="00890D7C">
      <w:r>
        <w:t>J’estime les couts pour un PCB avec le système complet</w:t>
      </w:r>
      <w:r w:rsidR="00543303">
        <w:t>.</w:t>
      </w:r>
    </w:p>
    <w:p w14:paraId="5335F3B7" w14:textId="4D4DE177" w:rsidR="00045645" w:rsidRDefault="00DA7CE3" w:rsidP="00045645">
      <w:pPr>
        <w:pStyle w:val="Titre1"/>
      </w:pPr>
      <w:bookmarkStart w:id="16" w:name="_Toc152863288"/>
      <w:r>
        <w:t>Planning</w:t>
      </w:r>
      <w:bookmarkEnd w:id="16"/>
      <w:r w:rsidR="00045645">
        <w:t xml:space="preserve"> </w:t>
      </w:r>
    </w:p>
    <w:p w14:paraId="3FCF7D74" w14:textId="77777777" w:rsidR="00DA7CE3" w:rsidRPr="00DA7CE3" w:rsidRDefault="00DA7CE3" w:rsidP="00DA7CE3"/>
    <w:p w14:paraId="720C98FA" w14:textId="71C90E4D" w:rsidR="00DA7CE3" w:rsidRDefault="00DA7CE3">
      <w:pPr>
        <w:spacing w:before="0" w:after="160" w:line="259" w:lineRule="auto"/>
        <w:jc w:val="left"/>
      </w:pPr>
      <w:r>
        <w:br w:type="page"/>
      </w:r>
    </w:p>
    <w:p w14:paraId="2ED9012F" w14:textId="77777777" w:rsidR="009E681E" w:rsidRDefault="009E681E" w:rsidP="00890D7C">
      <w:pPr>
        <w:sectPr w:rsidR="009E681E" w:rsidSect="00C9676F">
          <w:headerReference w:type="default" r:id="rId23"/>
          <w:footerReference w:type="default" r:id="rId24"/>
          <w:pgSz w:w="11906" w:h="16838"/>
          <w:pgMar w:top="1418" w:right="1134" w:bottom="1418" w:left="1701" w:header="708" w:footer="708" w:gutter="0"/>
          <w:pgNumType w:start="1"/>
          <w:cols w:space="708"/>
          <w:docGrid w:linePitch="360"/>
        </w:sectPr>
      </w:pPr>
    </w:p>
    <w:tbl>
      <w:tblPr>
        <w:tblW w:w="5000" w:type="pct"/>
        <w:tblCellMar>
          <w:left w:w="70" w:type="dxa"/>
          <w:right w:w="70" w:type="dxa"/>
        </w:tblCellMar>
        <w:tblLook w:val="04A0" w:firstRow="1" w:lastRow="0" w:firstColumn="1" w:lastColumn="0" w:noHBand="0" w:noVBand="1"/>
      </w:tblPr>
      <w:tblGrid>
        <w:gridCol w:w="2985"/>
        <w:gridCol w:w="334"/>
        <w:gridCol w:w="334"/>
        <w:gridCol w:w="334"/>
        <w:gridCol w:w="334"/>
        <w:gridCol w:w="334"/>
        <w:gridCol w:w="334"/>
        <w:gridCol w:w="334"/>
        <w:gridCol w:w="334"/>
        <w:gridCol w:w="333"/>
        <w:gridCol w:w="333"/>
        <w:gridCol w:w="333"/>
        <w:gridCol w:w="333"/>
        <w:gridCol w:w="333"/>
        <w:gridCol w:w="333"/>
        <w:gridCol w:w="333"/>
        <w:gridCol w:w="333"/>
        <w:gridCol w:w="333"/>
        <w:gridCol w:w="333"/>
        <w:gridCol w:w="333"/>
        <w:gridCol w:w="333"/>
        <w:gridCol w:w="333"/>
        <w:gridCol w:w="333"/>
        <w:gridCol w:w="333"/>
        <w:gridCol w:w="333"/>
        <w:gridCol w:w="333"/>
        <w:gridCol w:w="333"/>
        <w:gridCol w:w="333"/>
        <w:gridCol w:w="333"/>
        <w:gridCol w:w="333"/>
        <w:gridCol w:w="333"/>
        <w:gridCol w:w="333"/>
        <w:gridCol w:w="333"/>
        <w:gridCol w:w="333"/>
      </w:tblGrid>
      <w:tr w:rsidR="00045645" w:rsidRPr="00A34658" w14:paraId="339A121F" w14:textId="77777777" w:rsidTr="007C64DB">
        <w:trPr>
          <w:trHeight w:val="300"/>
        </w:trPr>
        <w:tc>
          <w:tcPr>
            <w:tcW w:w="1067" w:type="pct"/>
            <w:tcBorders>
              <w:top w:val="single" w:sz="8" w:space="0" w:color="auto"/>
              <w:left w:val="single" w:sz="8" w:space="0" w:color="auto"/>
              <w:bottom w:val="single" w:sz="4" w:space="0" w:color="auto"/>
              <w:right w:val="nil"/>
            </w:tcBorders>
            <w:shd w:val="clear" w:color="auto" w:fill="auto"/>
            <w:noWrap/>
            <w:vAlign w:val="center"/>
            <w:hideMark/>
          </w:tcPr>
          <w:p w14:paraId="51FF5BD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lastRenderedPageBreak/>
              <w:t>No semaine projet</w:t>
            </w:r>
          </w:p>
        </w:tc>
        <w:tc>
          <w:tcPr>
            <w:tcW w:w="119" w:type="pct"/>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C73F3D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175F698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4260771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3</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09C5DB1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4</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0673C9F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5</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2318E2A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6</w:t>
            </w:r>
          </w:p>
        </w:tc>
        <w:tc>
          <w:tcPr>
            <w:tcW w:w="119" w:type="pct"/>
            <w:tcBorders>
              <w:top w:val="single" w:sz="8" w:space="0" w:color="auto"/>
              <w:left w:val="nil"/>
              <w:bottom w:val="single" w:sz="4" w:space="0" w:color="auto"/>
              <w:right w:val="single" w:sz="4" w:space="0" w:color="auto"/>
            </w:tcBorders>
            <w:shd w:val="clear" w:color="000000" w:fill="BFBFBF"/>
            <w:noWrap/>
            <w:vAlign w:val="center"/>
            <w:hideMark/>
          </w:tcPr>
          <w:p w14:paraId="0CBCD2A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4" w:space="0" w:color="auto"/>
              <w:right w:val="single" w:sz="4" w:space="0" w:color="auto"/>
            </w:tcBorders>
            <w:shd w:val="clear" w:color="000000" w:fill="BFBFBF"/>
            <w:noWrap/>
            <w:vAlign w:val="center"/>
            <w:hideMark/>
          </w:tcPr>
          <w:p w14:paraId="42EB09C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4DE38D8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7</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2DB8891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8</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1B713C6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9</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6226587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10</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741B9C8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11</w:t>
            </w:r>
          </w:p>
        </w:tc>
        <w:tc>
          <w:tcPr>
            <w:tcW w:w="119" w:type="pct"/>
            <w:tcBorders>
              <w:top w:val="single" w:sz="8" w:space="0" w:color="auto"/>
              <w:left w:val="nil"/>
              <w:bottom w:val="single" w:sz="4" w:space="0" w:color="auto"/>
              <w:right w:val="single" w:sz="4" w:space="0" w:color="auto"/>
            </w:tcBorders>
            <w:shd w:val="clear" w:color="000000" w:fill="BFBFBF"/>
            <w:noWrap/>
            <w:vAlign w:val="center"/>
            <w:hideMark/>
          </w:tcPr>
          <w:p w14:paraId="62519B3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6FBCB6F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12</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35C50D9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13</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63A6E8C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14</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153C86A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15</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4E06EAF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16</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7A71034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17</w:t>
            </w:r>
          </w:p>
        </w:tc>
        <w:tc>
          <w:tcPr>
            <w:tcW w:w="119" w:type="pct"/>
            <w:tcBorders>
              <w:top w:val="single" w:sz="8" w:space="0" w:color="auto"/>
              <w:left w:val="nil"/>
              <w:bottom w:val="single" w:sz="4" w:space="0" w:color="auto"/>
              <w:right w:val="single" w:sz="4" w:space="0" w:color="auto"/>
            </w:tcBorders>
            <w:shd w:val="clear" w:color="000000" w:fill="BFBFBF"/>
            <w:noWrap/>
            <w:vAlign w:val="center"/>
            <w:hideMark/>
          </w:tcPr>
          <w:p w14:paraId="5C98D80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4" w:space="0" w:color="auto"/>
              <w:right w:val="single" w:sz="4" w:space="0" w:color="auto"/>
            </w:tcBorders>
            <w:shd w:val="clear" w:color="000000" w:fill="BFBFBF"/>
            <w:noWrap/>
            <w:vAlign w:val="center"/>
            <w:hideMark/>
          </w:tcPr>
          <w:p w14:paraId="6EA42E6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2B95FA0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18</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33A647F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19</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0D22E17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20</w:t>
            </w:r>
          </w:p>
        </w:tc>
        <w:tc>
          <w:tcPr>
            <w:tcW w:w="119" w:type="pct"/>
            <w:tcBorders>
              <w:top w:val="single" w:sz="8" w:space="0" w:color="auto"/>
              <w:left w:val="nil"/>
              <w:bottom w:val="single" w:sz="4" w:space="0" w:color="auto"/>
              <w:right w:val="single" w:sz="4" w:space="0" w:color="auto"/>
            </w:tcBorders>
            <w:shd w:val="clear" w:color="000000" w:fill="BFBFBF"/>
            <w:noWrap/>
            <w:vAlign w:val="center"/>
            <w:hideMark/>
          </w:tcPr>
          <w:p w14:paraId="0E31325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1064AA0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21</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00DB2BB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22</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7328607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23</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6F09D1C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24</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66C0CFB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25</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0DEDDAB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26</w:t>
            </w:r>
          </w:p>
        </w:tc>
        <w:tc>
          <w:tcPr>
            <w:tcW w:w="119" w:type="pct"/>
            <w:tcBorders>
              <w:top w:val="single" w:sz="8" w:space="0" w:color="auto"/>
              <w:left w:val="nil"/>
              <w:bottom w:val="single" w:sz="4" w:space="0" w:color="auto"/>
              <w:right w:val="single" w:sz="8" w:space="0" w:color="auto"/>
            </w:tcBorders>
            <w:shd w:val="clear" w:color="auto" w:fill="auto"/>
            <w:noWrap/>
            <w:vAlign w:val="center"/>
            <w:hideMark/>
          </w:tcPr>
          <w:p w14:paraId="78ECE85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27</w:t>
            </w:r>
          </w:p>
        </w:tc>
      </w:tr>
      <w:tr w:rsidR="00045645" w:rsidRPr="00A34658" w14:paraId="74C942EA" w14:textId="77777777" w:rsidTr="007C64DB">
        <w:trPr>
          <w:trHeight w:val="300"/>
        </w:trPr>
        <w:tc>
          <w:tcPr>
            <w:tcW w:w="1067" w:type="pct"/>
            <w:tcBorders>
              <w:top w:val="nil"/>
              <w:left w:val="single" w:sz="8" w:space="0" w:color="auto"/>
              <w:bottom w:val="single" w:sz="4" w:space="0" w:color="auto"/>
              <w:right w:val="nil"/>
            </w:tcBorders>
            <w:shd w:val="clear" w:color="auto" w:fill="auto"/>
            <w:noWrap/>
            <w:vAlign w:val="center"/>
            <w:hideMark/>
          </w:tcPr>
          <w:p w14:paraId="38B5F1E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xml:space="preserve">No Semaine  </w:t>
            </w:r>
          </w:p>
        </w:tc>
        <w:tc>
          <w:tcPr>
            <w:tcW w:w="119" w:type="pct"/>
            <w:tcBorders>
              <w:top w:val="nil"/>
              <w:left w:val="single" w:sz="8" w:space="0" w:color="auto"/>
              <w:bottom w:val="single" w:sz="4" w:space="0" w:color="auto"/>
              <w:right w:val="single" w:sz="4" w:space="0" w:color="auto"/>
            </w:tcBorders>
            <w:shd w:val="clear" w:color="auto" w:fill="auto"/>
            <w:noWrap/>
            <w:vAlign w:val="center"/>
            <w:hideMark/>
          </w:tcPr>
          <w:p w14:paraId="370CE43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46</w:t>
            </w:r>
          </w:p>
        </w:tc>
        <w:tc>
          <w:tcPr>
            <w:tcW w:w="119" w:type="pct"/>
            <w:tcBorders>
              <w:top w:val="nil"/>
              <w:left w:val="nil"/>
              <w:bottom w:val="single" w:sz="4" w:space="0" w:color="auto"/>
              <w:right w:val="single" w:sz="4" w:space="0" w:color="auto"/>
            </w:tcBorders>
            <w:shd w:val="clear" w:color="auto" w:fill="auto"/>
            <w:noWrap/>
            <w:vAlign w:val="center"/>
            <w:hideMark/>
          </w:tcPr>
          <w:p w14:paraId="049BAA3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47</w:t>
            </w:r>
          </w:p>
        </w:tc>
        <w:tc>
          <w:tcPr>
            <w:tcW w:w="119" w:type="pct"/>
            <w:tcBorders>
              <w:top w:val="nil"/>
              <w:left w:val="nil"/>
              <w:bottom w:val="single" w:sz="4" w:space="0" w:color="auto"/>
              <w:right w:val="single" w:sz="4" w:space="0" w:color="auto"/>
            </w:tcBorders>
            <w:shd w:val="clear" w:color="auto" w:fill="auto"/>
            <w:noWrap/>
            <w:vAlign w:val="center"/>
            <w:hideMark/>
          </w:tcPr>
          <w:p w14:paraId="62DC9A4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48</w:t>
            </w:r>
          </w:p>
        </w:tc>
        <w:tc>
          <w:tcPr>
            <w:tcW w:w="119" w:type="pct"/>
            <w:tcBorders>
              <w:top w:val="nil"/>
              <w:left w:val="nil"/>
              <w:bottom w:val="single" w:sz="4" w:space="0" w:color="auto"/>
              <w:right w:val="single" w:sz="4" w:space="0" w:color="auto"/>
            </w:tcBorders>
            <w:shd w:val="clear" w:color="auto" w:fill="auto"/>
            <w:noWrap/>
            <w:vAlign w:val="center"/>
            <w:hideMark/>
          </w:tcPr>
          <w:p w14:paraId="4416668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49</w:t>
            </w:r>
          </w:p>
        </w:tc>
        <w:tc>
          <w:tcPr>
            <w:tcW w:w="119" w:type="pct"/>
            <w:tcBorders>
              <w:top w:val="nil"/>
              <w:left w:val="nil"/>
              <w:bottom w:val="single" w:sz="4" w:space="0" w:color="auto"/>
              <w:right w:val="single" w:sz="4" w:space="0" w:color="auto"/>
            </w:tcBorders>
            <w:shd w:val="clear" w:color="auto" w:fill="auto"/>
            <w:noWrap/>
            <w:vAlign w:val="center"/>
            <w:hideMark/>
          </w:tcPr>
          <w:p w14:paraId="2A68751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50</w:t>
            </w:r>
          </w:p>
        </w:tc>
        <w:tc>
          <w:tcPr>
            <w:tcW w:w="119" w:type="pct"/>
            <w:tcBorders>
              <w:top w:val="nil"/>
              <w:left w:val="nil"/>
              <w:bottom w:val="single" w:sz="4" w:space="0" w:color="auto"/>
              <w:right w:val="single" w:sz="4" w:space="0" w:color="auto"/>
            </w:tcBorders>
            <w:shd w:val="clear" w:color="auto" w:fill="auto"/>
            <w:noWrap/>
            <w:vAlign w:val="center"/>
            <w:hideMark/>
          </w:tcPr>
          <w:p w14:paraId="04605BE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51</w:t>
            </w:r>
          </w:p>
        </w:tc>
        <w:tc>
          <w:tcPr>
            <w:tcW w:w="119" w:type="pct"/>
            <w:tcBorders>
              <w:top w:val="nil"/>
              <w:left w:val="nil"/>
              <w:bottom w:val="single" w:sz="4" w:space="0" w:color="auto"/>
              <w:right w:val="single" w:sz="4" w:space="0" w:color="auto"/>
            </w:tcBorders>
            <w:shd w:val="clear" w:color="000000" w:fill="BFBFBF"/>
            <w:noWrap/>
            <w:vAlign w:val="center"/>
            <w:hideMark/>
          </w:tcPr>
          <w:p w14:paraId="7FB28C6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52</w:t>
            </w:r>
          </w:p>
        </w:tc>
        <w:tc>
          <w:tcPr>
            <w:tcW w:w="119" w:type="pct"/>
            <w:tcBorders>
              <w:top w:val="nil"/>
              <w:left w:val="nil"/>
              <w:bottom w:val="single" w:sz="4" w:space="0" w:color="auto"/>
              <w:right w:val="single" w:sz="4" w:space="0" w:color="auto"/>
            </w:tcBorders>
            <w:shd w:val="clear" w:color="000000" w:fill="BFBFBF"/>
            <w:noWrap/>
            <w:vAlign w:val="center"/>
            <w:hideMark/>
          </w:tcPr>
          <w:p w14:paraId="7FC0287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w:t>
            </w:r>
          </w:p>
        </w:tc>
        <w:tc>
          <w:tcPr>
            <w:tcW w:w="119" w:type="pct"/>
            <w:tcBorders>
              <w:top w:val="nil"/>
              <w:left w:val="nil"/>
              <w:bottom w:val="single" w:sz="4" w:space="0" w:color="auto"/>
              <w:right w:val="single" w:sz="4" w:space="0" w:color="auto"/>
            </w:tcBorders>
            <w:shd w:val="clear" w:color="auto" w:fill="auto"/>
            <w:noWrap/>
            <w:vAlign w:val="center"/>
            <w:hideMark/>
          </w:tcPr>
          <w:p w14:paraId="09DC9B1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w:t>
            </w:r>
          </w:p>
        </w:tc>
        <w:tc>
          <w:tcPr>
            <w:tcW w:w="119" w:type="pct"/>
            <w:tcBorders>
              <w:top w:val="nil"/>
              <w:left w:val="nil"/>
              <w:bottom w:val="single" w:sz="4" w:space="0" w:color="auto"/>
              <w:right w:val="single" w:sz="4" w:space="0" w:color="auto"/>
            </w:tcBorders>
            <w:shd w:val="clear" w:color="auto" w:fill="auto"/>
            <w:noWrap/>
            <w:vAlign w:val="center"/>
            <w:hideMark/>
          </w:tcPr>
          <w:p w14:paraId="6F35CC8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3</w:t>
            </w:r>
          </w:p>
        </w:tc>
        <w:tc>
          <w:tcPr>
            <w:tcW w:w="119" w:type="pct"/>
            <w:tcBorders>
              <w:top w:val="nil"/>
              <w:left w:val="nil"/>
              <w:bottom w:val="single" w:sz="4" w:space="0" w:color="auto"/>
              <w:right w:val="single" w:sz="4" w:space="0" w:color="auto"/>
            </w:tcBorders>
            <w:shd w:val="clear" w:color="auto" w:fill="auto"/>
            <w:noWrap/>
            <w:vAlign w:val="center"/>
            <w:hideMark/>
          </w:tcPr>
          <w:p w14:paraId="7DF4C38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4</w:t>
            </w:r>
          </w:p>
        </w:tc>
        <w:tc>
          <w:tcPr>
            <w:tcW w:w="119" w:type="pct"/>
            <w:tcBorders>
              <w:top w:val="nil"/>
              <w:left w:val="nil"/>
              <w:bottom w:val="single" w:sz="4" w:space="0" w:color="auto"/>
              <w:right w:val="single" w:sz="4" w:space="0" w:color="auto"/>
            </w:tcBorders>
            <w:shd w:val="clear" w:color="auto" w:fill="auto"/>
            <w:noWrap/>
            <w:vAlign w:val="center"/>
            <w:hideMark/>
          </w:tcPr>
          <w:p w14:paraId="31FD82A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5</w:t>
            </w:r>
          </w:p>
        </w:tc>
        <w:tc>
          <w:tcPr>
            <w:tcW w:w="119" w:type="pct"/>
            <w:tcBorders>
              <w:top w:val="nil"/>
              <w:left w:val="nil"/>
              <w:bottom w:val="single" w:sz="4" w:space="0" w:color="auto"/>
              <w:right w:val="single" w:sz="4" w:space="0" w:color="auto"/>
            </w:tcBorders>
            <w:shd w:val="clear" w:color="auto" w:fill="auto"/>
            <w:noWrap/>
            <w:vAlign w:val="center"/>
            <w:hideMark/>
          </w:tcPr>
          <w:p w14:paraId="658B446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6</w:t>
            </w:r>
          </w:p>
        </w:tc>
        <w:tc>
          <w:tcPr>
            <w:tcW w:w="119" w:type="pct"/>
            <w:tcBorders>
              <w:top w:val="nil"/>
              <w:left w:val="nil"/>
              <w:bottom w:val="single" w:sz="4" w:space="0" w:color="auto"/>
              <w:right w:val="single" w:sz="4" w:space="0" w:color="auto"/>
            </w:tcBorders>
            <w:shd w:val="clear" w:color="000000" w:fill="BFBFBF"/>
            <w:noWrap/>
            <w:vAlign w:val="center"/>
            <w:hideMark/>
          </w:tcPr>
          <w:p w14:paraId="2ACCBCB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7</w:t>
            </w:r>
          </w:p>
        </w:tc>
        <w:tc>
          <w:tcPr>
            <w:tcW w:w="119" w:type="pct"/>
            <w:tcBorders>
              <w:top w:val="nil"/>
              <w:left w:val="nil"/>
              <w:bottom w:val="single" w:sz="4" w:space="0" w:color="auto"/>
              <w:right w:val="single" w:sz="4" w:space="0" w:color="auto"/>
            </w:tcBorders>
            <w:shd w:val="clear" w:color="auto" w:fill="auto"/>
            <w:noWrap/>
            <w:vAlign w:val="center"/>
            <w:hideMark/>
          </w:tcPr>
          <w:p w14:paraId="0B6FF43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8</w:t>
            </w:r>
          </w:p>
        </w:tc>
        <w:tc>
          <w:tcPr>
            <w:tcW w:w="119" w:type="pct"/>
            <w:tcBorders>
              <w:top w:val="nil"/>
              <w:left w:val="nil"/>
              <w:bottom w:val="single" w:sz="4" w:space="0" w:color="auto"/>
              <w:right w:val="single" w:sz="4" w:space="0" w:color="auto"/>
            </w:tcBorders>
            <w:shd w:val="clear" w:color="auto" w:fill="auto"/>
            <w:noWrap/>
            <w:vAlign w:val="center"/>
            <w:hideMark/>
          </w:tcPr>
          <w:p w14:paraId="60F8F65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9</w:t>
            </w:r>
          </w:p>
        </w:tc>
        <w:tc>
          <w:tcPr>
            <w:tcW w:w="119" w:type="pct"/>
            <w:tcBorders>
              <w:top w:val="nil"/>
              <w:left w:val="nil"/>
              <w:bottom w:val="single" w:sz="4" w:space="0" w:color="auto"/>
              <w:right w:val="single" w:sz="4" w:space="0" w:color="auto"/>
            </w:tcBorders>
            <w:shd w:val="clear" w:color="auto" w:fill="auto"/>
            <w:noWrap/>
            <w:vAlign w:val="center"/>
            <w:hideMark/>
          </w:tcPr>
          <w:p w14:paraId="4A0F33F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10</w:t>
            </w:r>
          </w:p>
        </w:tc>
        <w:tc>
          <w:tcPr>
            <w:tcW w:w="119" w:type="pct"/>
            <w:tcBorders>
              <w:top w:val="nil"/>
              <w:left w:val="nil"/>
              <w:bottom w:val="single" w:sz="4" w:space="0" w:color="auto"/>
              <w:right w:val="single" w:sz="4" w:space="0" w:color="auto"/>
            </w:tcBorders>
            <w:shd w:val="clear" w:color="auto" w:fill="auto"/>
            <w:noWrap/>
            <w:vAlign w:val="center"/>
            <w:hideMark/>
          </w:tcPr>
          <w:p w14:paraId="44491B5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11</w:t>
            </w:r>
          </w:p>
        </w:tc>
        <w:tc>
          <w:tcPr>
            <w:tcW w:w="119" w:type="pct"/>
            <w:tcBorders>
              <w:top w:val="nil"/>
              <w:left w:val="nil"/>
              <w:bottom w:val="single" w:sz="4" w:space="0" w:color="auto"/>
              <w:right w:val="single" w:sz="4" w:space="0" w:color="auto"/>
            </w:tcBorders>
            <w:shd w:val="clear" w:color="auto" w:fill="auto"/>
            <w:noWrap/>
            <w:vAlign w:val="center"/>
            <w:hideMark/>
          </w:tcPr>
          <w:p w14:paraId="43ABA51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12</w:t>
            </w:r>
          </w:p>
        </w:tc>
        <w:tc>
          <w:tcPr>
            <w:tcW w:w="119" w:type="pct"/>
            <w:tcBorders>
              <w:top w:val="nil"/>
              <w:left w:val="nil"/>
              <w:bottom w:val="single" w:sz="4" w:space="0" w:color="auto"/>
              <w:right w:val="single" w:sz="4" w:space="0" w:color="auto"/>
            </w:tcBorders>
            <w:shd w:val="clear" w:color="auto" w:fill="auto"/>
            <w:noWrap/>
            <w:vAlign w:val="center"/>
            <w:hideMark/>
          </w:tcPr>
          <w:p w14:paraId="2AE82E5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13</w:t>
            </w:r>
          </w:p>
        </w:tc>
        <w:tc>
          <w:tcPr>
            <w:tcW w:w="119" w:type="pct"/>
            <w:tcBorders>
              <w:top w:val="nil"/>
              <w:left w:val="nil"/>
              <w:bottom w:val="single" w:sz="4" w:space="0" w:color="auto"/>
              <w:right w:val="single" w:sz="4" w:space="0" w:color="auto"/>
            </w:tcBorders>
            <w:shd w:val="clear" w:color="000000" w:fill="BFBFBF"/>
            <w:noWrap/>
            <w:vAlign w:val="center"/>
            <w:hideMark/>
          </w:tcPr>
          <w:p w14:paraId="28462C5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14</w:t>
            </w:r>
          </w:p>
        </w:tc>
        <w:tc>
          <w:tcPr>
            <w:tcW w:w="119" w:type="pct"/>
            <w:tcBorders>
              <w:top w:val="nil"/>
              <w:left w:val="nil"/>
              <w:bottom w:val="single" w:sz="4" w:space="0" w:color="auto"/>
              <w:right w:val="single" w:sz="4" w:space="0" w:color="auto"/>
            </w:tcBorders>
            <w:shd w:val="clear" w:color="000000" w:fill="BFBFBF"/>
            <w:noWrap/>
            <w:vAlign w:val="center"/>
            <w:hideMark/>
          </w:tcPr>
          <w:p w14:paraId="2720386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15</w:t>
            </w:r>
          </w:p>
        </w:tc>
        <w:tc>
          <w:tcPr>
            <w:tcW w:w="119" w:type="pct"/>
            <w:tcBorders>
              <w:top w:val="nil"/>
              <w:left w:val="nil"/>
              <w:bottom w:val="single" w:sz="4" w:space="0" w:color="auto"/>
              <w:right w:val="single" w:sz="4" w:space="0" w:color="auto"/>
            </w:tcBorders>
            <w:shd w:val="clear" w:color="auto" w:fill="auto"/>
            <w:noWrap/>
            <w:vAlign w:val="center"/>
            <w:hideMark/>
          </w:tcPr>
          <w:p w14:paraId="1A1FF09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16</w:t>
            </w:r>
          </w:p>
        </w:tc>
        <w:tc>
          <w:tcPr>
            <w:tcW w:w="119" w:type="pct"/>
            <w:tcBorders>
              <w:top w:val="nil"/>
              <w:left w:val="nil"/>
              <w:bottom w:val="single" w:sz="4" w:space="0" w:color="auto"/>
              <w:right w:val="single" w:sz="4" w:space="0" w:color="auto"/>
            </w:tcBorders>
            <w:shd w:val="clear" w:color="auto" w:fill="auto"/>
            <w:noWrap/>
            <w:vAlign w:val="center"/>
            <w:hideMark/>
          </w:tcPr>
          <w:p w14:paraId="565D239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17</w:t>
            </w:r>
          </w:p>
        </w:tc>
        <w:tc>
          <w:tcPr>
            <w:tcW w:w="119" w:type="pct"/>
            <w:tcBorders>
              <w:top w:val="nil"/>
              <w:left w:val="nil"/>
              <w:bottom w:val="single" w:sz="4" w:space="0" w:color="auto"/>
              <w:right w:val="single" w:sz="4" w:space="0" w:color="auto"/>
            </w:tcBorders>
            <w:shd w:val="clear" w:color="auto" w:fill="auto"/>
            <w:noWrap/>
            <w:vAlign w:val="center"/>
            <w:hideMark/>
          </w:tcPr>
          <w:p w14:paraId="4E2B898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18</w:t>
            </w:r>
          </w:p>
        </w:tc>
        <w:tc>
          <w:tcPr>
            <w:tcW w:w="119" w:type="pct"/>
            <w:tcBorders>
              <w:top w:val="nil"/>
              <w:left w:val="nil"/>
              <w:bottom w:val="single" w:sz="4" w:space="0" w:color="auto"/>
              <w:right w:val="single" w:sz="4" w:space="0" w:color="auto"/>
            </w:tcBorders>
            <w:shd w:val="clear" w:color="000000" w:fill="BFBFBF"/>
            <w:noWrap/>
            <w:vAlign w:val="center"/>
            <w:hideMark/>
          </w:tcPr>
          <w:p w14:paraId="774733C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19</w:t>
            </w:r>
          </w:p>
        </w:tc>
        <w:tc>
          <w:tcPr>
            <w:tcW w:w="119" w:type="pct"/>
            <w:tcBorders>
              <w:top w:val="nil"/>
              <w:left w:val="nil"/>
              <w:bottom w:val="single" w:sz="4" w:space="0" w:color="auto"/>
              <w:right w:val="single" w:sz="4" w:space="0" w:color="auto"/>
            </w:tcBorders>
            <w:shd w:val="clear" w:color="auto" w:fill="auto"/>
            <w:noWrap/>
            <w:vAlign w:val="center"/>
            <w:hideMark/>
          </w:tcPr>
          <w:p w14:paraId="0199C37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20</w:t>
            </w:r>
          </w:p>
        </w:tc>
        <w:tc>
          <w:tcPr>
            <w:tcW w:w="119" w:type="pct"/>
            <w:tcBorders>
              <w:top w:val="nil"/>
              <w:left w:val="nil"/>
              <w:bottom w:val="single" w:sz="4" w:space="0" w:color="auto"/>
              <w:right w:val="single" w:sz="4" w:space="0" w:color="auto"/>
            </w:tcBorders>
            <w:shd w:val="clear" w:color="auto" w:fill="auto"/>
            <w:noWrap/>
            <w:vAlign w:val="center"/>
            <w:hideMark/>
          </w:tcPr>
          <w:p w14:paraId="02ED71C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21</w:t>
            </w:r>
          </w:p>
        </w:tc>
        <w:tc>
          <w:tcPr>
            <w:tcW w:w="119" w:type="pct"/>
            <w:tcBorders>
              <w:top w:val="nil"/>
              <w:left w:val="nil"/>
              <w:bottom w:val="single" w:sz="4" w:space="0" w:color="auto"/>
              <w:right w:val="single" w:sz="4" w:space="0" w:color="auto"/>
            </w:tcBorders>
            <w:shd w:val="clear" w:color="auto" w:fill="auto"/>
            <w:noWrap/>
            <w:vAlign w:val="center"/>
            <w:hideMark/>
          </w:tcPr>
          <w:p w14:paraId="6A335B5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22</w:t>
            </w:r>
          </w:p>
        </w:tc>
        <w:tc>
          <w:tcPr>
            <w:tcW w:w="119" w:type="pct"/>
            <w:tcBorders>
              <w:top w:val="nil"/>
              <w:left w:val="nil"/>
              <w:bottom w:val="single" w:sz="4" w:space="0" w:color="auto"/>
              <w:right w:val="single" w:sz="4" w:space="0" w:color="auto"/>
            </w:tcBorders>
            <w:shd w:val="clear" w:color="auto" w:fill="auto"/>
            <w:noWrap/>
            <w:vAlign w:val="center"/>
            <w:hideMark/>
          </w:tcPr>
          <w:p w14:paraId="4F44728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23</w:t>
            </w:r>
          </w:p>
        </w:tc>
        <w:tc>
          <w:tcPr>
            <w:tcW w:w="119" w:type="pct"/>
            <w:tcBorders>
              <w:top w:val="nil"/>
              <w:left w:val="nil"/>
              <w:bottom w:val="single" w:sz="4" w:space="0" w:color="auto"/>
              <w:right w:val="single" w:sz="4" w:space="0" w:color="auto"/>
            </w:tcBorders>
            <w:shd w:val="clear" w:color="auto" w:fill="auto"/>
            <w:noWrap/>
            <w:vAlign w:val="center"/>
            <w:hideMark/>
          </w:tcPr>
          <w:p w14:paraId="0FEAAD0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24</w:t>
            </w:r>
          </w:p>
        </w:tc>
        <w:tc>
          <w:tcPr>
            <w:tcW w:w="119" w:type="pct"/>
            <w:tcBorders>
              <w:top w:val="nil"/>
              <w:left w:val="nil"/>
              <w:bottom w:val="single" w:sz="4" w:space="0" w:color="auto"/>
              <w:right w:val="single" w:sz="4" w:space="0" w:color="auto"/>
            </w:tcBorders>
            <w:shd w:val="clear" w:color="auto" w:fill="auto"/>
            <w:noWrap/>
            <w:vAlign w:val="center"/>
            <w:hideMark/>
          </w:tcPr>
          <w:p w14:paraId="38FD261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25</w:t>
            </w:r>
          </w:p>
        </w:tc>
        <w:tc>
          <w:tcPr>
            <w:tcW w:w="119" w:type="pct"/>
            <w:tcBorders>
              <w:top w:val="nil"/>
              <w:left w:val="nil"/>
              <w:bottom w:val="single" w:sz="4" w:space="0" w:color="auto"/>
              <w:right w:val="single" w:sz="8" w:space="0" w:color="auto"/>
            </w:tcBorders>
            <w:shd w:val="clear" w:color="auto" w:fill="auto"/>
            <w:noWrap/>
            <w:vAlign w:val="center"/>
            <w:hideMark/>
          </w:tcPr>
          <w:p w14:paraId="62ABD2F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26</w:t>
            </w:r>
          </w:p>
        </w:tc>
      </w:tr>
      <w:tr w:rsidR="00045645" w:rsidRPr="00A34658" w14:paraId="28686378" w14:textId="77777777" w:rsidTr="007C64DB">
        <w:trPr>
          <w:trHeight w:val="1215"/>
        </w:trPr>
        <w:tc>
          <w:tcPr>
            <w:tcW w:w="1067" w:type="pct"/>
            <w:tcBorders>
              <w:top w:val="nil"/>
              <w:left w:val="single" w:sz="8" w:space="0" w:color="auto"/>
              <w:bottom w:val="single" w:sz="4" w:space="0" w:color="auto"/>
              <w:right w:val="nil"/>
            </w:tcBorders>
            <w:shd w:val="clear" w:color="auto" w:fill="auto"/>
            <w:noWrap/>
            <w:vAlign w:val="center"/>
            <w:hideMark/>
          </w:tcPr>
          <w:p w14:paraId="68190E8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xml:space="preserve">Date </w:t>
            </w:r>
          </w:p>
        </w:tc>
        <w:tc>
          <w:tcPr>
            <w:tcW w:w="119" w:type="pct"/>
            <w:tcBorders>
              <w:top w:val="nil"/>
              <w:left w:val="single" w:sz="8" w:space="0" w:color="auto"/>
              <w:bottom w:val="nil"/>
              <w:right w:val="single" w:sz="4" w:space="0" w:color="auto"/>
            </w:tcBorders>
            <w:shd w:val="clear" w:color="auto" w:fill="auto"/>
            <w:textDirection w:val="tbRl"/>
            <w:vAlign w:val="center"/>
            <w:hideMark/>
          </w:tcPr>
          <w:p w14:paraId="244E62A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16.11.2023</w:t>
            </w:r>
          </w:p>
        </w:tc>
        <w:tc>
          <w:tcPr>
            <w:tcW w:w="119" w:type="pct"/>
            <w:tcBorders>
              <w:top w:val="nil"/>
              <w:left w:val="nil"/>
              <w:bottom w:val="nil"/>
              <w:right w:val="single" w:sz="4" w:space="0" w:color="auto"/>
            </w:tcBorders>
            <w:shd w:val="clear" w:color="auto" w:fill="auto"/>
            <w:textDirection w:val="tbRl"/>
            <w:vAlign w:val="center"/>
            <w:hideMark/>
          </w:tcPr>
          <w:p w14:paraId="6E2C4B5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23.11.2023</w:t>
            </w:r>
          </w:p>
        </w:tc>
        <w:tc>
          <w:tcPr>
            <w:tcW w:w="119" w:type="pct"/>
            <w:tcBorders>
              <w:top w:val="nil"/>
              <w:left w:val="nil"/>
              <w:bottom w:val="nil"/>
              <w:right w:val="single" w:sz="4" w:space="0" w:color="auto"/>
            </w:tcBorders>
            <w:shd w:val="clear" w:color="auto" w:fill="auto"/>
            <w:textDirection w:val="tbRl"/>
            <w:vAlign w:val="center"/>
            <w:hideMark/>
          </w:tcPr>
          <w:p w14:paraId="3452D67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30.11.2023</w:t>
            </w:r>
          </w:p>
        </w:tc>
        <w:tc>
          <w:tcPr>
            <w:tcW w:w="119" w:type="pct"/>
            <w:tcBorders>
              <w:top w:val="nil"/>
              <w:left w:val="nil"/>
              <w:bottom w:val="nil"/>
              <w:right w:val="single" w:sz="4" w:space="0" w:color="auto"/>
            </w:tcBorders>
            <w:shd w:val="clear" w:color="auto" w:fill="auto"/>
            <w:textDirection w:val="tbRl"/>
            <w:vAlign w:val="center"/>
            <w:hideMark/>
          </w:tcPr>
          <w:p w14:paraId="68FA844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07.12.2023</w:t>
            </w:r>
          </w:p>
        </w:tc>
        <w:tc>
          <w:tcPr>
            <w:tcW w:w="119" w:type="pct"/>
            <w:tcBorders>
              <w:top w:val="nil"/>
              <w:left w:val="nil"/>
              <w:bottom w:val="nil"/>
              <w:right w:val="single" w:sz="4" w:space="0" w:color="auto"/>
            </w:tcBorders>
            <w:shd w:val="clear" w:color="auto" w:fill="auto"/>
            <w:textDirection w:val="tbRl"/>
            <w:vAlign w:val="center"/>
            <w:hideMark/>
          </w:tcPr>
          <w:p w14:paraId="6DB2351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14.12.2023</w:t>
            </w:r>
          </w:p>
        </w:tc>
        <w:tc>
          <w:tcPr>
            <w:tcW w:w="119" w:type="pct"/>
            <w:tcBorders>
              <w:top w:val="nil"/>
              <w:left w:val="nil"/>
              <w:bottom w:val="nil"/>
              <w:right w:val="single" w:sz="4" w:space="0" w:color="auto"/>
            </w:tcBorders>
            <w:shd w:val="clear" w:color="auto" w:fill="auto"/>
            <w:textDirection w:val="tbRl"/>
            <w:vAlign w:val="center"/>
            <w:hideMark/>
          </w:tcPr>
          <w:p w14:paraId="68ACB41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21.12.2023</w:t>
            </w:r>
          </w:p>
        </w:tc>
        <w:tc>
          <w:tcPr>
            <w:tcW w:w="119" w:type="pct"/>
            <w:tcBorders>
              <w:top w:val="nil"/>
              <w:left w:val="nil"/>
              <w:bottom w:val="nil"/>
              <w:right w:val="single" w:sz="4" w:space="0" w:color="auto"/>
            </w:tcBorders>
            <w:shd w:val="clear" w:color="000000" w:fill="BFBFBF"/>
            <w:textDirection w:val="tbRl"/>
            <w:vAlign w:val="center"/>
            <w:hideMark/>
          </w:tcPr>
          <w:p w14:paraId="44868BE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28.12.2023</w:t>
            </w:r>
          </w:p>
        </w:tc>
        <w:tc>
          <w:tcPr>
            <w:tcW w:w="119" w:type="pct"/>
            <w:tcBorders>
              <w:top w:val="nil"/>
              <w:left w:val="nil"/>
              <w:bottom w:val="nil"/>
              <w:right w:val="single" w:sz="4" w:space="0" w:color="auto"/>
            </w:tcBorders>
            <w:shd w:val="clear" w:color="000000" w:fill="BFBFBF"/>
            <w:textDirection w:val="tbRl"/>
            <w:vAlign w:val="center"/>
            <w:hideMark/>
          </w:tcPr>
          <w:p w14:paraId="78B144A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14.01.2024</w:t>
            </w:r>
          </w:p>
        </w:tc>
        <w:tc>
          <w:tcPr>
            <w:tcW w:w="119" w:type="pct"/>
            <w:tcBorders>
              <w:top w:val="nil"/>
              <w:left w:val="nil"/>
              <w:bottom w:val="nil"/>
              <w:right w:val="single" w:sz="4" w:space="0" w:color="auto"/>
            </w:tcBorders>
            <w:shd w:val="clear" w:color="auto" w:fill="auto"/>
            <w:textDirection w:val="tbRl"/>
            <w:vAlign w:val="center"/>
            <w:hideMark/>
          </w:tcPr>
          <w:p w14:paraId="43A3958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11.01.2024</w:t>
            </w:r>
          </w:p>
        </w:tc>
        <w:tc>
          <w:tcPr>
            <w:tcW w:w="119" w:type="pct"/>
            <w:tcBorders>
              <w:top w:val="nil"/>
              <w:left w:val="nil"/>
              <w:bottom w:val="nil"/>
              <w:right w:val="single" w:sz="4" w:space="0" w:color="auto"/>
            </w:tcBorders>
            <w:shd w:val="clear" w:color="auto" w:fill="auto"/>
            <w:textDirection w:val="tbRl"/>
            <w:vAlign w:val="center"/>
            <w:hideMark/>
          </w:tcPr>
          <w:p w14:paraId="75AD4F2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18.01.2024</w:t>
            </w:r>
          </w:p>
        </w:tc>
        <w:tc>
          <w:tcPr>
            <w:tcW w:w="119" w:type="pct"/>
            <w:tcBorders>
              <w:top w:val="nil"/>
              <w:left w:val="nil"/>
              <w:bottom w:val="nil"/>
              <w:right w:val="single" w:sz="4" w:space="0" w:color="auto"/>
            </w:tcBorders>
            <w:shd w:val="clear" w:color="auto" w:fill="auto"/>
            <w:textDirection w:val="tbRl"/>
            <w:vAlign w:val="center"/>
            <w:hideMark/>
          </w:tcPr>
          <w:p w14:paraId="14C2CB4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25.01.2024</w:t>
            </w:r>
          </w:p>
        </w:tc>
        <w:tc>
          <w:tcPr>
            <w:tcW w:w="119" w:type="pct"/>
            <w:tcBorders>
              <w:top w:val="nil"/>
              <w:left w:val="nil"/>
              <w:bottom w:val="nil"/>
              <w:right w:val="single" w:sz="4" w:space="0" w:color="auto"/>
            </w:tcBorders>
            <w:shd w:val="clear" w:color="auto" w:fill="auto"/>
            <w:textDirection w:val="tbRl"/>
            <w:vAlign w:val="center"/>
            <w:hideMark/>
          </w:tcPr>
          <w:p w14:paraId="0FFD7ED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01.02.2024</w:t>
            </w:r>
          </w:p>
        </w:tc>
        <w:tc>
          <w:tcPr>
            <w:tcW w:w="119" w:type="pct"/>
            <w:tcBorders>
              <w:top w:val="nil"/>
              <w:left w:val="nil"/>
              <w:bottom w:val="nil"/>
              <w:right w:val="single" w:sz="4" w:space="0" w:color="auto"/>
            </w:tcBorders>
            <w:shd w:val="clear" w:color="auto" w:fill="auto"/>
            <w:textDirection w:val="tbRl"/>
            <w:vAlign w:val="center"/>
            <w:hideMark/>
          </w:tcPr>
          <w:p w14:paraId="0AF8F23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08.02.2024</w:t>
            </w:r>
          </w:p>
        </w:tc>
        <w:tc>
          <w:tcPr>
            <w:tcW w:w="119" w:type="pct"/>
            <w:tcBorders>
              <w:top w:val="nil"/>
              <w:left w:val="nil"/>
              <w:bottom w:val="nil"/>
              <w:right w:val="single" w:sz="4" w:space="0" w:color="auto"/>
            </w:tcBorders>
            <w:shd w:val="clear" w:color="000000" w:fill="BFBFBF"/>
            <w:textDirection w:val="tbRl"/>
            <w:vAlign w:val="center"/>
            <w:hideMark/>
          </w:tcPr>
          <w:p w14:paraId="0B70696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15.02.2024</w:t>
            </w:r>
          </w:p>
        </w:tc>
        <w:tc>
          <w:tcPr>
            <w:tcW w:w="119" w:type="pct"/>
            <w:tcBorders>
              <w:top w:val="nil"/>
              <w:left w:val="nil"/>
              <w:bottom w:val="nil"/>
              <w:right w:val="single" w:sz="4" w:space="0" w:color="auto"/>
            </w:tcBorders>
            <w:shd w:val="clear" w:color="auto" w:fill="auto"/>
            <w:textDirection w:val="tbRl"/>
            <w:vAlign w:val="center"/>
            <w:hideMark/>
          </w:tcPr>
          <w:p w14:paraId="7288EE0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22.02.2024</w:t>
            </w:r>
          </w:p>
        </w:tc>
        <w:tc>
          <w:tcPr>
            <w:tcW w:w="119" w:type="pct"/>
            <w:tcBorders>
              <w:top w:val="nil"/>
              <w:left w:val="nil"/>
              <w:bottom w:val="nil"/>
              <w:right w:val="single" w:sz="4" w:space="0" w:color="auto"/>
            </w:tcBorders>
            <w:shd w:val="clear" w:color="auto" w:fill="auto"/>
            <w:textDirection w:val="tbRl"/>
            <w:vAlign w:val="center"/>
            <w:hideMark/>
          </w:tcPr>
          <w:p w14:paraId="0A1FAF2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29.02.2024</w:t>
            </w:r>
          </w:p>
        </w:tc>
        <w:tc>
          <w:tcPr>
            <w:tcW w:w="119" w:type="pct"/>
            <w:tcBorders>
              <w:top w:val="nil"/>
              <w:left w:val="nil"/>
              <w:bottom w:val="nil"/>
              <w:right w:val="single" w:sz="4" w:space="0" w:color="auto"/>
            </w:tcBorders>
            <w:shd w:val="clear" w:color="auto" w:fill="auto"/>
            <w:textDirection w:val="tbRl"/>
            <w:vAlign w:val="center"/>
            <w:hideMark/>
          </w:tcPr>
          <w:p w14:paraId="7C8F185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07.03.2024</w:t>
            </w:r>
          </w:p>
        </w:tc>
        <w:tc>
          <w:tcPr>
            <w:tcW w:w="119" w:type="pct"/>
            <w:tcBorders>
              <w:top w:val="nil"/>
              <w:left w:val="nil"/>
              <w:bottom w:val="nil"/>
              <w:right w:val="single" w:sz="4" w:space="0" w:color="auto"/>
            </w:tcBorders>
            <w:shd w:val="clear" w:color="auto" w:fill="auto"/>
            <w:textDirection w:val="tbRl"/>
            <w:vAlign w:val="center"/>
            <w:hideMark/>
          </w:tcPr>
          <w:p w14:paraId="18A5FC7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14.03.2024</w:t>
            </w:r>
          </w:p>
        </w:tc>
        <w:tc>
          <w:tcPr>
            <w:tcW w:w="119" w:type="pct"/>
            <w:tcBorders>
              <w:top w:val="nil"/>
              <w:left w:val="nil"/>
              <w:bottom w:val="nil"/>
              <w:right w:val="single" w:sz="4" w:space="0" w:color="auto"/>
            </w:tcBorders>
            <w:shd w:val="clear" w:color="auto" w:fill="auto"/>
            <w:textDirection w:val="tbRl"/>
            <w:vAlign w:val="center"/>
            <w:hideMark/>
          </w:tcPr>
          <w:p w14:paraId="32D3AEC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21.03.2024</w:t>
            </w:r>
          </w:p>
        </w:tc>
        <w:tc>
          <w:tcPr>
            <w:tcW w:w="119" w:type="pct"/>
            <w:tcBorders>
              <w:top w:val="nil"/>
              <w:left w:val="nil"/>
              <w:bottom w:val="nil"/>
              <w:right w:val="single" w:sz="4" w:space="0" w:color="auto"/>
            </w:tcBorders>
            <w:shd w:val="clear" w:color="auto" w:fill="auto"/>
            <w:textDirection w:val="tbRl"/>
            <w:vAlign w:val="center"/>
            <w:hideMark/>
          </w:tcPr>
          <w:p w14:paraId="7DE42B8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28.03.2024</w:t>
            </w:r>
          </w:p>
        </w:tc>
        <w:tc>
          <w:tcPr>
            <w:tcW w:w="119" w:type="pct"/>
            <w:tcBorders>
              <w:top w:val="nil"/>
              <w:left w:val="nil"/>
              <w:bottom w:val="nil"/>
              <w:right w:val="single" w:sz="4" w:space="0" w:color="auto"/>
            </w:tcBorders>
            <w:shd w:val="clear" w:color="000000" w:fill="BFBFBF"/>
            <w:textDirection w:val="tbRl"/>
            <w:vAlign w:val="center"/>
            <w:hideMark/>
          </w:tcPr>
          <w:p w14:paraId="3566DF3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04.04.2024</w:t>
            </w:r>
          </w:p>
        </w:tc>
        <w:tc>
          <w:tcPr>
            <w:tcW w:w="119" w:type="pct"/>
            <w:tcBorders>
              <w:top w:val="nil"/>
              <w:left w:val="nil"/>
              <w:bottom w:val="nil"/>
              <w:right w:val="single" w:sz="4" w:space="0" w:color="auto"/>
            </w:tcBorders>
            <w:shd w:val="clear" w:color="000000" w:fill="BFBFBF"/>
            <w:textDirection w:val="tbRl"/>
            <w:vAlign w:val="center"/>
            <w:hideMark/>
          </w:tcPr>
          <w:p w14:paraId="468D2C1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11.04.2024</w:t>
            </w:r>
          </w:p>
        </w:tc>
        <w:tc>
          <w:tcPr>
            <w:tcW w:w="119" w:type="pct"/>
            <w:tcBorders>
              <w:top w:val="nil"/>
              <w:left w:val="nil"/>
              <w:bottom w:val="nil"/>
              <w:right w:val="single" w:sz="4" w:space="0" w:color="auto"/>
            </w:tcBorders>
            <w:shd w:val="clear" w:color="auto" w:fill="auto"/>
            <w:textDirection w:val="tbRl"/>
            <w:vAlign w:val="center"/>
            <w:hideMark/>
          </w:tcPr>
          <w:p w14:paraId="30E197F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18.04.2024</w:t>
            </w:r>
          </w:p>
        </w:tc>
        <w:tc>
          <w:tcPr>
            <w:tcW w:w="119" w:type="pct"/>
            <w:tcBorders>
              <w:top w:val="nil"/>
              <w:left w:val="nil"/>
              <w:bottom w:val="nil"/>
              <w:right w:val="single" w:sz="4" w:space="0" w:color="auto"/>
            </w:tcBorders>
            <w:shd w:val="clear" w:color="auto" w:fill="auto"/>
            <w:textDirection w:val="tbRl"/>
            <w:vAlign w:val="center"/>
            <w:hideMark/>
          </w:tcPr>
          <w:p w14:paraId="5990CE1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25.04.2024</w:t>
            </w:r>
          </w:p>
        </w:tc>
        <w:tc>
          <w:tcPr>
            <w:tcW w:w="119" w:type="pct"/>
            <w:tcBorders>
              <w:top w:val="nil"/>
              <w:left w:val="nil"/>
              <w:bottom w:val="nil"/>
              <w:right w:val="single" w:sz="4" w:space="0" w:color="auto"/>
            </w:tcBorders>
            <w:shd w:val="clear" w:color="auto" w:fill="auto"/>
            <w:textDirection w:val="tbRl"/>
            <w:vAlign w:val="center"/>
            <w:hideMark/>
          </w:tcPr>
          <w:p w14:paraId="233FABB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02.05.2024</w:t>
            </w:r>
          </w:p>
        </w:tc>
        <w:tc>
          <w:tcPr>
            <w:tcW w:w="119" w:type="pct"/>
            <w:tcBorders>
              <w:top w:val="nil"/>
              <w:left w:val="nil"/>
              <w:bottom w:val="nil"/>
              <w:right w:val="single" w:sz="4" w:space="0" w:color="auto"/>
            </w:tcBorders>
            <w:shd w:val="clear" w:color="000000" w:fill="BFBFBF"/>
            <w:textDirection w:val="tbRl"/>
            <w:vAlign w:val="center"/>
            <w:hideMark/>
          </w:tcPr>
          <w:p w14:paraId="5CAA5C8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09.05.2024</w:t>
            </w:r>
          </w:p>
        </w:tc>
        <w:tc>
          <w:tcPr>
            <w:tcW w:w="119" w:type="pct"/>
            <w:tcBorders>
              <w:top w:val="nil"/>
              <w:left w:val="nil"/>
              <w:bottom w:val="nil"/>
              <w:right w:val="single" w:sz="4" w:space="0" w:color="auto"/>
            </w:tcBorders>
            <w:shd w:val="clear" w:color="auto" w:fill="auto"/>
            <w:textDirection w:val="tbRl"/>
            <w:vAlign w:val="center"/>
            <w:hideMark/>
          </w:tcPr>
          <w:p w14:paraId="0EAC558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16.05.2024</w:t>
            </w:r>
          </w:p>
        </w:tc>
        <w:tc>
          <w:tcPr>
            <w:tcW w:w="119" w:type="pct"/>
            <w:tcBorders>
              <w:top w:val="nil"/>
              <w:left w:val="nil"/>
              <w:bottom w:val="nil"/>
              <w:right w:val="single" w:sz="4" w:space="0" w:color="auto"/>
            </w:tcBorders>
            <w:shd w:val="clear" w:color="auto" w:fill="auto"/>
            <w:textDirection w:val="tbRl"/>
            <w:vAlign w:val="center"/>
            <w:hideMark/>
          </w:tcPr>
          <w:p w14:paraId="0458DAA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23.05.2024</w:t>
            </w:r>
          </w:p>
        </w:tc>
        <w:tc>
          <w:tcPr>
            <w:tcW w:w="119" w:type="pct"/>
            <w:tcBorders>
              <w:top w:val="nil"/>
              <w:left w:val="nil"/>
              <w:bottom w:val="nil"/>
              <w:right w:val="single" w:sz="4" w:space="0" w:color="auto"/>
            </w:tcBorders>
            <w:shd w:val="clear" w:color="auto" w:fill="auto"/>
            <w:textDirection w:val="tbRl"/>
            <w:vAlign w:val="center"/>
            <w:hideMark/>
          </w:tcPr>
          <w:p w14:paraId="5FC919A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30.05.2024</w:t>
            </w:r>
          </w:p>
        </w:tc>
        <w:tc>
          <w:tcPr>
            <w:tcW w:w="119" w:type="pct"/>
            <w:tcBorders>
              <w:top w:val="nil"/>
              <w:left w:val="nil"/>
              <w:bottom w:val="nil"/>
              <w:right w:val="single" w:sz="4" w:space="0" w:color="auto"/>
            </w:tcBorders>
            <w:shd w:val="clear" w:color="auto" w:fill="auto"/>
            <w:textDirection w:val="tbRl"/>
            <w:vAlign w:val="center"/>
            <w:hideMark/>
          </w:tcPr>
          <w:p w14:paraId="40E8EA9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06.06.2024</w:t>
            </w:r>
          </w:p>
        </w:tc>
        <w:tc>
          <w:tcPr>
            <w:tcW w:w="119" w:type="pct"/>
            <w:tcBorders>
              <w:top w:val="nil"/>
              <w:left w:val="nil"/>
              <w:bottom w:val="nil"/>
              <w:right w:val="single" w:sz="4" w:space="0" w:color="auto"/>
            </w:tcBorders>
            <w:shd w:val="clear" w:color="auto" w:fill="auto"/>
            <w:textDirection w:val="tbRl"/>
            <w:vAlign w:val="center"/>
            <w:hideMark/>
          </w:tcPr>
          <w:p w14:paraId="427D5A8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13.06.2024</w:t>
            </w:r>
          </w:p>
        </w:tc>
        <w:tc>
          <w:tcPr>
            <w:tcW w:w="119" w:type="pct"/>
            <w:tcBorders>
              <w:top w:val="nil"/>
              <w:left w:val="nil"/>
              <w:bottom w:val="nil"/>
              <w:right w:val="single" w:sz="4" w:space="0" w:color="auto"/>
            </w:tcBorders>
            <w:shd w:val="clear" w:color="auto" w:fill="auto"/>
            <w:textDirection w:val="tbRl"/>
            <w:vAlign w:val="center"/>
            <w:hideMark/>
          </w:tcPr>
          <w:p w14:paraId="5E07EB6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20.06.2024</w:t>
            </w:r>
          </w:p>
        </w:tc>
        <w:tc>
          <w:tcPr>
            <w:tcW w:w="119" w:type="pct"/>
            <w:tcBorders>
              <w:top w:val="nil"/>
              <w:left w:val="nil"/>
              <w:bottom w:val="nil"/>
              <w:right w:val="single" w:sz="8" w:space="0" w:color="auto"/>
            </w:tcBorders>
            <w:shd w:val="clear" w:color="auto" w:fill="auto"/>
            <w:textDirection w:val="tbRl"/>
            <w:vAlign w:val="center"/>
            <w:hideMark/>
          </w:tcPr>
          <w:p w14:paraId="70DEA4E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29.06.2024</w:t>
            </w:r>
          </w:p>
        </w:tc>
      </w:tr>
      <w:tr w:rsidR="00045645" w:rsidRPr="00A34658" w14:paraId="11F9FEFA" w14:textId="77777777" w:rsidTr="007C64DB">
        <w:trPr>
          <w:trHeight w:val="259"/>
        </w:trPr>
        <w:tc>
          <w:tcPr>
            <w:tcW w:w="1067" w:type="pct"/>
            <w:tcBorders>
              <w:top w:val="nil"/>
              <w:left w:val="single" w:sz="8" w:space="0" w:color="auto"/>
              <w:bottom w:val="single" w:sz="4" w:space="0" w:color="auto"/>
              <w:right w:val="nil"/>
            </w:tcBorders>
            <w:shd w:val="clear" w:color="auto" w:fill="auto"/>
            <w:noWrap/>
            <w:vAlign w:val="center"/>
            <w:hideMark/>
          </w:tcPr>
          <w:p w14:paraId="47BCC5B0" w14:textId="77777777" w:rsidR="00045645" w:rsidRPr="00045645" w:rsidRDefault="00045645" w:rsidP="00CF27ED">
            <w:pPr>
              <w:spacing w:before="0" w:after="0"/>
              <w:jc w:val="left"/>
              <w:rPr>
                <w:rFonts w:ascii="Calibri" w:eastAsia="Times New Roman" w:hAnsi="Calibri" w:cs="Calibri"/>
                <w:b/>
                <w:bCs/>
                <w:color w:val="000000"/>
                <w:sz w:val="16"/>
                <w:szCs w:val="16"/>
                <w:lang w:eastAsia="fr-CH"/>
              </w:rPr>
            </w:pPr>
            <w:r w:rsidRPr="00045645">
              <w:rPr>
                <w:rFonts w:ascii="Calibri" w:eastAsia="Times New Roman" w:hAnsi="Calibri" w:cs="Calibri"/>
                <w:b/>
                <w:bCs/>
                <w:color w:val="000000"/>
                <w:sz w:val="16"/>
                <w:szCs w:val="16"/>
                <w:lang w:eastAsia="fr-CH"/>
              </w:rPr>
              <w:t>Pre-étude</w:t>
            </w:r>
          </w:p>
        </w:tc>
        <w:tc>
          <w:tcPr>
            <w:tcW w:w="119" w:type="pct"/>
            <w:tcBorders>
              <w:top w:val="single" w:sz="8" w:space="0" w:color="auto"/>
              <w:left w:val="single" w:sz="8" w:space="0" w:color="auto"/>
              <w:bottom w:val="single" w:sz="8" w:space="0" w:color="auto"/>
              <w:right w:val="single" w:sz="4" w:space="0" w:color="auto"/>
            </w:tcBorders>
            <w:shd w:val="clear" w:color="000000" w:fill="FFFF00"/>
            <w:noWrap/>
            <w:vAlign w:val="center"/>
            <w:hideMark/>
          </w:tcPr>
          <w:p w14:paraId="2FF8DBA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FFFF00"/>
            <w:noWrap/>
            <w:vAlign w:val="center"/>
            <w:hideMark/>
          </w:tcPr>
          <w:p w14:paraId="790EC8D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FFFF00"/>
            <w:noWrap/>
            <w:vAlign w:val="center"/>
            <w:hideMark/>
          </w:tcPr>
          <w:p w14:paraId="473CBF8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FFFF00"/>
            <w:noWrap/>
            <w:vAlign w:val="center"/>
            <w:hideMark/>
          </w:tcPr>
          <w:p w14:paraId="008C274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R</w:t>
            </w:r>
          </w:p>
        </w:tc>
        <w:tc>
          <w:tcPr>
            <w:tcW w:w="119" w:type="pct"/>
            <w:tcBorders>
              <w:top w:val="single" w:sz="8" w:space="0" w:color="auto"/>
              <w:left w:val="nil"/>
              <w:bottom w:val="single" w:sz="8" w:space="0" w:color="auto"/>
              <w:right w:val="single" w:sz="8" w:space="0" w:color="auto"/>
            </w:tcBorders>
            <w:shd w:val="clear" w:color="000000" w:fill="FFFF00"/>
            <w:noWrap/>
            <w:vAlign w:val="center"/>
            <w:hideMark/>
          </w:tcPr>
          <w:p w14:paraId="1BCAF5E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P</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544974F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000000" w:fill="BFBFBF"/>
            <w:noWrap/>
            <w:vAlign w:val="center"/>
            <w:hideMark/>
          </w:tcPr>
          <w:p w14:paraId="2119145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000000" w:fill="BFBFBF"/>
            <w:noWrap/>
            <w:vAlign w:val="center"/>
            <w:hideMark/>
          </w:tcPr>
          <w:p w14:paraId="5A2E1F4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3672C02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6B43994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1B5CEAB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56A5AD9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2D02949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000000" w:fill="BFBFBF"/>
            <w:noWrap/>
            <w:vAlign w:val="center"/>
            <w:hideMark/>
          </w:tcPr>
          <w:p w14:paraId="570C1B6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0685475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420EC28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4B497A6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5CEA891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2C99AA2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1E220EA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000000" w:fill="BFBFBF"/>
            <w:noWrap/>
            <w:vAlign w:val="center"/>
            <w:hideMark/>
          </w:tcPr>
          <w:p w14:paraId="1B99377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000000" w:fill="BFBFBF"/>
            <w:noWrap/>
            <w:vAlign w:val="center"/>
            <w:hideMark/>
          </w:tcPr>
          <w:p w14:paraId="5FF1DAC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5C62B22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51593BF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675D41B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000000" w:fill="BFBFBF"/>
            <w:noWrap/>
            <w:vAlign w:val="center"/>
            <w:hideMark/>
          </w:tcPr>
          <w:p w14:paraId="7FB03B3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26DD80D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1AA5286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4D0BBEE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56A7625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6E743C7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7C41203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8" w:space="0" w:color="auto"/>
            </w:tcBorders>
            <w:shd w:val="clear" w:color="auto" w:fill="auto"/>
            <w:noWrap/>
            <w:vAlign w:val="center"/>
            <w:hideMark/>
          </w:tcPr>
          <w:p w14:paraId="697D964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045645" w:rsidRPr="00A34658" w14:paraId="093F5735" w14:textId="77777777" w:rsidTr="007C64DB">
        <w:trPr>
          <w:trHeight w:val="259"/>
        </w:trPr>
        <w:tc>
          <w:tcPr>
            <w:tcW w:w="1067" w:type="pct"/>
            <w:tcBorders>
              <w:top w:val="nil"/>
              <w:left w:val="single" w:sz="8" w:space="0" w:color="auto"/>
              <w:bottom w:val="single" w:sz="4" w:space="0" w:color="auto"/>
              <w:right w:val="nil"/>
            </w:tcBorders>
            <w:shd w:val="clear" w:color="auto" w:fill="auto"/>
            <w:noWrap/>
            <w:vAlign w:val="center"/>
            <w:hideMark/>
          </w:tcPr>
          <w:p w14:paraId="3EB77B9C" w14:textId="77777777" w:rsidR="00045645" w:rsidRPr="00045645" w:rsidRDefault="00045645" w:rsidP="00CF27ED">
            <w:pPr>
              <w:spacing w:before="0" w:after="0"/>
              <w:jc w:val="left"/>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xml:space="preserve">Cahier de charges </w:t>
            </w:r>
          </w:p>
        </w:tc>
        <w:tc>
          <w:tcPr>
            <w:tcW w:w="119" w:type="pc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200DF1C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000000" w:fill="FFFF00"/>
            <w:noWrap/>
            <w:vAlign w:val="center"/>
            <w:hideMark/>
          </w:tcPr>
          <w:p w14:paraId="52004A0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000000" w:fill="FFFF00"/>
            <w:noWrap/>
            <w:vAlign w:val="center"/>
            <w:hideMark/>
          </w:tcPr>
          <w:p w14:paraId="70251BB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000000" w:fill="FFFF00"/>
            <w:noWrap/>
            <w:vAlign w:val="center"/>
            <w:hideMark/>
          </w:tcPr>
          <w:p w14:paraId="5AA4997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77A0326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7B9D6B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0F6FAAF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49FE6FD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115681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D47242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D42D84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8706CE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C0F4BA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31D5850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75C5A9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D0B596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771670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48A9AF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467AF4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8BBFD7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7EF709A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6639520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00DEAE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0FA925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7CDD4D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0E6A70C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476539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A72CAD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0DD3A6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217660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6B0F83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E30787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8" w:space="0" w:color="auto"/>
            </w:tcBorders>
            <w:shd w:val="clear" w:color="auto" w:fill="auto"/>
            <w:noWrap/>
            <w:vAlign w:val="center"/>
            <w:hideMark/>
          </w:tcPr>
          <w:p w14:paraId="1489E5B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045645" w:rsidRPr="00A34658" w14:paraId="10B8CD19" w14:textId="77777777" w:rsidTr="007C64DB">
        <w:trPr>
          <w:trHeight w:val="259"/>
        </w:trPr>
        <w:tc>
          <w:tcPr>
            <w:tcW w:w="1067" w:type="pct"/>
            <w:tcBorders>
              <w:top w:val="nil"/>
              <w:left w:val="single" w:sz="8" w:space="0" w:color="auto"/>
              <w:bottom w:val="single" w:sz="4" w:space="0" w:color="auto"/>
              <w:right w:val="nil"/>
            </w:tcBorders>
            <w:shd w:val="clear" w:color="auto" w:fill="auto"/>
            <w:noWrap/>
            <w:vAlign w:val="center"/>
            <w:hideMark/>
          </w:tcPr>
          <w:p w14:paraId="5E015409" w14:textId="77777777" w:rsidR="00045645" w:rsidRPr="00045645" w:rsidRDefault="00045645" w:rsidP="00CF27ED">
            <w:pPr>
              <w:spacing w:before="0" w:after="0"/>
              <w:jc w:val="left"/>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Etude de capteur niveau d'eau</w:t>
            </w:r>
          </w:p>
        </w:tc>
        <w:tc>
          <w:tcPr>
            <w:tcW w:w="119" w:type="pct"/>
            <w:tcBorders>
              <w:top w:val="nil"/>
              <w:left w:val="single" w:sz="8" w:space="0" w:color="auto"/>
              <w:bottom w:val="single" w:sz="4" w:space="0" w:color="auto"/>
              <w:right w:val="single" w:sz="4" w:space="0" w:color="auto"/>
            </w:tcBorders>
            <w:shd w:val="clear" w:color="auto" w:fill="auto"/>
            <w:noWrap/>
            <w:vAlign w:val="center"/>
            <w:hideMark/>
          </w:tcPr>
          <w:p w14:paraId="7401B78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FFFF00"/>
            <w:noWrap/>
            <w:vAlign w:val="center"/>
            <w:hideMark/>
          </w:tcPr>
          <w:p w14:paraId="00EBBE1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EE7793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121905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3FAC284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4A93477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000000" w:fill="BFBFBF"/>
            <w:noWrap/>
            <w:vAlign w:val="center"/>
            <w:hideMark/>
          </w:tcPr>
          <w:p w14:paraId="0F28DE1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000000" w:fill="BFBFBF"/>
            <w:noWrap/>
            <w:vAlign w:val="center"/>
            <w:hideMark/>
          </w:tcPr>
          <w:p w14:paraId="2DDC237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71497EA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2B8C67C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4476A74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16FCCC3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B32A63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611F056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E1E816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3572F7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2C513E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D98F11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F64C78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8487D2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2FF5666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7467651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D9D5EF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9504A0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83589E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38F8FB3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2CAA77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387D12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C6EC8B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116D35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3B6C00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4F14C9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8" w:space="0" w:color="auto"/>
            </w:tcBorders>
            <w:shd w:val="clear" w:color="auto" w:fill="auto"/>
            <w:noWrap/>
            <w:vAlign w:val="center"/>
            <w:hideMark/>
          </w:tcPr>
          <w:p w14:paraId="681535A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045645" w:rsidRPr="00A34658" w14:paraId="624D9F42" w14:textId="77777777" w:rsidTr="007C64DB">
        <w:trPr>
          <w:trHeight w:val="259"/>
        </w:trPr>
        <w:tc>
          <w:tcPr>
            <w:tcW w:w="1067" w:type="pct"/>
            <w:tcBorders>
              <w:top w:val="nil"/>
              <w:left w:val="single" w:sz="8" w:space="0" w:color="auto"/>
              <w:bottom w:val="single" w:sz="4" w:space="0" w:color="auto"/>
              <w:right w:val="nil"/>
            </w:tcBorders>
            <w:shd w:val="clear" w:color="auto" w:fill="auto"/>
            <w:noWrap/>
            <w:vAlign w:val="center"/>
            <w:hideMark/>
          </w:tcPr>
          <w:p w14:paraId="1CA0E1BF" w14:textId="77777777" w:rsidR="00045645" w:rsidRPr="00045645" w:rsidRDefault="00045645" w:rsidP="00CF27ED">
            <w:pPr>
              <w:spacing w:before="0" w:after="0"/>
              <w:jc w:val="left"/>
              <w:rPr>
                <w:rFonts w:ascii="Calibri" w:eastAsia="Times New Roman" w:hAnsi="Calibri" w:cs="Calibri"/>
                <w:b/>
                <w:bCs/>
                <w:color w:val="000000"/>
                <w:sz w:val="16"/>
                <w:szCs w:val="16"/>
                <w:lang w:eastAsia="fr-CH"/>
              </w:rPr>
            </w:pPr>
            <w:r w:rsidRPr="00045645">
              <w:rPr>
                <w:rFonts w:ascii="Calibri" w:eastAsia="Times New Roman" w:hAnsi="Calibri" w:cs="Calibri"/>
                <w:b/>
                <w:bCs/>
                <w:color w:val="000000"/>
                <w:sz w:val="16"/>
                <w:szCs w:val="16"/>
                <w:lang w:eastAsia="fr-CH"/>
              </w:rPr>
              <w:t>Design + Schéma</w:t>
            </w:r>
          </w:p>
        </w:tc>
        <w:tc>
          <w:tcPr>
            <w:tcW w:w="119" w:type="pct"/>
            <w:tcBorders>
              <w:top w:val="nil"/>
              <w:left w:val="single" w:sz="8" w:space="0" w:color="auto"/>
              <w:bottom w:val="single" w:sz="4" w:space="0" w:color="auto"/>
              <w:right w:val="single" w:sz="4" w:space="0" w:color="auto"/>
            </w:tcBorders>
            <w:shd w:val="clear" w:color="auto" w:fill="auto"/>
            <w:noWrap/>
            <w:vAlign w:val="center"/>
            <w:hideMark/>
          </w:tcPr>
          <w:p w14:paraId="63010F9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ABEE37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82982D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nil"/>
            </w:tcBorders>
            <w:shd w:val="clear" w:color="auto" w:fill="auto"/>
            <w:noWrap/>
            <w:vAlign w:val="center"/>
            <w:hideMark/>
          </w:tcPr>
          <w:p w14:paraId="7B8CF21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single" w:sz="8" w:space="0" w:color="auto"/>
              <w:bottom w:val="single" w:sz="8" w:space="0" w:color="auto"/>
              <w:right w:val="single" w:sz="4" w:space="0" w:color="auto"/>
            </w:tcBorders>
            <w:shd w:val="clear" w:color="000000" w:fill="FFC000"/>
            <w:noWrap/>
            <w:vAlign w:val="center"/>
            <w:hideMark/>
          </w:tcPr>
          <w:p w14:paraId="6930CFA5" w14:textId="77777777" w:rsidR="00045645" w:rsidRPr="00045645" w:rsidRDefault="00045645" w:rsidP="00CF27ED">
            <w:pPr>
              <w:spacing w:before="0" w:after="0"/>
              <w:jc w:val="center"/>
              <w:rPr>
                <w:rFonts w:ascii="Calibri" w:eastAsia="Times New Roman" w:hAnsi="Calibri" w:cs="Calibri"/>
                <w:sz w:val="16"/>
                <w:szCs w:val="16"/>
                <w:lang w:eastAsia="fr-CH"/>
              </w:rPr>
            </w:pPr>
            <w:r w:rsidRPr="00045645">
              <w:rPr>
                <w:rFonts w:ascii="Calibri" w:eastAsia="Times New Roman" w:hAnsi="Calibri" w:cs="Calibri"/>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FFC000"/>
            <w:noWrap/>
            <w:vAlign w:val="center"/>
            <w:hideMark/>
          </w:tcPr>
          <w:p w14:paraId="109AE50E" w14:textId="77777777" w:rsidR="00045645" w:rsidRPr="00045645" w:rsidRDefault="00045645" w:rsidP="00CF27ED">
            <w:pPr>
              <w:spacing w:before="0" w:after="0"/>
              <w:jc w:val="center"/>
              <w:rPr>
                <w:rFonts w:ascii="Calibri" w:eastAsia="Times New Roman" w:hAnsi="Calibri" w:cs="Calibri"/>
                <w:sz w:val="16"/>
                <w:szCs w:val="16"/>
                <w:lang w:eastAsia="fr-CH"/>
              </w:rPr>
            </w:pPr>
            <w:r w:rsidRPr="00045645">
              <w:rPr>
                <w:rFonts w:ascii="Calibri" w:eastAsia="Times New Roman" w:hAnsi="Calibri" w:cs="Calibri"/>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BFBFBF"/>
            <w:noWrap/>
            <w:vAlign w:val="center"/>
            <w:hideMark/>
          </w:tcPr>
          <w:p w14:paraId="2152041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BFBFBF"/>
            <w:noWrap/>
            <w:vAlign w:val="center"/>
            <w:hideMark/>
          </w:tcPr>
          <w:p w14:paraId="627363B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FFC000"/>
            <w:noWrap/>
            <w:vAlign w:val="center"/>
            <w:hideMark/>
          </w:tcPr>
          <w:p w14:paraId="7FC5EF6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FFC000"/>
            <w:noWrap/>
            <w:vAlign w:val="center"/>
            <w:hideMark/>
          </w:tcPr>
          <w:p w14:paraId="677EF10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FFC000"/>
            <w:noWrap/>
            <w:vAlign w:val="center"/>
            <w:hideMark/>
          </w:tcPr>
          <w:p w14:paraId="0BF2727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R</w:t>
            </w:r>
          </w:p>
        </w:tc>
        <w:tc>
          <w:tcPr>
            <w:tcW w:w="119" w:type="pct"/>
            <w:tcBorders>
              <w:top w:val="single" w:sz="8" w:space="0" w:color="auto"/>
              <w:left w:val="nil"/>
              <w:bottom w:val="single" w:sz="8" w:space="0" w:color="auto"/>
              <w:right w:val="single" w:sz="8" w:space="0" w:color="auto"/>
            </w:tcBorders>
            <w:shd w:val="clear" w:color="000000" w:fill="FFC000"/>
            <w:noWrap/>
            <w:vAlign w:val="center"/>
            <w:hideMark/>
          </w:tcPr>
          <w:p w14:paraId="6F1D100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P</w:t>
            </w:r>
          </w:p>
        </w:tc>
        <w:tc>
          <w:tcPr>
            <w:tcW w:w="119" w:type="pct"/>
            <w:tcBorders>
              <w:top w:val="nil"/>
              <w:left w:val="nil"/>
              <w:bottom w:val="single" w:sz="4" w:space="0" w:color="auto"/>
              <w:right w:val="single" w:sz="4" w:space="0" w:color="auto"/>
            </w:tcBorders>
            <w:shd w:val="clear" w:color="auto" w:fill="auto"/>
            <w:noWrap/>
            <w:vAlign w:val="center"/>
            <w:hideMark/>
          </w:tcPr>
          <w:p w14:paraId="48FD82A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40897EC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5D28BA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943CE2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9484AD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56CEFE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F3D49A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D3FCE2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13D5A93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06CA134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152524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E2B2C3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94BD2D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6CE5011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86787A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6CAEED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239DFF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152A8A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B1BF96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B3C119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8" w:space="0" w:color="auto"/>
            </w:tcBorders>
            <w:shd w:val="clear" w:color="auto" w:fill="auto"/>
            <w:noWrap/>
            <w:vAlign w:val="center"/>
            <w:hideMark/>
          </w:tcPr>
          <w:p w14:paraId="7A7B2BD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045645" w:rsidRPr="00A34658" w14:paraId="03D270CC" w14:textId="77777777" w:rsidTr="007C64DB">
        <w:trPr>
          <w:trHeight w:val="259"/>
        </w:trPr>
        <w:tc>
          <w:tcPr>
            <w:tcW w:w="1067" w:type="pct"/>
            <w:tcBorders>
              <w:top w:val="nil"/>
              <w:left w:val="single" w:sz="8" w:space="0" w:color="auto"/>
              <w:bottom w:val="single" w:sz="4" w:space="0" w:color="auto"/>
              <w:right w:val="nil"/>
            </w:tcBorders>
            <w:shd w:val="clear" w:color="auto" w:fill="auto"/>
            <w:noWrap/>
            <w:vAlign w:val="center"/>
            <w:hideMark/>
          </w:tcPr>
          <w:p w14:paraId="56E3A42E" w14:textId="77777777" w:rsidR="00045645" w:rsidRPr="00045645" w:rsidRDefault="00045645" w:rsidP="00CF27ED">
            <w:pPr>
              <w:spacing w:before="0" w:after="0"/>
              <w:jc w:val="left"/>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Recherche des composants, créations librairies</w:t>
            </w:r>
          </w:p>
        </w:tc>
        <w:tc>
          <w:tcPr>
            <w:tcW w:w="119" w:type="pct"/>
            <w:tcBorders>
              <w:top w:val="nil"/>
              <w:left w:val="single" w:sz="8" w:space="0" w:color="auto"/>
              <w:bottom w:val="single" w:sz="4" w:space="0" w:color="auto"/>
              <w:right w:val="single" w:sz="4" w:space="0" w:color="auto"/>
            </w:tcBorders>
            <w:shd w:val="clear" w:color="auto" w:fill="auto"/>
            <w:noWrap/>
            <w:vAlign w:val="center"/>
            <w:hideMark/>
          </w:tcPr>
          <w:p w14:paraId="761E668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7513A5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238E77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C14865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FFC000"/>
            <w:noWrap/>
            <w:vAlign w:val="center"/>
            <w:hideMark/>
          </w:tcPr>
          <w:p w14:paraId="6A73783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AD805D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7C64C87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416C7D6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A13234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B3DD66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E57057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B7943C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6290C5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2FCA6B0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37898B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487DF5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B9059F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BD8EDA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C2279C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1A6E47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3A9892C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0A43064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854978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046DA2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92D0E5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008D2F8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36404F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F1E30F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4489D5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0C8DBF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4AB3F9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8B43C4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8" w:space="0" w:color="auto"/>
            </w:tcBorders>
            <w:shd w:val="clear" w:color="auto" w:fill="auto"/>
            <w:noWrap/>
            <w:vAlign w:val="center"/>
            <w:hideMark/>
          </w:tcPr>
          <w:p w14:paraId="457A671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045645" w:rsidRPr="00A34658" w14:paraId="3DB3868C" w14:textId="77777777" w:rsidTr="007C64DB">
        <w:trPr>
          <w:trHeight w:val="259"/>
        </w:trPr>
        <w:tc>
          <w:tcPr>
            <w:tcW w:w="1067" w:type="pct"/>
            <w:tcBorders>
              <w:top w:val="nil"/>
              <w:left w:val="single" w:sz="8" w:space="0" w:color="auto"/>
              <w:bottom w:val="nil"/>
              <w:right w:val="nil"/>
            </w:tcBorders>
            <w:shd w:val="clear" w:color="auto" w:fill="auto"/>
            <w:noWrap/>
            <w:vAlign w:val="center"/>
            <w:hideMark/>
          </w:tcPr>
          <w:p w14:paraId="3B3DEA7F" w14:textId="77777777" w:rsidR="00045645" w:rsidRPr="00045645" w:rsidRDefault="00045645" w:rsidP="00CF27ED">
            <w:pPr>
              <w:spacing w:before="0" w:after="0"/>
              <w:jc w:val="left"/>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Design schéma</w:t>
            </w:r>
          </w:p>
        </w:tc>
        <w:tc>
          <w:tcPr>
            <w:tcW w:w="119" w:type="pct"/>
            <w:tcBorders>
              <w:top w:val="nil"/>
              <w:left w:val="single" w:sz="8" w:space="0" w:color="auto"/>
              <w:bottom w:val="nil"/>
              <w:right w:val="single" w:sz="4" w:space="0" w:color="auto"/>
            </w:tcBorders>
            <w:shd w:val="clear" w:color="auto" w:fill="auto"/>
            <w:noWrap/>
            <w:vAlign w:val="center"/>
            <w:hideMark/>
          </w:tcPr>
          <w:p w14:paraId="5159E04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7FFEE5D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70C3D98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247CA58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5CE7CAC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435BACE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000000" w:fill="BFBFBF"/>
            <w:noWrap/>
            <w:vAlign w:val="center"/>
            <w:hideMark/>
          </w:tcPr>
          <w:p w14:paraId="2F050DF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000000" w:fill="BFBFBF"/>
            <w:noWrap/>
            <w:vAlign w:val="center"/>
            <w:hideMark/>
          </w:tcPr>
          <w:p w14:paraId="6FF63DE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000000" w:fill="FFC000"/>
            <w:noWrap/>
            <w:vAlign w:val="center"/>
            <w:hideMark/>
          </w:tcPr>
          <w:p w14:paraId="54B0EFE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000000" w:fill="FFC000"/>
            <w:noWrap/>
            <w:vAlign w:val="center"/>
            <w:hideMark/>
          </w:tcPr>
          <w:p w14:paraId="22F1356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000000" w:fill="FFC000"/>
            <w:noWrap/>
            <w:vAlign w:val="center"/>
            <w:hideMark/>
          </w:tcPr>
          <w:p w14:paraId="1A9BB11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61E5FAC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4ED17C7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000000" w:fill="BFBFBF"/>
            <w:noWrap/>
            <w:vAlign w:val="center"/>
            <w:hideMark/>
          </w:tcPr>
          <w:p w14:paraId="55A04CC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01AE319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12B0D8F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257FC87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323AFE3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1C381EB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2FFE061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000000" w:fill="BFBFBF"/>
            <w:noWrap/>
            <w:vAlign w:val="center"/>
            <w:hideMark/>
          </w:tcPr>
          <w:p w14:paraId="3F3BF35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000000" w:fill="BFBFBF"/>
            <w:noWrap/>
            <w:vAlign w:val="center"/>
            <w:hideMark/>
          </w:tcPr>
          <w:p w14:paraId="79F28A9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68BCDCF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3074C1A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0A36BF3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000000" w:fill="BFBFBF"/>
            <w:noWrap/>
            <w:vAlign w:val="center"/>
            <w:hideMark/>
          </w:tcPr>
          <w:p w14:paraId="7151C79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6962D14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0F049B7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3ECC0C6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35058B4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30BD599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6B23E40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8" w:space="0" w:color="auto"/>
            </w:tcBorders>
            <w:shd w:val="clear" w:color="auto" w:fill="auto"/>
            <w:noWrap/>
            <w:vAlign w:val="center"/>
            <w:hideMark/>
          </w:tcPr>
          <w:p w14:paraId="5AEFD46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045645" w:rsidRPr="00A34658" w14:paraId="49FCEACB" w14:textId="77777777" w:rsidTr="007C64DB">
        <w:trPr>
          <w:trHeight w:val="259"/>
        </w:trPr>
        <w:tc>
          <w:tcPr>
            <w:tcW w:w="1067" w:type="pct"/>
            <w:tcBorders>
              <w:top w:val="single" w:sz="4" w:space="0" w:color="auto"/>
              <w:left w:val="single" w:sz="8" w:space="0" w:color="auto"/>
              <w:bottom w:val="single" w:sz="4" w:space="0" w:color="auto"/>
              <w:right w:val="nil"/>
            </w:tcBorders>
            <w:shd w:val="clear" w:color="auto" w:fill="auto"/>
            <w:noWrap/>
            <w:vAlign w:val="center"/>
            <w:hideMark/>
          </w:tcPr>
          <w:p w14:paraId="2B3D859F" w14:textId="77777777" w:rsidR="00045645" w:rsidRPr="00045645" w:rsidRDefault="00045645" w:rsidP="00CF27ED">
            <w:pPr>
              <w:spacing w:before="0" w:after="0"/>
              <w:jc w:val="left"/>
              <w:rPr>
                <w:rFonts w:ascii="Calibri" w:eastAsia="Times New Roman" w:hAnsi="Calibri" w:cs="Calibri"/>
                <w:b/>
                <w:bCs/>
                <w:color w:val="000000"/>
                <w:sz w:val="16"/>
                <w:szCs w:val="16"/>
                <w:lang w:eastAsia="fr-CH"/>
              </w:rPr>
            </w:pPr>
            <w:r w:rsidRPr="00045645">
              <w:rPr>
                <w:rFonts w:ascii="Calibri" w:eastAsia="Times New Roman" w:hAnsi="Calibri" w:cs="Calibri"/>
                <w:b/>
                <w:bCs/>
                <w:color w:val="000000"/>
                <w:sz w:val="16"/>
                <w:szCs w:val="16"/>
                <w:lang w:eastAsia="fr-CH"/>
              </w:rPr>
              <w:t>Design PCB</w:t>
            </w:r>
          </w:p>
        </w:tc>
        <w:tc>
          <w:tcPr>
            <w:tcW w:w="119" w:type="pc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23BF9A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01E5742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5AA5D90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2782D73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6187B11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2DA0FA0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000000" w:fill="BFBFBF"/>
            <w:noWrap/>
            <w:vAlign w:val="center"/>
            <w:hideMark/>
          </w:tcPr>
          <w:p w14:paraId="13A5778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000000" w:fill="BFBFBF"/>
            <w:noWrap/>
            <w:vAlign w:val="center"/>
            <w:hideMark/>
          </w:tcPr>
          <w:p w14:paraId="4DE72F5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3910DAE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nil"/>
            </w:tcBorders>
            <w:shd w:val="clear" w:color="auto" w:fill="auto"/>
            <w:noWrap/>
            <w:vAlign w:val="center"/>
            <w:hideMark/>
          </w:tcPr>
          <w:p w14:paraId="56AA9AC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single" w:sz="8" w:space="0" w:color="auto"/>
              <w:bottom w:val="single" w:sz="8" w:space="0" w:color="auto"/>
              <w:right w:val="single" w:sz="4" w:space="0" w:color="auto"/>
            </w:tcBorders>
            <w:shd w:val="clear" w:color="000000" w:fill="A9D08E"/>
            <w:noWrap/>
            <w:vAlign w:val="center"/>
            <w:hideMark/>
          </w:tcPr>
          <w:p w14:paraId="6A00630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A9D08E"/>
            <w:noWrap/>
            <w:vAlign w:val="center"/>
            <w:hideMark/>
          </w:tcPr>
          <w:p w14:paraId="2BE3561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A9D08E"/>
            <w:noWrap/>
            <w:vAlign w:val="center"/>
            <w:hideMark/>
          </w:tcPr>
          <w:p w14:paraId="4B6973D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BFBFBF"/>
            <w:noWrap/>
            <w:vAlign w:val="center"/>
            <w:hideMark/>
          </w:tcPr>
          <w:p w14:paraId="278DB24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A9D08E"/>
            <w:noWrap/>
            <w:vAlign w:val="center"/>
            <w:hideMark/>
          </w:tcPr>
          <w:p w14:paraId="01FD505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A9D08E"/>
            <w:noWrap/>
            <w:vAlign w:val="center"/>
            <w:hideMark/>
          </w:tcPr>
          <w:p w14:paraId="6DFF1D4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A9D08E"/>
            <w:noWrap/>
            <w:vAlign w:val="center"/>
            <w:hideMark/>
          </w:tcPr>
          <w:p w14:paraId="6F13DFB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A9D08E"/>
            <w:noWrap/>
            <w:vAlign w:val="center"/>
            <w:hideMark/>
          </w:tcPr>
          <w:p w14:paraId="6879C6F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8" w:space="0" w:color="auto"/>
            </w:tcBorders>
            <w:shd w:val="clear" w:color="000000" w:fill="A9D08E"/>
            <w:noWrap/>
            <w:vAlign w:val="center"/>
            <w:hideMark/>
          </w:tcPr>
          <w:p w14:paraId="22D2019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R</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6D92CE5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000000" w:fill="BFBFBF"/>
            <w:noWrap/>
            <w:vAlign w:val="center"/>
            <w:hideMark/>
          </w:tcPr>
          <w:p w14:paraId="3404034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000000" w:fill="BFBFBF"/>
            <w:noWrap/>
            <w:vAlign w:val="center"/>
            <w:hideMark/>
          </w:tcPr>
          <w:p w14:paraId="18FEA2D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7BBB03F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5093714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436E395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000000" w:fill="BFBFBF"/>
            <w:noWrap/>
            <w:vAlign w:val="center"/>
            <w:hideMark/>
          </w:tcPr>
          <w:p w14:paraId="769B8CE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487A991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225019B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75F66B5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098028B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14A5EA8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3C237A9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8" w:space="0" w:color="auto"/>
            </w:tcBorders>
            <w:shd w:val="clear" w:color="auto" w:fill="auto"/>
            <w:noWrap/>
            <w:vAlign w:val="center"/>
            <w:hideMark/>
          </w:tcPr>
          <w:p w14:paraId="3823A1A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045645" w:rsidRPr="00A34658" w14:paraId="7A20D276" w14:textId="77777777" w:rsidTr="007C64DB">
        <w:trPr>
          <w:trHeight w:val="259"/>
        </w:trPr>
        <w:tc>
          <w:tcPr>
            <w:tcW w:w="1067" w:type="pct"/>
            <w:tcBorders>
              <w:top w:val="nil"/>
              <w:left w:val="single" w:sz="8" w:space="0" w:color="auto"/>
              <w:bottom w:val="single" w:sz="4" w:space="0" w:color="auto"/>
              <w:right w:val="nil"/>
            </w:tcBorders>
            <w:shd w:val="clear" w:color="auto" w:fill="auto"/>
            <w:noWrap/>
            <w:vAlign w:val="center"/>
            <w:hideMark/>
          </w:tcPr>
          <w:p w14:paraId="06C83BE6" w14:textId="77777777" w:rsidR="00045645" w:rsidRPr="00045645" w:rsidRDefault="00045645" w:rsidP="00CF27ED">
            <w:pPr>
              <w:spacing w:before="0" w:after="0"/>
              <w:jc w:val="left"/>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Recherche des footprint + vérification</w:t>
            </w:r>
          </w:p>
        </w:tc>
        <w:tc>
          <w:tcPr>
            <w:tcW w:w="119" w:type="pct"/>
            <w:tcBorders>
              <w:top w:val="nil"/>
              <w:left w:val="single" w:sz="8" w:space="0" w:color="auto"/>
              <w:bottom w:val="single" w:sz="4" w:space="0" w:color="auto"/>
              <w:right w:val="single" w:sz="4" w:space="0" w:color="auto"/>
            </w:tcBorders>
            <w:shd w:val="clear" w:color="auto" w:fill="auto"/>
            <w:noWrap/>
            <w:vAlign w:val="center"/>
            <w:hideMark/>
          </w:tcPr>
          <w:p w14:paraId="4AAEAB5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9EFF8B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624F1E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260DC9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8FB9D8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7D7ADA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382E779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69AF19C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D7D928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56C3D8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A9D08E"/>
            <w:noWrap/>
            <w:vAlign w:val="center"/>
            <w:hideMark/>
          </w:tcPr>
          <w:p w14:paraId="3482670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A9D08E"/>
            <w:noWrap/>
            <w:vAlign w:val="center"/>
            <w:hideMark/>
          </w:tcPr>
          <w:p w14:paraId="09B817D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67877B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0694853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AC64BC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4567DE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5296BA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114947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D90005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86A713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2685E96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7A57E4A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18EC3C3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9CE66D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E4C18A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085B852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A0F2C7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32A87A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1A3267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B07E64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919B7A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AA6C88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8" w:space="0" w:color="auto"/>
            </w:tcBorders>
            <w:shd w:val="clear" w:color="auto" w:fill="auto"/>
            <w:noWrap/>
            <w:vAlign w:val="center"/>
            <w:hideMark/>
          </w:tcPr>
          <w:p w14:paraId="0B6699A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045645" w:rsidRPr="00A34658" w14:paraId="340EF28C" w14:textId="77777777" w:rsidTr="007C64DB">
        <w:trPr>
          <w:trHeight w:val="259"/>
        </w:trPr>
        <w:tc>
          <w:tcPr>
            <w:tcW w:w="1067" w:type="pct"/>
            <w:tcBorders>
              <w:top w:val="nil"/>
              <w:left w:val="single" w:sz="8" w:space="0" w:color="auto"/>
              <w:bottom w:val="single" w:sz="4" w:space="0" w:color="auto"/>
              <w:right w:val="nil"/>
            </w:tcBorders>
            <w:shd w:val="clear" w:color="auto" w:fill="auto"/>
            <w:noWrap/>
            <w:vAlign w:val="center"/>
            <w:hideMark/>
          </w:tcPr>
          <w:p w14:paraId="5836E74F" w14:textId="77777777" w:rsidR="00045645" w:rsidRPr="00045645" w:rsidRDefault="00045645" w:rsidP="00CF27ED">
            <w:pPr>
              <w:spacing w:before="0" w:after="0"/>
              <w:jc w:val="left"/>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Design de PCB</w:t>
            </w:r>
          </w:p>
        </w:tc>
        <w:tc>
          <w:tcPr>
            <w:tcW w:w="119" w:type="pct"/>
            <w:tcBorders>
              <w:top w:val="nil"/>
              <w:left w:val="single" w:sz="8" w:space="0" w:color="auto"/>
              <w:bottom w:val="single" w:sz="4" w:space="0" w:color="auto"/>
              <w:right w:val="single" w:sz="4" w:space="0" w:color="auto"/>
            </w:tcBorders>
            <w:shd w:val="clear" w:color="auto" w:fill="auto"/>
            <w:noWrap/>
            <w:vAlign w:val="center"/>
            <w:hideMark/>
          </w:tcPr>
          <w:p w14:paraId="4D54B80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6241DA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292BCA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25D225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9FB809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0809C3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70F5AA6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1B97ACC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4CD1DE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C00C9D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54BE2F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B4E2D6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A9D08E"/>
            <w:noWrap/>
            <w:vAlign w:val="center"/>
            <w:hideMark/>
          </w:tcPr>
          <w:p w14:paraId="01310AB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51749B7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A9D08E"/>
            <w:noWrap/>
            <w:vAlign w:val="center"/>
            <w:hideMark/>
          </w:tcPr>
          <w:p w14:paraId="017C282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A9D08E"/>
            <w:noWrap/>
            <w:vAlign w:val="center"/>
            <w:hideMark/>
          </w:tcPr>
          <w:p w14:paraId="131D26E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A9D08E"/>
            <w:noWrap/>
            <w:vAlign w:val="center"/>
            <w:hideMark/>
          </w:tcPr>
          <w:p w14:paraId="606A316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A9D08E"/>
            <w:noWrap/>
            <w:vAlign w:val="center"/>
            <w:hideMark/>
          </w:tcPr>
          <w:p w14:paraId="64F523D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B6C460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3C7FF8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5AA25DE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21F8E63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8" w:space="0" w:color="auto"/>
              <w:right w:val="single" w:sz="4" w:space="0" w:color="auto"/>
            </w:tcBorders>
            <w:shd w:val="clear" w:color="auto" w:fill="auto"/>
            <w:noWrap/>
            <w:vAlign w:val="center"/>
            <w:hideMark/>
          </w:tcPr>
          <w:p w14:paraId="64A5C05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5D1F34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26E9A7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0827F55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FFBA99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4A7409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F66604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588B29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8388ED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CCDBB1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8" w:space="0" w:color="auto"/>
            </w:tcBorders>
            <w:shd w:val="clear" w:color="auto" w:fill="auto"/>
            <w:noWrap/>
            <w:vAlign w:val="center"/>
            <w:hideMark/>
          </w:tcPr>
          <w:p w14:paraId="7B8EE5B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045645" w:rsidRPr="00A34658" w14:paraId="12BF3FC5" w14:textId="77777777" w:rsidTr="007C64DB">
        <w:trPr>
          <w:trHeight w:val="259"/>
        </w:trPr>
        <w:tc>
          <w:tcPr>
            <w:tcW w:w="1067" w:type="pct"/>
            <w:tcBorders>
              <w:top w:val="nil"/>
              <w:left w:val="single" w:sz="8" w:space="0" w:color="auto"/>
              <w:bottom w:val="single" w:sz="4" w:space="0" w:color="auto"/>
              <w:right w:val="nil"/>
            </w:tcBorders>
            <w:shd w:val="clear" w:color="auto" w:fill="auto"/>
            <w:noWrap/>
            <w:vAlign w:val="center"/>
            <w:hideMark/>
          </w:tcPr>
          <w:p w14:paraId="3C7BBBB4" w14:textId="77777777" w:rsidR="00045645" w:rsidRPr="00045645" w:rsidRDefault="00045645" w:rsidP="00CF27ED">
            <w:pPr>
              <w:spacing w:before="0" w:after="0"/>
              <w:jc w:val="left"/>
              <w:rPr>
                <w:rFonts w:ascii="Calibri" w:eastAsia="Times New Roman" w:hAnsi="Calibri" w:cs="Calibri"/>
                <w:b/>
                <w:bCs/>
                <w:color w:val="000000"/>
                <w:sz w:val="16"/>
                <w:szCs w:val="16"/>
                <w:lang w:eastAsia="fr-CH"/>
              </w:rPr>
            </w:pPr>
            <w:r w:rsidRPr="00045645">
              <w:rPr>
                <w:rFonts w:ascii="Calibri" w:eastAsia="Times New Roman" w:hAnsi="Calibri" w:cs="Calibri"/>
                <w:b/>
                <w:bCs/>
                <w:color w:val="000000"/>
                <w:sz w:val="16"/>
                <w:szCs w:val="16"/>
                <w:lang w:eastAsia="fr-CH"/>
              </w:rPr>
              <w:t>Commande PCB</w:t>
            </w:r>
          </w:p>
        </w:tc>
        <w:tc>
          <w:tcPr>
            <w:tcW w:w="119" w:type="pct"/>
            <w:tcBorders>
              <w:top w:val="nil"/>
              <w:left w:val="single" w:sz="8" w:space="0" w:color="auto"/>
              <w:bottom w:val="single" w:sz="4" w:space="0" w:color="auto"/>
              <w:right w:val="single" w:sz="4" w:space="0" w:color="auto"/>
            </w:tcBorders>
            <w:shd w:val="clear" w:color="auto" w:fill="auto"/>
            <w:noWrap/>
            <w:vAlign w:val="center"/>
            <w:hideMark/>
          </w:tcPr>
          <w:p w14:paraId="71DCAFD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A53E2C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F30451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9D63CF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AECEA5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DE761C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509DE1A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53E7D5B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FFF5AF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252D05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E0F5C1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E4BD66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E6E647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1C1245D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40EEE2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BD310D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B3A6E5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nil"/>
            </w:tcBorders>
            <w:shd w:val="clear" w:color="auto" w:fill="auto"/>
            <w:noWrap/>
            <w:vAlign w:val="center"/>
            <w:hideMark/>
          </w:tcPr>
          <w:p w14:paraId="0BA8A03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single" w:sz="8" w:space="0" w:color="auto"/>
              <w:bottom w:val="nil"/>
              <w:right w:val="single" w:sz="4" w:space="0" w:color="auto"/>
            </w:tcBorders>
            <w:shd w:val="clear" w:color="000000" w:fill="B4C6E7"/>
            <w:noWrap/>
            <w:vAlign w:val="center"/>
            <w:hideMark/>
          </w:tcPr>
          <w:p w14:paraId="5F17C4F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nil"/>
              <w:right w:val="single" w:sz="4" w:space="0" w:color="auto"/>
            </w:tcBorders>
            <w:shd w:val="clear" w:color="000000" w:fill="B4C6E7"/>
            <w:noWrap/>
            <w:vAlign w:val="center"/>
            <w:hideMark/>
          </w:tcPr>
          <w:p w14:paraId="2DECD15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nil"/>
              <w:right w:val="single" w:sz="4" w:space="0" w:color="auto"/>
            </w:tcBorders>
            <w:shd w:val="clear" w:color="000000" w:fill="BFBFBF"/>
            <w:noWrap/>
            <w:vAlign w:val="center"/>
            <w:hideMark/>
          </w:tcPr>
          <w:p w14:paraId="7126B4C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nil"/>
              <w:right w:val="single" w:sz="4" w:space="0" w:color="auto"/>
            </w:tcBorders>
            <w:shd w:val="clear" w:color="000000" w:fill="BFBFBF"/>
            <w:noWrap/>
            <w:vAlign w:val="center"/>
            <w:hideMark/>
          </w:tcPr>
          <w:p w14:paraId="74F1A0B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8" w:space="0" w:color="auto"/>
            </w:tcBorders>
            <w:shd w:val="clear" w:color="000000" w:fill="B4C6E7"/>
            <w:noWrap/>
            <w:vAlign w:val="center"/>
            <w:hideMark/>
          </w:tcPr>
          <w:p w14:paraId="74AF5A5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06293E3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77451EB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31B7748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5FDF4D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AA6FD3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34C7B9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82E6FE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887CA2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C63472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8" w:space="0" w:color="auto"/>
            </w:tcBorders>
            <w:shd w:val="clear" w:color="auto" w:fill="auto"/>
            <w:noWrap/>
            <w:vAlign w:val="center"/>
            <w:hideMark/>
          </w:tcPr>
          <w:p w14:paraId="47AEAA1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045645" w:rsidRPr="00A34658" w14:paraId="53FC4C52" w14:textId="77777777" w:rsidTr="007C64DB">
        <w:trPr>
          <w:trHeight w:val="259"/>
        </w:trPr>
        <w:tc>
          <w:tcPr>
            <w:tcW w:w="1067" w:type="pct"/>
            <w:tcBorders>
              <w:top w:val="nil"/>
              <w:left w:val="single" w:sz="8" w:space="0" w:color="auto"/>
              <w:bottom w:val="single" w:sz="4" w:space="0" w:color="auto"/>
              <w:right w:val="nil"/>
            </w:tcBorders>
            <w:shd w:val="clear" w:color="auto" w:fill="auto"/>
            <w:noWrap/>
            <w:vAlign w:val="center"/>
            <w:hideMark/>
          </w:tcPr>
          <w:p w14:paraId="4DFE2A21" w14:textId="77777777" w:rsidR="00045645" w:rsidRPr="00045645" w:rsidRDefault="00045645" w:rsidP="00CF27ED">
            <w:pPr>
              <w:spacing w:before="0" w:after="0"/>
              <w:jc w:val="left"/>
              <w:rPr>
                <w:rFonts w:ascii="Calibri" w:eastAsia="Times New Roman" w:hAnsi="Calibri" w:cs="Calibri"/>
                <w:b/>
                <w:bCs/>
                <w:color w:val="000000"/>
                <w:sz w:val="16"/>
                <w:szCs w:val="16"/>
                <w:lang w:eastAsia="fr-CH"/>
              </w:rPr>
            </w:pPr>
            <w:r w:rsidRPr="00045645">
              <w:rPr>
                <w:rFonts w:ascii="Calibri" w:eastAsia="Times New Roman" w:hAnsi="Calibri" w:cs="Calibri"/>
                <w:b/>
                <w:bCs/>
                <w:color w:val="000000"/>
                <w:sz w:val="16"/>
                <w:szCs w:val="16"/>
                <w:lang w:eastAsia="fr-CH"/>
              </w:rPr>
              <w:t>Software</w:t>
            </w:r>
          </w:p>
        </w:tc>
        <w:tc>
          <w:tcPr>
            <w:tcW w:w="119" w:type="pct"/>
            <w:tcBorders>
              <w:top w:val="nil"/>
              <w:left w:val="single" w:sz="8" w:space="0" w:color="auto"/>
              <w:bottom w:val="single" w:sz="4" w:space="0" w:color="auto"/>
              <w:right w:val="single" w:sz="4" w:space="0" w:color="auto"/>
            </w:tcBorders>
            <w:shd w:val="clear" w:color="auto" w:fill="auto"/>
            <w:noWrap/>
            <w:vAlign w:val="center"/>
            <w:hideMark/>
          </w:tcPr>
          <w:p w14:paraId="2AA30B5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BF773F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F2845E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70FCA0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3C721A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963B24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00BC269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4D222B9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2EE9EB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74C930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FB1294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A88F89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3B6498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232F4CC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8A169D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36697D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1DB6C5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nil"/>
            </w:tcBorders>
            <w:shd w:val="clear" w:color="auto" w:fill="auto"/>
            <w:noWrap/>
            <w:vAlign w:val="center"/>
            <w:hideMark/>
          </w:tcPr>
          <w:p w14:paraId="39D92F8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single" w:sz="8" w:space="0" w:color="auto"/>
              <w:bottom w:val="single" w:sz="8" w:space="0" w:color="auto"/>
              <w:right w:val="single" w:sz="4" w:space="0" w:color="auto"/>
            </w:tcBorders>
            <w:shd w:val="clear" w:color="000000" w:fill="F4B084"/>
            <w:noWrap/>
            <w:vAlign w:val="center"/>
            <w:hideMark/>
          </w:tcPr>
          <w:p w14:paraId="5C00748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F4B084"/>
            <w:noWrap/>
            <w:vAlign w:val="center"/>
            <w:hideMark/>
          </w:tcPr>
          <w:p w14:paraId="1882506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BFBFBF"/>
            <w:noWrap/>
            <w:vAlign w:val="center"/>
            <w:hideMark/>
          </w:tcPr>
          <w:p w14:paraId="5A52791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BFBFBF"/>
            <w:noWrap/>
            <w:vAlign w:val="center"/>
            <w:hideMark/>
          </w:tcPr>
          <w:p w14:paraId="28FB8D9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F4B084"/>
            <w:noWrap/>
            <w:vAlign w:val="center"/>
            <w:hideMark/>
          </w:tcPr>
          <w:p w14:paraId="5573C2D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F4B084"/>
            <w:noWrap/>
            <w:vAlign w:val="center"/>
            <w:hideMark/>
          </w:tcPr>
          <w:p w14:paraId="55062B3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8" w:space="0" w:color="auto"/>
            </w:tcBorders>
            <w:shd w:val="clear" w:color="000000" w:fill="F4B084"/>
            <w:noWrap/>
            <w:vAlign w:val="center"/>
            <w:hideMark/>
          </w:tcPr>
          <w:p w14:paraId="68B49B8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73C0170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B40918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71CD3F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7FCB3B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486B55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EE89AB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C84F1F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8" w:space="0" w:color="auto"/>
            </w:tcBorders>
            <w:shd w:val="clear" w:color="auto" w:fill="auto"/>
            <w:noWrap/>
            <w:vAlign w:val="center"/>
            <w:hideMark/>
          </w:tcPr>
          <w:p w14:paraId="634472F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045645" w:rsidRPr="00A34658" w14:paraId="4AF34248" w14:textId="77777777" w:rsidTr="007C64DB">
        <w:trPr>
          <w:trHeight w:val="259"/>
        </w:trPr>
        <w:tc>
          <w:tcPr>
            <w:tcW w:w="1067" w:type="pct"/>
            <w:tcBorders>
              <w:top w:val="nil"/>
              <w:left w:val="single" w:sz="8" w:space="0" w:color="auto"/>
              <w:bottom w:val="single" w:sz="4" w:space="0" w:color="auto"/>
              <w:right w:val="nil"/>
            </w:tcBorders>
            <w:shd w:val="clear" w:color="auto" w:fill="auto"/>
            <w:noWrap/>
            <w:vAlign w:val="center"/>
            <w:hideMark/>
          </w:tcPr>
          <w:p w14:paraId="1108BBA9" w14:textId="77777777" w:rsidR="00045645" w:rsidRPr="00045645" w:rsidRDefault="00045645" w:rsidP="00CF27ED">
            <w:pPr>
              <w:spacing w:before="0" w:after="0"/>
              <w:jc w:val="left"/>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Creation de diagramme fonctionnement</w:t>
            </w:r>
          </w:p>
        </w:tc>
        <w:tc>
          <w:tcPr>
            <w:tcW w:w="119" w:type="pct"/>
            <w:tcBorders>
              <w:top w:val="nil"/>
              <w:left w:val="single" w:sz="8" w:space="0" w:color="auto"/>
              <w:bottom w:val="single" w:sz="4" w:space="0" w:color="auto"/>
              <w:right w:val="single" w:sz="4" w:space="0" w:color="auto"/>
            </w:tcBorders>
            <w:shd w:val="clear" w:color="auto" w:fill="auto"/>
            <w:noWrap/>
            <w:vAlign w:val="center"/>
            <w:hideMark/>
          </w:tcPr>
          <w:p w14:paraId="1713FC0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4B7F31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FF526F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AE5F1A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2749EE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F0030A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055817E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1F9964C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ABB6BF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32B09B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51FFFB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7A26B6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CFEDFF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08E25A7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EB4BA4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65B211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1114D6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FD2CD9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F4B084"/>
            <w:noWrap/>
            <w:vAlign w:val="center"/>
            <w:hideMark/>
          </w:tcPr>
          <w:p w14:paraId="3526190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19A44E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66534B2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2478130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D7FD6C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C5F703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460418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4BBF7CB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C203EB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C11C75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11959E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49AD21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27A16F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0CFE96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8" w:space="0" w:color="auto"/>
            </w:tcBorders>
            <w:shd w:val="clear" w:color="auto" w:fill="auto"/>
            <w:noWrap/>
            <w:vAlign w:val="center"/>
            <w:hideMark/>
          </w:tcPr>
          <w:p w14:paraId="433B09C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045645" w:rsidRPr="00A34658" w14:paraId="7899DAAF" w14:textId="77777777" w:rsidTr="007C64DB">
        <w:trPr>
          <w:trHeight w:val="259"/>
        </w:trPr>
        <w:tc>
          <w:tcPr>
            <w:tcW w:w="1067" w:type="pct"/>
            <w:tcBorders>
              <w:top w:val="nil"/>
              <w:left w:val="single" w:sz="8" w:space="0" w:color="auto"/>
              <w:bottom w:val="single" w:sz="4" w:space="0" w:color="auto"/>
              <w:right w:val="nil"/>
            </w:tcBorders>
            <w:shd w:val="clear" w:color="auto" w:fill="auto"/>
            <w:noWrap/>
            <w:vAlign w:val="center"/>
            <w:hideMark/>
          </w:tcPr>
          <w:p w14:paraId="7142966D" w14:textId="77777777" w:rsidR="00045645" w:rsidRPr="00045645" w:rsidRDefault="00045645" w:rsidP="00CF27ED">
            <w:pPr>
              <w:spacing w:before="0" w:after="0"/>
              <w:jc w:val="left"/>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Creation structos des fonctions</w:t>
            </w:r>
          </w:p>
        </w:tc>
        <w:tc>
          <w:tcPr>
            <w:tcW w:w="119" w:type="pct"/>
            <w:tcBorders>
              <w:top w:val="nil"/>
              <w:left w:val="single" w:sz="8" w:space="0" w:color="auto"/>
              <w:bottom w:val="single" w:sz="4" w:space="0" w:color="auto"/>
              <w:right w:val="single" w:sz="4" w:space="0" w:color="auto"/>
            </w:tcBorders>
            <w:shd w:val="clear" w:color="auto" w:fill="auto"/>
            <w:noWrap/>
            <w:vAlign w:val="center"/>
            <w:hideMark/>
          </w:tcPr>
          <w:p w14:paraId="2291BE5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C41163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7FDC4F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D7A568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95568C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CA28DC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232647E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0EA0B09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5A2BA7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ED8308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6C9DDC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94E842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431542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6375BFD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74DA85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94020D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C39C9E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0027F6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F4B084"/>
            <w:noWrap/>
            <w:vAlign w:val="center"/>
            <w:hideMark/>
          </w:tcPr>
          <w:p w14:paraId="7ADF458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27BFA9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4949DF8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32121CD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BE9E85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782D87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1B8754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2C76EE6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9A5545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6A2574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CFB941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A6DFB6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85229E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31D950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8" w:space="0" w:color="auto"/>
            </w:tcBorders>
            <w:shd w:val="clear" w:color="auto" w:fill="auto"/>
            <w:noWrap/>
            <w:vAlign w:val="center"/>
            <w:hideMark/>
          </w:tcPr>
          <w:p w14:paraId="10E9E8E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045645" w:rsidRPr="00A34658" w14:paraId="38B329E8" w14:textId="77777777" w:rsidTr="007C64DB">
        <w:trPr>
          <w:trHeight w:val="259"/>
        </w:trPr>
        <w:tc>
          <w:tcPr>
            <w:tcW w:w="1067" w:type="pct"/>
            <w:tcBorders>
              <w:top w:val="nil"/>
              <w:left w:val="single" w:sz="8" w:space="0" w:color="auto"/>
              <w:bottom w:val="single" w:sz="4" w:space="0" w:color="auto"/>
              <w:right w:val="nil"/>
            </w:tcBorders>
            <w:shd w:val="clear" w:color="auto" w:fill="auto"/>
            <w:noWrap/>
            <w:vAlign w:val="center"/>
            <w:hideMark/>
          </w:tcPr>
          <w:p w14:paraId="41675ED0" w14:textId="77777777" w:rsidR="00045645" w:rsidRPr="00045645" w:rsidRDefault="00045645" w:rsidP="00CF27ED">
            <w:pPr>
              <w:spacing w:before="0" w:after="0"/>
              <w:jc w:val="left"/>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xml:space="preserve">Code firmware </w:t>
            </w:r>
          </w:p>
        </w:tc>
        <w:tc>
          <w:tcPr>
            <w:tcW w:w="119" w:type="pct"/>
            <w:tcBorders>
              <w:top w:val="nil"/>
              <w:left w:val="single" w:sz="8" w:space="0" w:color="auto"/>
              <w:bottom w:val="single" w:sz="4" w:space="0" w:color="auto"/>
              <w:right w:val="single" w:sz="4" w:space="0" w:color="auto"/>
            </w:tcBorders>
            <w:shd w:val="clear" w:color="auto" w:fill="auto"/>
            <w:noWrap/>
            <w:vAlign w:val="center"/>
            <w:hideMark/>
          </w:tcPr>
          <w:p w14:paraId="35AD397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18347C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4656F3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26772B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5A9582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CA7E9C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20C0125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038C836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099BA3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488D75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0BA3A3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35905E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943932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307045A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E2C406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2AE8B9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D2F506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B2CE3C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42BFB8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F4B084"/>
            <w:noWrap/>
            <w:vAlign w:val="center"/>
            <w:hideMark/>
          </w:tcPr>
          <w:p w14:paraId="265D2B9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5F5EB0A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4EACAEB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F4B084"/>
            <w:noWrap/>
            <w:vAlign w:val="center"/>
            <w:hideMark/>
          </w:tcPr>
          <w:p w14:paraId="51B89D5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F4B084"/>
            <w:noWrap/>
            <w:vAlign w:val="center"/>
            <w:hideMark/>
          </w:tcPr>
          <w:p w14:paraId="327814A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3BD178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483D174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AB2A1D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1F84F0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DFDDFF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F87028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9795E3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0206E6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8" w:space="0" w:color="auto"/>
            </w:tcBorders>
            <w:shd w:val="clear" w:color="auto" w:fill="auto"/>
            <w:noWrap/>
            <w:vAlign w:val="center"/>
            <w:hideMark/>
          </w:tcPr>
          <w:p w14:paraId="17371F2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045645" w:rsidRPr="00A34658" w14:paraId="59136A61" w14:textId="77777777" w:rsidTr="007C64DB">
        <w:trPr>
          <w:trHeight w:val="259"/>
        </w:trPr>
        <w:tc>
          <w:tcPr>
            <w:tcW w:w="1067" w:type="pct"/>
            <w:tcBorders>
              <w:top w:val="nil"/>
              <w:left w:val="single" w:sz="8" w:space="0" w:color="auto"/>
              <w:bottom w:val="single" w:sz="4" w:space="0" w:color="auto"/>
              <w:right w:val="nil"/>
            </w:tcBorders>
            <w:shd w:val="clear" w:color="auto" w:fill="auto"/>
            <w:noWrap/>
            <w:vAlign w:val="center"/>
            <w:hideMark/>
          </w:tcPr>
          <w:p w14:paraId="4C5B8418" w14:textId="77777777" w:rsidR="00045645" w:rsidRPr="00045645" w:rsidRDefault="00045645" w:rsidP="00CF27ED">
            <w:pPr>
              <w:spacing w:before="0" w:after="0"/>
              <w:jc w:val="left"/>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Code app Android</w:t>
            </w:r>
          </w:p>
        </w:tc>
        <w:tc>
          <w:tcPr>
            <w:tcW w:w="119" w:type="pct"/>
            <w:tcBorders>
              <w:top w:val="nil"/>
              <w:left w:val="single" w:sz="8" w:space="0" w:color="auto"/>
              <w:bottom w:val="single" w:sz="4" w:space="0" w:color="auto"/>
              <w:right w:val="single" w:sz="4" w:space="0" w:color="auto"/>
            </w:tcBorders>
            <w:shd w:val="clear" w:color="auto" w:fill="auto"/>
            <w:noWrap/>
            <w:vAlign w:val="center"/>
            <w:hideMark/>
          </w:tcPr>
          <w:p w14:paraId="6DE76C4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230C3C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3D415F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A5C838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A2F564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50D68C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3E78D68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3CCBFDF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8DBF58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96635D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12C938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624B01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884E4A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5D43F91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3B8945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B1FC06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C24C70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9F3ECF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DD6E48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808C66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53AF8D2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10C7963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53DAB5E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880B39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C7741F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162A4F7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0382F1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672BC6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AB18C0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855207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4CB32B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266A81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8" w:space="0" w:color="auto"/>
            </w:tcBorders>
            <w:shd w:val="clear" w:color="auto" w:fill="auto"/>
            <w:noWrap/>
            <w:vAlign w:val="center"/>
            <w:hideMark/>
          </w:tcPr>
          <w:p w14:paraId="674B915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045645" w:rsidRPr="00A34658" w14:paraId="1056D3F8" w14:textId="77777777" w:rsidTr="007C64DB">
        <w:trPr>
          <w:trHeight w:val="259"/>
        </w:trPr>
        <w:tc>
          <w:tcPr>
            <w:tcW w:w="1067" w:type="pct"/>
            <w:tcBorders>
              <w:top w:val="nil"/>
              <w:left w:val="single" w:sz="8" w:space="0" w:color="auto"/>
              <w:bottom w:val="single" w:sz="4" w:space="0" w:color="auto"/>
              <w:right w:val="nil"/>
            </w:tcBorders>
            <w:shd w:val="clear" w:color="auto" w:fill="auto"/>
            <w:noWrap/>
            <w:vAlign w:val="center"/>
            <w:hideMark/>
          </w:tcPr>
          <w:p w14:paraId="58E4F8C8" w14:textId="77777777" w:rsidR="00045645" w:rsidRPr="00045645" w:rsidRDefault="00045645" w:rsidP="00CF27ED">
            <w:pPr>
              <w:spacing w:before="0" w:after="0"/>
              <w:jc w:val="left"/>
              <w:rPr>
                <w:rFonts w:ascii="Calibri" w:eastAsia="Times New Roman" w:hAnsi="Calibri" w:cs="Calibri"/>
                <w:b/>
                <w:bCs/>
                <w:color w:val="000000"/>
                <w:sz w:val="16"/>
                <w:szCs w:val="16"/>
                <w:lang w:eastAsia="fr-CH"/>
              </w:rPr>
            </w:pPr>
            <w:r w:rsidRPr="00045645">
              <w:rPr>
                <w:rFonts w:ascii="Calibri" w:eastAsia="Times New Roman" w:hAnsi="Calibri" w:cs="Calibri"/>
                <w:b/>
                <w:bCs/>
                <w:color w:val="000000"/>
                <w:sz w:val="16"/>
                <w:szCs w:val="16"/>
                <w:lang w:eastAsia="fr-CH"/>
              </w:rPr>
              <w:t>Montage des composant</w:t>
            </w:r>
          </w:p>
        </w:tc>
        <w:tc>
          <w:tcPr>
            <w:tcW w:w="119" w:type="pct"/>
            <w:tcBorders>
              <w:top w:val="nil"/>
              <w:left w:val="single" w:sz="8" w:space="0" w:color="auto"/>
              <w:bottom w:val="single" w:sz="4" w:space="0" w:color="auto"/>
              <w:right w:val="single" w:sz="4" w:space="0" w:color="auto"/>
            </w:tcBorders>
            <w:shd w:val="clear" w:color="auto" w:fill="auto"/>
            <w:noWrap/>
            <w:vAlign w:val="center"/>
            <w:hideMark/>
          </w:tcPr>
          <w:p w14:paraId="6328FFE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6EEF6D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87FBA5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71BA21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A2574E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A030FD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2282CAD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0EABCAD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F91207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D97ACA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EC775A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4FA8D7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B11243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2BA6DE4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BA9CED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C6FE1E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B3AE4D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D69D84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09C1E3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03F59A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095F2E5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nil"/>
            </w:tcBorders>
            <w:shd w:val="clear" w:color="000000" w:fill="BFBFBF"/>
            <w:noWrap/>
            <w:vAlign w:val="center"/>
            <w:hideMark/>
          </w:tcPr>
          <w:p w14:paraId="23809A5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17ACD47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5C5EC3A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3A85886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2FCEDF5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2E5AD31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6D61D67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5D6CEE9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3709F79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46C227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372009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8" w:space="0" w:color="auto"/>
            </w:tcBorders>
            <w:shd w:val="clear" w:color="auto" w:fill="auto"/>
            <w:noWrap/>
            <w:vAlign w:val="center"/>
            <w:hideMark/>
          </w:tcPr>
          <w:p w14:paraId="178CD1B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045645" w:rsidRPr="00A34658" w14:paraId="783BE0D3" w14:textId="77777777" w:rsidTr="007C64DB">
        <w:trPr>
          <w:trHeight w:val="259"/>
        </w:trPr>
        <w:tc>
          <w:tcPr>
            <w:tcW w:w="1067" w:type="pct"/>
            <w:tcBorders>
              <w:top w:val="nil"/>
              <w:left w:val="single" w:sz="8" w:space="0" w:color="auto"/>
              <w:bottom w:val="single" w:sz="4" w:space="0" w:color="auto"/>
              <w:right w:val="nil"/>
            </w:tcBorders>
            <w:shd w:val="clear" w:color="auto" w:fill="auto"/>
            <w:noWrap/>
            <w:vAlign w:val="center"/>
            <w:hideMark/>
          </w:tcPr>
          <w:p w14:paraId="6E0E8D2F" w14:textId="77777777" w:rsidR="00045645" w:rsidRPr="00045645" w:rsidRDefault="00045645" w:rsidP="00CF27ED">
            <w:pPr>
              <w:spacing w:before="0" w:after="0"/>
              <w:jc w:val="left"/>
              <w:rPr>
                <w:rFonts w:ascii="Calibri" w:eastAsia="Times New Roman" w:hAnsi="Calibri" w:cs="Calibri"/>
                <w:b/>
                <w:bCs/>
                <w:color w:val="000000"/>
                <w:sz w:val="16"/>
                <w:szCs w:val="16"/>
                <w:lang w:eastAsia="fr-CH"/>
              </w:rPr>
            </w:pPr>
            <w:r w:rsidRPr="00045645">
              <w:rPr>
                <w:rFonts w:ascii="Calibri" w:eastAsia="Times New Roman" w:hAnsi="Calibri" w:cs="Calibri"/>
                <w:b/>
                <w:bCs/>
                <w:color w:val="000000"/>
                <w:sz w:val="16"/>
                <w:szCs w:val="16"/>
                <w:lang w:eastAsia="fr-CH"/>
              </w:rPr>
              <w:t xml:space="preserve">Test </w:t>
            </w:r>
          </w:p>
        </w:tc>
        <w:tc>
          <w:tcPr>
            <w:tcW w:w="119" w:type="pct"/>
            <w:tcBorders>
              <w:top w:val="nil"/>
              <w:left w:val="single" w:sz="8" w:space="0" w:color="auto"/>
              <w:bottom w:val="single" w:sz="4" w:space="0" w:color="auto"/>
              <w:right w:val="single" w:sz="4" w:space="0" w:color="auto"/>
            </w:tcBorders>
            <w:shd w:val="clear" w:color="auto" w:fill="auto"/>
            <w:noWrap/>
            <w:vAlign w:val="center"/>
            <w:hideMark/>
          </w:tcPr>
          <w:p w14:paraId="3F4B37D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3A9FF0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BA8C9A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54C713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0A046B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FC4A38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75C1765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19E59F5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91F1EE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9F2652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31E869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51D51E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0DAD91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76C8061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29EE1B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4472F2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9E9ECF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E34F09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FFD919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DC6259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359C06D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3DC0285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nil"/>
            </w:tcBorders>
            <w:shd w:val="clear" w:color="auto" w:fill="auto"/>
            <w:noWrap/>
            <w:vAlign w:val="center"/>
            <w:hideMark/>
          </w:tcPr>
          <w:p w14:paraId="0FD9A76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single" w:sz="8" w:space="0" w:color="auto"/>
              <w:bottom w:val="single" w:sz="8" w:space="0" w:color="auto"/>
              <w:right w:val="single" w:sz="8" w:space="0" w:color="auto"/>
            </w:tcBorders>
            <w:shd w:val="clear" w:color="000000" w:fill="BF8F00"/>
            <w:noWrap/>
            <w:vAlign w:val="center"/>
            <w:hideMark/>
          </w:tcPr>
          <w:p w14:paraId="2BF884B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8" w:space="0" w:color="auto"/>
            </w:tcBorders>
            <w:shd w:val="clear" w:color="000000" w:fill="BF8F00"/>
            <w:noWrap/>
            <w:vAlign w:val="center"/>
            <w:hideMark/>
          </w:tcPr>
          <w:p w14:paraId="7808604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nil"/>
            </w:tcBorders>
            <w:shd w:val="clear" w:color="000000" w:fill="AEAAAA"/>
            <w:noWrap/>
            <w:vAlign w:val="center"/>
            <w:hideMark/>
          </w:tcPr>
          <w:p w14:paraId="74638BE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single" w:sz="8" w:space="0" w:color="auto"/>
              <w:bottom w:val="single" w:sz="8" w:space="0" w:color="auto"/>
              <w:right w:val="single" w:sz="4" w:space="0" w:color="auto"/>
            </w:tcBorders>
            <w:shd w:val="clear" w:color="000000" w:fill="BF8F00"/>
            <w:noWrap/>
            <w:vAlign w:val="center"/>
            <w:hideMark/>
          </w:tcPr>
          <w:p w14:paraId="29FA97E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BF8F00"/>
            <w:noWrap/>
            <w:vAlign w:val="center"/>
            <w:hideMark/>
          </w:tcPr>
          <w:p w14:paraId="0DA225F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BF8F00"/>
            <w:noWrap/>
            <w:vAlign w:val="center"/>
            <w:hideMark/>
          </w:tcPr>
          <w:p w14:paraId="2096BB7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8" w:space="0" w:color="auto"/>
            </w:tcBorders>
            <w:shd w:val="clear" w:color="000000" w:fill="BF8F00"/>
            <w:noWrap/>
            <w:vAlign w:val="center"/>
            <w:hideMark/>
          </w:tcPr>
          <w:p w14:paraId="51A3669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4A3102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EAED66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8" w:space="0" w:color="auto"/>
            </w:tcBorders>
            <w:shd w:val="clear" w:color="auto" w:fill="auto"/>
            <w:noWrap/>
            <w:vAlign w:val="center"/>
            <w:hideMark/>
          </w:tcPr>
          <w:p w14:paraId="1464C08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045645" w:rsidRPr="00A34658" w14:paraId="40A14804" w14:textId="77777777" w:rsidTr="007C64DB">
        <w:trPr>
          <w:trHeight w:val="259"/>
        </w:trPr>
        <w:tc>
          <w:tcPr>
            <w:tcW w:w="1067" w:type="pct"/>
            <w:tcBorders>
              <w:top w:val="nil"/>
              <w:left w:val="single" w:sz="8" w:space="0" w:color="auto"/>
              <w:bottom w:val="single" w:sz="4" w:space="0" w:color="auto"/>
              <w:right w:val="nil"/>
            </w:tcBorders>
            <w:shd w:val="clear" w:color="auto" w:fill="auto"/>
            <w:noWrap/>
            <w:vAlign w:val="center"/>
            <w:hideMark/>
          </w:tcPr>
          <w:p w14:paraId="2C2CE54E" w14:textId="77777777" w:rsidR="00045645" w:rsidRPr="00045645" w:rsidRDefault="00045645" w:rsidP="00CF27ED">
            <w:pPr>
              <w:spacing w:before="0" w:after="0"/>
              <w:jc w:val="left"/>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Test de alimentations</w:t>
            </w:r>
          </w:p>
        </w:tc>
        <w:tc>
          <w:tcPr>
            <w:tcW w:w="119" w:type="pct"/>
            <w:tcBorders>
              <w:top w:val="nil"/>
              <w:left w:val="single" w:sz="8" w:space="0" w:color="auto"/>
              <w:bottom w:val="single" w:sz="4" w:space="0" w:color="auto"/>
              <w:right w:val="single" w:sz="4" w:space="0" w:color="auto"/>
            </w:tcBorders>
            <w:shd w:val="clear" w:color="auto" w:fill="auto"/>
            <w:noWrap/>
            <w:vAlign w:val="center"/>
            <w:hideMark/>
          </w:tcPr>
          <w:p w14:paraId="5165B57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5F008D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4904C8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ED43C1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F11496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5396CC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570ED3E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6EE414F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F043B1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05BBD9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A853AB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429ADA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DF6FA2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76E70C3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8CBC13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BBF455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3D44B4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259153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E8F0BA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0BF2CD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5127CA8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7E90C2F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294E44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8F00"/>
            <w:noWrap/>
            <w:vAlign w:val="center"/>
            <w:hideMark/>
          </w:tcPr>
          <w:p w14:paraId="75069AE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971C70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000000" w:fill="BFBFBF"/>
            <w:noWrap/>
            <w:vAlign w:val="center"/>
            <w:hideMark/>
          </w:tcPr>
          <w:p w14:paraId="3CEDC82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923CA1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D0BE8D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CF01A7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234B81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B887C7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E1CB1B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8" w:space="0" w:color="auto"/>
            </w:tcBorders>
            <w:shd w:val="clear" w:color="auto" w:fill="auto"/>
            <w:noWrap/>
            <w:vAlign w:val="center"/>
            <w:hideMark/>
          </w:tcPr>
          <w:p w14:paraId="5DDB498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045645" w:rsidRPr="00A34658" w14:paraId="72D5E26C" w14:textId="77777777" w:rsidTr="007C64DB">
        <w:trPr>
          <w:trHeight w:val="259"/>
        </w:trPr>
        <w:tc>
          <w:tcPr>
            <w:tcW w:w="1067" w:type="pct"/>
            <w:tcBorders>
              <w:top w:val="nil"/>
              <w:left w:val="single" w:sz="8" w:space="0" w:color="auto"/>
              <w:bottom w:val="single" w:sz="4" w:space="0" w:color="auto"/>
              <w:right w:val="nil"/>
            </w:tcBorders>
            <w:shd w:val="clear" w:color="auto" w:fill="auto"/>
            <w:noWrap/>
            <w:vAlign w:val="center"/>
            <w:hideMark/>
          </w:tcPr>
          <w:p w14:paraId="06549839" w14:textId="77777777" w:rsidR="00045645" w:rsidRPr="00045645" w:rsidRDefault="00045645" w:rsidP="00CF27ED">
            <w:pPr>
              <w:spacing w:before="0" w:after="0"/>
              <w:jc w:val="left"/>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Test de programmation de carte</w:t>
            </w:r>
          </w:p>
        </w:tc>
        <w:tc>
          <w:tcPr>
            <w:tcW w:w="119" w:type="pct"/>
            <w:tcBorders>
              <w:top w:val="nil"/>
              <w:left w:val="single" w:sz="8" w:space="0" w:color="auto"/>
              <w:bottom w:val="single" w:sz="4" w:space="0" w:color="auto"/>
              <w:right w:val="single" w:sz="4" w:space="0" w:color="auto"/>
            </w:tcBorders>
            <w:shd w:val="clear" w:color="auto" w:fill="auto"/>
            <w:noWrap/>
            <w:vAlign w:val="center"/>
            <w:hideMark/>
          </w:tcPr>
          <w:p w14:paraId="7660833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F96E43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ABF03C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CFFC5D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B56F62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22DC62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2116ADE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7E1AC03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34E33B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A22ACA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F464CD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6FEF3E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DE0B5C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60AB1FC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FEE4EC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45151C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EBB3A8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FC2055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153DDC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97103B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5FA7B80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404BC1C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554E17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8F00"/>
            <w:noWrap/>
            <w:vAlign w:val="center"/>
            <w:hideMark/>
          </w:tcPr>
          <w:p w14:paraId="1459FEE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8F00"/>
            <w:noWrap/>
            <w:vAlign w:val="center"/>
            <w:hideMark/>
          </w:tcPr>
          <w:p w14:paraId="5B949CA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8F00"/>
            <w:noWrap/>
            <w:vAlign w:val="center"/>
            <w:hideMark/>
          </w:tcPr>
          <w:p w14:paraId="6F4A064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8F00"/>
            <w:noWrap/>
            <w:vAlign w:val="center"/>
            <w:hideMark/>
          </w:tcPr>
          <w:p w14:paraId="05E0F08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000000" w:fill="BF8F00"/>
            <w:noWrap/>
            <w:vAlign w:val="center"/>
            <w:hideMark/>
          </w:tcPr>
          <w:p w14:paraId="217806D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14AB4ED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0AFCFED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6C9BC2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442E3A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8" w:space="0" w:color="auto"/>
            </w:tcBorders>
            <w:shd w:val="clear" w:color="auto" w:fill="auto"/>
            <w:noWrap/>
            <w:vAlign w:val="center"/>
            <w:hideMark/>
          </w:tcPr>
          <w:p w14:paraId="35254BB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045645" w:rsidRPr="00A34658" w14:paraId="2B0C4A79" w14:textId="77777777" w:rsidTr="007C64DB">
        <w:trPr>
          <w:trHeight w:val="259"/>
        </w:trPr>
        <w:tc>
          <w:tcPr>
            <w:tcW w:w="1067" w:type="pct"/>
            <w:tcBorders>
              <w:top w:val="nil"/>
              <w:left w:val="single" w:sz="8" w:space="0" w:color="auto"/>
              <w:bottom w:val="single" w:sz="4" w:space="0" w:color="auto"/>
              <w:right w:val="nil"/>
            </w:tcBorders>
            <w:shd w:val="clear" w:color="auto" w:fill="auto"/>
            <w:noWrap/>
            <w:vAlign w:val="center"/>
            <w:hideMark/>
          </w:tcPr>
          <w:p w14:paraId="125C459E" w14:textId="77777777" w:rsidR="00045645" w:rsidRPr="00045645" w:rsidRDefault="00045645" w:rsidP="00CF27ED">
            <w:pPr>
              <w:spacing w:before="0" w:after="0"/>
              <w:jc w:val="left"/>
              <w:rPr>
                <w:rFonts w:ascii="Calibri" w:eastAsia="Times New Roman" w:hAnsi="Calibri" w:cs="Calibri"/>
                <w:b/>
                <w:bCs/>
                <w:color w:val="000000"/>
                <w:sz w:val="16"/>
                <w:szCs w:val="16"/>
                <w:lang w:eastAsia="fr-CH"/>
              </w:rPr>
            </w:pPr>
            <w:r w:rsidRPr="00045645">
              <w:rPr>
                <w:rFonts w:ascii="Calibri" w:eastAsia="Times New Roman" w:hAnsi="Calibri" w:cs="Calibri"/>
                <w:b/>
                <w:bCs/>
                <w:color w:val="000000"/>
                <w:sz w:val="16"/>
                <w:szCs w:val="16"/>
                <w:lang w:eastAsia="fr-CH"/>
              </w:rPr>
              <w:t>Mise au point</w:t>
            </w:r>
          </w:p>
        </w:tc>
        <w:tc>
          <w:tcPr>
            <w:tcW w:w="119" w:type="pct"/>
            <w:tcBorders>
              <w:top w:val="nil"/>
              <w:left w:val="single" w:sz="8" w:space="0" w:color="auto"/>
              <w:bottom w:val="nil"/>
              <w:right w:val="single" w:sz="4" w:space="0" w:color="auto"/>
            </w:tcBorders>
            <w:shd w:val="clear" w:color="auto" w:fill="auto"/>
            <w:noWrap/>
            <w:vAlign w:val="center"/>
            <w:hideMark/>
          </w:tcPr>
          <w:p w14:paraId="78E785F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650ACD6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6A76309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53332B0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6D07B13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5B278CB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000000" w:fill="BFBFBF"/>
            <w:noWrap/>
            <w:vAlign w:val="center"/>
            <w:hideMark/>
          </w:tcPr>
          <w:p w14:paraId="174DFF4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000000" w:fill="BFBFBF"/>
            <w:noWrap/>
            <w:vAlign w:val="center"/>
            <w:hideMark/>
          </w:tcPr>
          <w:p w14:paraId="264631F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6DF8746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6F97584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1C2398F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1CAFA2C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190499D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000000" w:fill="BFBFBF"/>
            <w:noWrap/>
            <w:vAlign w:val="center"/>
            <w:hideMark/>
          </w:tcPr>
          <w:p w14:paraId="608E960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591DC0D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657ACF9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337AC08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0737D6E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043B2A3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6CCE52F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000000" w:fill="BFBFBF"/>
            <w:noWrap/>
            <w:vAlign w:val="center"/>
            <w:hideMark/>
          </w:tcPr>
          <w:p w14:paraId="4251E4A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000000" w:fill="BFBFBF"/>
            <w:noWrap/>
            <w:vAlign w:val="center"/>
            <w:hideMark/>
          </w:tcPr>
          <w:p w14:paraId="5ABD147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22C6C52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3E85BA7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2B50210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000000" w:fill="BFBFBF"/>
            <w:noWrap/>
            <w:vAlign w:val="center"/>
            <w:hideMark/>
          </w:tcPr>
          <w:p w14:paraId="3C0FFEA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nil"/>
            </w:tcBorders>
            <w:shd w:val="clear" w:color="auto" w:fill="auto"/>
            <w:noWrap/>
            <w:vAlign w:val="center"/>
            <w:hideMark/>
          </w:tcPr>
          <w:p w14:paraId="4CA9493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single" w:sz="8" w:space="0" w:color="auto"/>
              <w:bottom w:val="nil"/>
              <w:right w:val="single" w:sz="4" w:space="0" w:color="auto"/>
            </w:tcBorders>
            <w:shd w:val="clear" w:color="000000" w:fill="8497B0"/>
            <w:noWrap/>
            <w:vAlign w:val="center"/>
            <w:hideMark/>
          </w:tcPr>
          <w:p w14:paraId="1569FF0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nil"/>
              <w:right w:val="single" w:sz="4" w:space="0" w:color="auto"/>
            </w:tcBorders>
            <w:shd w:val="clear" w:color="000000" w:fill="8497B0"/>
            <w:noWrap/>
            <w:vAlign w:val="center"/>
            <w:hideMark/>
          </w:tcPr>
          <w:p w14:paraId="1E69465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nil"/>
              <w:right w:val="single" w:sz="8" w:space="0" w:color="auto"/>
            </w:tcBorders>
            <w:shd w:val="clear" w:color="000000" w:fill="8497B0"/>
            <w:noWrap/>
            <w:vAlign w:val="center"/>
            <w:hideMark/>
          </w:tcPr>
          <w:p w14:paraId="47BB9A0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031090A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D8B150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8" w:space="0" w:color="auto"/>
            </w:tcBorders>
            <w:shd w:val="clear" w:color="auto" w:fill="auto"/>
            <w:noWrap/>
            <w:vAlign w:val="center"/>
            <w:hideMark/>
          </w:tcPr>
          <w:p w14:paraId="4BB2F27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045645" w:rsidRPr="00A34658" w14:paraId="0F3BCCB9" w14:textId="77777777" w:rsidTr="007C64DB">
        <w:trPr>
          <w:trHeight w:val="259"/>
        </w:trPr>
        <w:tc>
          <w:tcPr>
            <w:tcW w:w="1067" w:type="pct"/>
            <w:tcBorders>
              <w:top w:val="nil"/>
              <w:left w:val="single" w:sz="8" w:space="0" w:color="auto"/>
              <w:bottom w:val="single" w:sz="4" w:space="0" w:color="auto"/>
              <w:right w:val="nil"/>
            </w:tcBorders>
            <w:shd w:val="clear" w:color="auto" w:fill="auto"/>
            <w:noWrap/>
            <w:vAlign w:val="center"/>
            <w:hideMark/>
          </w:tcPr>
          <w:p w14:paraId="1191C0E0" w14:textId="77777777" w:rsidR="00045645" w:rsidRPr="00045645" w:rsidRDefault="00045645" w:rsidP="00CF27ED">
            <w:pPr>
              <w:spacing w:before="0" w:after="0"/>
              <w:jc w:val="left"/>
              <w:rPr>
                <w:rFonts w:ascii="Calibri" w:eastAsia="Times New Roman" w:hAnsi="Calibri" w:cs="Calibri"/>
                <w:b/>
                <w:bCs/>
                <w:color w:val="000000"/>
                <w:sz w:val="16"/>
                <w:szCs w:val="16"/>
                <w:lang w:eastAsia="fr-CH"/>
              </w:rPr>
            </w:pPr>
            <w:r w:rsidRPr="00045645">
              <w:rPr>
                <w:rFonts w:ascii="Calibri" w:eastAsia="Times New Roman" w:hAnsi="Calibri" w:cs="Calibri"/>
                <w:b/>
                <w:bCs/>
                <w:color w:val="000000"/>
                <w:sz w:val="16"/>
                <w:szCs w:val="16"/>
                <w:lang w:eastAsia="fr-CH"/>
              </w:rPr>
              <w:t>Rédaction de rapport</w:t>
            </w:r>
          </w:p>
        </w:tc>
        <w:tc>
          <w:tcPr>
            <w:tcW w:w="119" w:type="pct"/>
            <w:tcBorders>
              <w:top w:val="single" w:sz="8" w:space="0" w:color="auto"/>
              <w:left w:val="single" w:sz="8" w:space="0" w:color="auto"/>
              <w:bottom w:val="single" w:sz="8" w:space="0" w:color="auto"/>
              <w:right w:val="single" w:sz="4" w:space="0" w:color="auto"/>
            </w:tcBorders>
            <w:shd w:val="clear" w:color="000000" w:fill="C65911"/>
            <w:noWrap/>
            <w:vAlign w:val="center"/>
            <w:hideMark/>
          </w:tcPr>
          <w:p w14:paraId="1FA11EB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0323A44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0961025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69A2B9D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22BF4FF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206BD1D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BFBFBF"/>
            <w:noWrap/>
            <w:vAlign w:val="center"/>
            <w:hideMark/>
          </w:tcPr>
          <w:p w14:paraId="635DB21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BFBFBF"/>
            <w:noWrap/>
            <w:vAlign w:val="center"/>
            <w:hideMark/>
          </w:tcPr>
          <w:p w14:paraId="1C85204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3A33FF1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77CCD64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0845A7A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733E8D1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41B84F4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BFBFBF"/>
            <w:noWrap/>
            <w:vAlign w:val="center"/>
            <w:hideMark/>
          </w:tcPr>
          <w:p w14:paraId="56C6240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0A619E4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5E00D87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617C1CB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7165DAF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6B8E0AB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433D4E4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BFBFBF"/>
            <w:noWrap/>
            <w:vAlign w:val="center"/>
            <w:hideMark/>
          </w:tcPr>
          <w:p w14:paraId="21F06D6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BFBFBF"/>
            <w:noWrap/>
            <w:vAlign w:val="center"/>
            <w:hideMark/>
          </w:tcPr>
          <w:p w14:paraId="1FA2EFE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48DB1E3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1922993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5F5BC0A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BFBFBF"/>
            <w:noWrap/>
            <w:vAlign w:val="center"/>
            <w:hideMark/>
          </w:tcPr>
          <w:p w14:paraId="5DFA5D9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68E5806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477B2C9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5B6A291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12B6625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79E6A1E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FDE0B0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8" w:space="0" w:color="auto"/>
            </w:tcBorders>
            <w:shd w:val="clear" w:color="auto" w:fill="auto"/>
            <w:noWrap/>
            <w:vAlign w:val="center"/>
            <w:hideMark/>
          </w:tcPr>
          <w:p w14:paraId="245941B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045645" w:rsidRPr="00A34658" w14:paraId="2FCC2F4A" w14:textId="77777777" w:rsidTr="007C64DB">
        <w:trPr>
          <w:trHeight w:val="259"/>
        </w:trPr>
        <w:tc>
          <w:tcPr>
            <w:tcW w:w="1067" w:type="pct"/>
            <w:tcBorders>
              <w:top w:val="nil"/>
              <w:left w:val="single" w:sz="8" w:space="0" w:color="auto"/>
              <w:bottom w:val="single" w:sz="4" w:space="0" w:color="auto"/>
              <w:right w:val="nil"/>
            </w:tcBorders>
            <w:shd w:val="clear" w:color="auto" w:fill="auto"/>
            <w:noWrap/>
            <w:vAlign w:val="center"/>
            <w:hideMark/>
          </w:tcPr>
          <w:p w14:paraId="04299F9D" w14:textId="77777777" w:rsidR="00045645" w:rsidRPr="00045645" w:rsidRDefault="00045645" w:rsidP="00CF27ED">
            <w:pPr>
              <w:spacing w:before="0" w:after="0"/>
              <w:jc w:val="left"/>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Rendu rapport finale</w:t>
            </w:r>
          </w:p>
        </w:tc>
        <w:tc>
          <w:tcPr>
            <w:tcW w:w="119" w:type="pct"/>
            <w:tcBorders>
              <w:top w:val="nil"/>
              <w:left w:val="single" w:sz="8" w:space="0" w:color="auto"/>
              <w:bottom w:val="single" w:sz="4" w:space="0" w:color="auto"/>
              <w:right w:val="single" w:sz="4" w:space="0" w:color="auto"/>
            </w:tcBorders>
            <w:shd w:val="clear" w:color="auto" w:fill="auto"/>
            <w:noWrap/>
            <w:vAlign w:val="center"/>
            <w:hideMark/>
          </w:tcPr>
          <w:p w14:paraId="4BDD0BA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A15A3D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B3A7D1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DDCBDA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863BC2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535148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2061776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562D932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D7289D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E1E0A8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187346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AF1952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0F3D52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05462D1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03D7E7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22A49C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B5DB63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523D15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A22EF6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946A1A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25B5353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33C7C1B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15F8CE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9AD6AB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CE2A39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0DAA1CB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21D4C6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90A2CF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66CF0F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C65857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FF0000"/>
            <w:noWrap/>
            <w:vAlign w:val="center"/>
            <w:hideMark/>
          </w:tcPr>
          <w:p w14:paraId="1DBD9CC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R</w:t>
            </w:r>
          </w:p>
        </w:tc>
        <w:tc>
          <w:tcPr>
            <w:tcW w:w="119" w:type="pct"/>
            <w:tcBorders>
              <w:top w:val="nil"/>
              <w:left w:val="nil"/>
              <w:bottom w:val="single" w:sz="4" w:space="0" w:color="auto"/>
              <w:right w:val="single" w:sz="4" w:space="0" w:color="auto"/>
            </w:tcBorders>
            <w:shd w:val="clear" w:color="auto" w:fill="auto"/>
            <w:noWrap/>
            <w:vAlign w:val="center"/>
            <w:hideMark/>
          </w:tcPr>
          <w:p w14:paraId="0E34CF9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8" w:space="0" w:color="auto"/>
            </w:tcBorders>
            <w:shd w:val="clear" w:color="auto" w:fill="auto"/>
            <w:noWrap/>
            <w:vAlign w:val="center"/>
            <w:hideMark/>
          </w:tcPr>
          <w:p w14:paraId="1B0BD3E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045645" w:rsidRPr="00A34658" w14:paraId="52D45BFB" w14:textId="77777777" w:rsidTr="007C64DB">
        <w:trPr>
          <w:trHeight w:val="259"/>
        </w:trPr>
        <w:tc>
          <w:tcPr>
            <w:tcW w:w="1067" w:type="pct"/>
            <w:tcBorders>
              <w:top w:val="nil"/>
              <w:left w:val="single" w:sz="8" w:space="0" w:color="auto"/>
              <w:bottom w:val="single" w:sz="4" w:space="0" w:color="auto"/>
              <w:right w:val="nil"/>
            </w:tcBorders>
            <w:shd w:val="clear" w:color="auto" w:fill="auto"/>
            <w:noWrap/>
            <w:vAlign w:val="center"/>
            <w:hideMark/>
          </w:tcPr>
          <w:p w14:paraId="473EE779" w14:textId="77777777" w:rsidR="00045645" w:rsidRPr="00045645" w:rsidRDefault="00045645" w:rsidP="00CF27ED">
            <w:pPr>
              <w:spacing w:before="0" w:after="0"/>
              <w:jc w:val="left"/>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Préparation présentation + démo</w:t>
            </w:r>
          </w:p>
        </w:tc>
        <w:tc>
          <w:tcPr>
            <w:tcW w:w="119" w:type="pct"/>
            <w:tcBorders>
              <w:top w:val="nil"/>
              <w:left w:val="single" w:sz="8" w:space="0" w:color="auto"/>
              <w:bottom w:val="single" w:sz="4" w:space="0" w:color="auto"/>
              <w:right w:val="single" w:sz="4" w:space="0" w:color="auto"/>
            </w:tcBorders>
            <w:shd w:val="clear" w:color="auto" w:fill="auto"/>
            <w:noWrap/>
            <w:vAlign w:val="center"/>
            <w:hideMark/>
          </w:tcPr>
          <w:p w14:paraId="5342F2A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A631D5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769B9C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E089DA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B93BB8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D8EBB1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17ABEA9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3952CA1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81EBEA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E84C34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644D7A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A131A5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9E60CD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0987656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A49FD6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38B423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078241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C0DD77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A1061F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18A801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395FEF6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306F48F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84ED9D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406CF3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449265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1551710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06A496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88EB3C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594D97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A66F50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FFC000"/>
            <w:noWrap/>
            <w:vAlign w:val="center"/>
            <w:hideMark/>
          </w:tcPr>
          <w:p w14:paraId="6AD30F1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DF6E7B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8" w:space="0" w:color="auto"/>
            </w:tcBorders>
            <w:shd w:val="clear" w:color="auto" w:fill="auto"/>
            <w:noWrap/>
            <w:vAlign w:val="center"/>
            <w:hideMark/>
          </w:tcPr>
          <w:p w14:paraId="4424CCD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045645" w:rsidRPr="00A34658" w14:paraId="728074A9" w14:textId="77777777" w:rsidTr="007C64DB">
        <w:trPr>
          <w:trHeight w:val="259"/>
        </w:trPr>
        <w:tc>
          <w:tcPr>
            <w:tcW w:w="1067" w:type="pct"/>
            <w:tcBorders>
              <w:top w:val="nil"/>
              <w:left w:val="single" w:sz="8" w:space="0" w:color="auto"/>
              <w:bottom w:val="single" w:sz="4" w:space="0" w:color="auto"/>
              <w:right w:val="nil"/>
            </w:tcBorders>
            <w:shd w:val="clear" w:color="auto" w:fill="auto"/>
            <w:noWrap/>
            <w:vAlign w:val="center"/>
            <w:hideMark/>
          </w:tcPr>
          <w:p w14:paraId="37D98546" w14:textId="77777777" w:rsidR="00045645" w:rsidRPr="00045645" w:rsidRDefault="00045645" w:rsidP="00CF27ED">
            <w:pPr>
              <w:spacing w:before="0" w:after="0"/>
              <w:jc w:val="left"/>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Présentation finale</w:t>
            </w:r>
          </w:p>
        </w:tc>
        <w:tc>
          <w:tcPr>
            <w:tcW w:w="119" w:type="pct"/>
            <w:tcBorders>
              <w:top w:val="nil"/>
              <w:left w:val="single" w:sz="8" w:space="0" w:color="auto"/>
              <w:bottom w:val="single" w:sz="4" w:space="0" w:color="auto"/>
              <w:right w:val="single" w:sz="4" w:space="0" w:color="auto"/>
            </w:tcBorders>
            <w:shd w:val="clear" w:color="auto" w:fill="auto"/>
            <w:noWrap/>
            <w:vAlign w:val="center"/>
            <w:hideMark/>
          </w:tcPr>
          <w:p w14:paraId="2EDAA72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54B12A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C1867B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F4EB9E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A3ED39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7475D2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07CDAE9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78AE747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7B8101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B4E282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068672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049C8A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9A2F90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7C380C8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D46986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85161C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52148F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8F9099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4F2BCB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F3F0C9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20D3526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660D06D1"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CCB721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3E5BBD8"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F642A3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20B4EE5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827DEA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C94F00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8C9FE9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8388E7F"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CBF54F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5B9BD5"/>
            <w:noWrap/>
            <w:vAlign w:val="center"/>
            <w:hideMark/>
          </w:tcPr>
          <w:p w14:paraId="532C1FE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P</w:t>
            </w:r>
          </w:p>
        </w:tc>
        <w:tc>
          <w:tcPr>
            <w:tcW w:w="119" w:type="pct"/>
            <w:tcBorders>
              <w:top w:val="nil"/>
              <w:left w:val="nil"/>
              <w:bottom w:val="single" w:sz="4" w:space="0" w:color="auto"/>
              <w:right w:val="single" w:sz="8" w:space="0" w:color="auto"/>
            </w:tcBorders>
            <w:shd w:val="clear" w:color="auto" w:fill="auto"/>
            <w:noWrap/>
            <w:vAlign w:val="center"/>
            <w:hideMark/>
          </w:tcPr>
          <w:p w14:paraId="5ED0274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045645" w:rsidRPr="00A34658" w14:paraId="57235A46" w14:textId="77777777" w:rsidTr="007C64DB">
        <w:trPr>
          <w:trHeight w:val="259"/>
        </w:trPr>
        <w:tc>
          <w:tcPr>
            <w:tcW w:w="1067" w:type="pct"/>
            <w:tcBorders>
              <w:top w:val="nil"/>
              <w:left w:val="single" w:sz="8" w:space="0" w:color="auto"/>
              <w:bottom w:val="single" w:sz="8" w:space="0" w:color="auto"/>
              <w:right w:val="nil"/>
            </w:tcBorders>
            <w:shd w:val="clear" w:color="auto" w:fill="auto"/>
            <w:noWrap/>
            <w:vAlign w:val="center"/>
            <w:hideMark/>
          </w:tcPr>
          <w:p w14:paraId="0370C165" w14:textId="77777777" w:rsidR="00BF58E3" w:rsidRDefault="00BF58E3" w:rsidP="00CF27ED">
            <w:pPr>
              <w:spacing w:before="0" w:after="0"/>
              <w:jc w:val="left"/>
              <w:rPr>
                <w:rFonts w:ascii="Calibri" w:eastAsia="Times New Roman" w:hAnsi="Calibri" w:cs="Calibri"/>
                <w:color w:val="000000"/>
                <w:sz w:val="16"/>
                <w:szCs w:val="16"/>
                <w:lang w:eastAsia="fr-CH"/>
              </w:rPr>
            </w:pPr>
          </w:p>
          <w:p w14:paraId="4508605E" w14:textId="1439AB63" w:rsidR="00045645" w:rsidRPr="00045645" w:rsidRDefault="00045645" w:rsidP="00CF27ED">
            <w:pPr>
              <w:spacing w:before="0" w:after="0"/>
              <w:jc w:val="left"/>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Doc / corrigé / fin</w:t>
            </w:r>
          </w:p>
        </w:tc>
        <w:tc>
          <w:tcPr>
            <w:tcW w:w="119" w:type="pct"/>
            <w:tcBorders>
              <w:top w:val="nil"/>
              <w:left w:val="single" w:sz="8" w:space="0" w:color="auto"/>
              <w:bottom w:val="single" w:sz="8" w:space="0" w:color="auto"/>
              <w:right w:val="single" w:sz="4" w:space="0" w:color="auto"/>
            </w:tcBorders>
            <w:shd w:val="clear" w:color="auto" w:fill="auto"/>
            <w:noWrap/>
            <w:vAlign w:val="center"/>
            <w:hideMark/>
          </w:tcPr>
          <w:p w14:paraId="6D65E26B"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78AC0EC4"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7BBF649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7884057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7BD3BBF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04DEE30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000000" w:fill="BFBFBF"/>
            <w:noWrap/>
            <w:vAlign w:val="center"/>
            <w:hideMark/>
          </w:tcPr>
          <w:p w14:paraId="75B927F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000000" w:fill="BFBFBF"/>
            <w:noWrap/>
            <w:vAlign w:val="center"/>
            <w:hideMark/>
          </w:tcPr>
          <w:p w14:paraId="5B3FEC9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3E63B15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1196828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561AA340"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56F5B42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2B0D173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000000" w:fill="BFBFBF"/>
            <w:noWrap/>
            <w:vAlign w:val="center"/>
            <w:hideMark/>
          </w:tcPr>
          <w:p w14:paraId="30401A55"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263EECB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570B3CE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652B8A3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5262FB5C"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3A51D0E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6FC8685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000000" w:fill="BFBFBF"/>
            <w:noWrap/>
            <w:vAlign w:val="center"/>
            <w:hideMark/>
          </w:tcPr>
          <w:p w14:paraId="7657A872"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000000" w:fill="BFBFBF"/>
            <w:noWrap/>
            <w:vAlign w:val="center"/>
            <w:hideMark/>
          </w:tcPr>
          <w:p w14:paraId="1BE60B5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634DA7B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3527667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4393381A"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000000" w:fill="BFBFBF"/>
            <w:noWrap/>
            <w:vAlign w:val="center"/>
            <w:hideMark/>
          </w:tcPr>
          <w:p w14:paraId="01DC18D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73B27A79"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211169E6"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3418635D"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26A8B337"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30F002F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000000" w:fill="7030A0"/>
            <w:noWrap/>
            <w:vAlign w:val="center"/>
            <w:hideMark/>
          </w:tcPr>
          <w:p w14:paraId="02ADE013"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8" w:space="0" w:color="auto"/>
            </w:tcBorders>
            <w:shd w:val="clear" w:color="000000" w:fill="7030A0"/>
            <w:noWrap/>
            <w:vAlign w:val="center"/>
            <w:hideMark/>
          </w:tcPr>
          <w:p w14:paraId="6379EA6E" w14:textId="77777777" w:rsidR="00045645" w:rsidRPr="00045645" w:rsidRDefault="00045645" w:rsidP="00CF27ED">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bl>
    <w:p w14:paraId="18A0F54E" w14:textId="77777777" w:rsidR="00BF58E3" w:rsidRDefault="00BF58E3" w:rsidP="007C64DB">
      <w:pPr>
        <w:pStyle w:val="Titre1"/>
        <w:ind w:left="0" w:firstLine="0"/>
        <w:sectPr w:rsidR="00BF58E3" w:rsidSect="00D76986">
          <w:pgSz w:w="16838" w:h="11906" w:orient="landscape"/>
          <w:pgMar w:top="1701" w:right="1418" w:bottom="1134" w:left="1418" w:header="709" w:footer="709" w:gutter="0"/>
          <w:cols w:space="708"/>
          <w:docGrid w:linePitch="360"/>
        </w:sectPr>
      </w:pPr>
    </w:p>
    <w:p w14:paraId="105F49D5" w14:textId="587546D0" w:rsidR="00FB2308" w:rsidRDefault="00E001DA" w:rsidP="007C64DB">
      <w:pPr>
        <w:pStyle w:val="Titre1"/>
        <w:ind w:left="0" w:firstLine="0"/>
      </w:pPr>
      <w:bookmarkStart w:id="17" w:name="_Toc152863289"/>
      <w:r>
        <w:lastRenderedPageBreak/>
        <w:t>Conclusion</w:t>
      </w:r>
      <w:bookmarkEnd w:id="17"/>
    </w:p>
    <w:p w14:paraId="7FDC643A" w14:textId="77777777" w:rsidR="00381D1D" w:rsidRDefault="00381D1D" w:rsidP="00381D1D">
      <w:r>
        <w:t>Cette phase de pré-étude m'a permis de clarifier les aspects cruciaux à considérer dans ce projet.</w:t>
      </w:r>
    </w:p>
    <w:p w14:paraId="44FE1336" w14:textId="77777777" w:rsidR="00381D1D" w:rsidRDefault="00381D1D" w:rsidP="00381D1D"/>
    <w:p w14:paraId="6233C81F" w14:textId="77777777" w:rsidR="00381D1D" w:rsidRDefault="00381D1D" w:rsidP="00381D1D">
      <w:r>
        <w:t>J'ai testé et vérifié l'alimentation du capteur d'humidité par des mesures, confirmant qu'il fonctionne à 5V, ce qui signifie que cette alimentation peut être utilisée pour l'ensemble du système.</w:t>
      </w:r>
    </w:p>
    <w:p w14:paraId="77912E5E" w14:textId="77777777" w:rsidR="00381D1D" w:rsidRDefault="00381D1D" w:rsidP="00381D1D"/>
    <w:p w14:paraId="4A25EB89" w14:textId="1E0B35E1" w:rsidR="00FD4A9B" w:rsidRDefault="00381D1D" w:rsidP="00381D1D">
      <w:r>
        <w:t>Je remarque que le coût du système est assez élevé, mais cela pourrait être réduit en optant pour la fabrication simultanée de plusieurs PCB.</w:t>
      </w:r>
    </w:p>
    <w:p w14:paraId="2F1EAD57" w14:textId="77777777" w:rsidR="005356C5" w:rsidRDefault="005356C5" w:rsidP="00381D1D"/>
    <w:p w14:paraId="4747D6F6" w14:textId="287B5184" w:rsidR="000C5D37" w:rsidRDefault="000C5D37" w:rsidP="00381D1D"/>
    <w:p w14:paraId="1DF2F88A" w14:textId="79F57040" w:rsidR="000C5D37" w:rsidRDefault="000C5D37" w:rsidP="00381D1D"/>
    <w:p w14:paraId="57E04CFF" w14:textId="77777777" w:rsidR="005356C5" w:rsidRDefault="005356C5" w:rsidP="00381D1D"/>
    <w:p w14:paraId="3C752A07" w14:textId="03754FD1" w:rsidR="000C5D37" w:rsidRDefault="000C5D37" w:rsidP="00381D1D"/>
    <w:p w14:paraId="4683AB70" w14:textId="6B28359E" w:rsidR="000C5D37" w:rsidRDefault="000C5D37" w:rsidP="00381D1D">
      <w:r>
        <w:t xml:space="preserve">Lausanne, </w:t>
      </w:r>
      <w:r w:rsidR="006423F4">
        <w:t xml:space="preserve">07 décembre 2023 </w:t>
      </w:r>
      <w:r w:rsidR="006423F4">
        <w:tab/>
      </w:r>
      <w:r w:rsidR="006423F4">
        <w:tab/>
      </w:r>
      <w:r w:rsidR="006423F4">
        <w:tab/>
      </w:r>
      <w:r w:rsidR="006423F4">
        <w:tab/>
      </w:r>
      <w:r w:rsidR="006423F4">
        <w:tab/>
      </w:r>
      <w:r w:rsidR="006423F4">
        <w:tab/>
      </w:r>
      <w:r w:rsidR="006423F4">
        <w:tab/>
        <w:t>Garcia Luis</w:t>
      </w:r>
    </w:p>
    <w:p w14:paraId="1B91B7B6" w14:textId="6B842B41" w:rsidR="00F57C19" w:rsidRDefault="00F57C19">
      <w:pPr>
        <w:spacing w:before="0" w:after="160" w:line="259" w:lineRule="auto"/>
        <w:jc w:val="left"/>
      </w:pPr>
      <w:r>
        <w:br w:type="page"/>
      </w:r>
    </w:p>
    <w:p w14:paraId="13751A40" w14:textId="44223B09" w:rsidR="00F57C19" w:rsidRDefault="00F57C19" w:rsidP="00F57C19">
      <w:pPr>
        <w:pStyle w:val="Titre1"/>
      </w:pPr>
      <w:bookmarkStart w:id="18" w:name="_Toc152863290"/>
      <w:r>
        <w:lastRenderedPageBreak/>
        <w:t>Annexe :</w:t>
      </w:r>
      <w:bookmarkEnd w:id="18"/>
    </w:p>
    <w:p w14:paraId="703F9F09" w14:textId="60C53A3D" w:rsidR="004422A2" w:rsidRPr="004422A2" w:rsidRDefault="004422A2" w:rsidP="004422A2">
      <w:pPr>
        <w:pStyle w:val="Titre2"/>
      </w:pPr>
      <w:bookmarkStart w:id="19" w:name="_Toc152863291"/>
      <w:r>
        <w:t>Cahier de charges</w:t>
      </w:r>
      <w:bookmarkEnd w:id="19"/>
      <w:r>
        <w:t xml:space="preserve"> </w:t>
      </w:r>
    </w:p>
    <w:p w14:paraId="74EE5D5B" w14:textId="5E1DE070" w:rsidR="000A61DF" w:rsidRDefault="000A61DF" w:rsidP="000A61DF">
      <w:pPr>
        <w:pStyle w:val="Titre"/>
      </w:pPr>
      <w:r w:rsidRPr="00056D5C">
        <w:rPr>
          <w:rFonts w:ascii="Helvetica" w:hAnsi="Helvetica"/>
          <w:b/>
          <w:bCs/>
          <w:i/>
          <w:iCs/>
          <w:noProof/>
          <w:lang w:eastAsia="fr-CH"/>
        </w:rPr>
        <mc:AlternateContent>
          <mc:Choice Requires="wps">
            <w:drawing>
              <wp:anchor distT="0" distB="0" distL="114300" distR="114300" simplePos="0" relativeHeight="251659264" behindDoc="0" locked="0" layoutInCell="1" allowOverlap="1" wp14:anchorId="029D97F8" wp14:editId="107E66BC">
                <wp:simplePos x="0" y="0"/>
                <wp:positionH relativeFrom="column">
                  <wp:posOffset>1212494</wp:posOffset>
                </wp:positionH>
                <wp:positionV relativeFrom="paragraph">
                  <wp:posOffset>583209</wp:posOffset>
                </wp:positionV>
                <wp:extent cx="3514725" cy="942975"/>
                <wp:effectExtent l="7620" t="6985" r="11430" b="12065"/>
                <wp:wrapNone/>
                <wp:docPr id="31" name="Zone de texte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725" cy="942975"/>
                        </a:xfrm>
                        <a:prstGeom prst="rect">
                          <a:avLst/>
                        </a:prstGeom>
                        <a:solidFill>
                          <a:srgbClr val="FFFFFF"/>
                        </a:solidFill>
                        <a:ln w="9525">
                          <a:solidFill>
                            <a:srgbClr val="000000"/>
                          </a:solidFill>
                          <a:miter lim="800000"/>
                          <a:headEnd/>
                          <a:tailEnd/>
                        </a:ln>
                      </wps:spPr>
                      <wps:txbx>
                        <w:txbxContent>
                          <w:p w14:paraId="7F293A71" w14:textId="77777777" w:rsidR="000A61DF" w:rsidRPr="003B14C0" w:rsidRDefault="000A61DF" w:rsidP="000A61DF">
                            <w:pPr>
                              <w:jc w:val="center"/>
                              <w:rPr>
                                <w:b/>
                                <w:bCs/>
                                <w:sz w:val="28"/>
                                <w:szCs w:val="28"/>
                              </w:rPr>
                            </w:pPr>
                            <w:r>
                              <w:rPr>
                                <w:b/>
                                <w:bCs/>
                                <w:sz w:val="28"/>
                                <w:szCs w:val="28"/>
                              </w:rPr>
                              <w:t>Système d’arrosage plantes en pots</w:t>
                            </w:r>
                          </w:p>
                          <w:p w14:paraId="6BB409F1" w14:textId="77777777" w:rsidR="000A61DF" w:rsidRPr="007F001B" w:rsidRDefault="000A61DF" w:rsidP="000A61DF">
                            <w:pPr>
                              <w:jc w:val="center"/>
                              <w:rPr>
                                <w:sz w:val="28"/>
                                <w:szCs w:val="28"/>
                              </w:rPr>
                            </w:pPr>
                            <w:r w:rsidRPr="003B14C0">
                              <w:rPr>
                                <w:b/>
                                <w:bCs/>
                                <w:sz w:val="28"/>
                                <w:szCs w:val="28"/>
                              </w:rPr>
                              <w:t>N° projet</w:t>
                            </w:r>
                            <w:r>
                              <w:rPr>
                                <w:b/>
                                <w:bCs/>
                                <w:sz w:val="28"/>
                                <w:szCs w:val="28"/>
                              </w:rPr>
                              <w:t xml:space="preserve"> 2211B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9D97F8" id="_x0000_t202" coordsize="21600,21600" o:spt="202" path="m,l,21600r21600,l21600,xe">
                <v:stroke joinstyle="miter"/>
                <v:path gradientshapeok="t" o:connecttype="rect"/>
              </v:shapetype>
              <v:shape id="Zone de texte 31" o:spid="_x0000_s1026" type="#_x0000_t202" style="position:absolute;margin-left:95.45pt;margin-top:45.9pt;width:276.75pt;height:7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">
                <v:textbox>
                  <w:txbxContent>
                    <w:p w14:paraId="7F293A71" w14:textId="77777777" w:rsidR="000A61DF" w:rsidRPr="003B14C0" w:rsidRDefault="000A61DF" w:rsidP="000A61DF">
                      <w:pPr>
                        <w:jc w:val="center"/>
                        <w:rPr>
                          <w:b/>
                          <w:bCs/>
                          <w:sz w:val="28"/>
                          <w:szCs w:val="28"/>
                        </w:rPr>
                      </w:pPr>
                      <w:r>
                        <w:rPr>
                          <w:b/>
                          <w:bCs/>
                          <w:sz w:val="28"/>
                          <w:szCs w:val="28"/>
                        </w:rPr>
                        <w:t>Système d’arrosage plantes en pots</w:t>
                      </w:r>
                    </w:p>
                    <w:p w14:paraId="6BB409F1" w14:textId="77777777" w:rsidR="000A61DF" w:rsidRPr="007F001B" w:rsidRDefault="000A61DF" w:rsidP="000A61DF">
                      <w:pPr>
                        <w:jc w:val="center"/>
                        <w:rPr>
                          <w:sz w:val="28"/>
                          <w:szCs w:val="28"/>
                        </w:rPr>
                      </w:pPr>
                      <w:r w:rsidRPr="003B14C0">
                        <w:rPr>
                          <w:b/>
                          <w:bCs/>
                          <w:sz w:val="28"/>
                          <w:szCs w:val="28"/>
                        </w:rPr>
                        <w:t>N° projet</w:t>
                      </w:r>
                      <w:r>
                        <w:rPr>
                          <w:b/>
                          <w:bCs/>
                          <w:sz w:val="28"/>
                          <w:szCs w:val="28"/>
                        </w:rPr>
                        <w:t xml:space="preserve"> 2211B</w:t>
                      </w:r>
                    </w:p>
                  </w:txbxContent>
                </v:textbox>
              </v:shape>
            </w:pict>
          </mc:Fallback>
        </mc:AlternateContent>
      </w:r>
      <w:r>
        <w:t>Projet ETML-ES - Cahier des charges</w:t>
      </w:r>
    </w:p>
    <w:p w14:paraId="7780612B" w14:textId="695E34D6" w:rsidR="000A61DF" w:rsidRPr="00056D5C" w:rsidRDefault="000A61DF" w:rsidP="000A61DF">
      <w:pPr>
        <w:ind w:left="1701" w:hanging="1701"/>
        <w:jc w:val="center"/>
        <w:rPr>
          <w:rFonts w:ascii="Helvetica" w:hAnsi="Helvetica"/>
          <w:b/>
          <w:bCs/>
          <w:u w:val="single"/>
        </w:rPr>
      </w:pPr>
    </w:p>
    <w:p w14:paraId="131CAB3B" w14:textId="77777777" w:rsidR="000A61DF" w:rsidRPr="00056D5C" w:rsidRDefault="000A61DF" w:rsidP="000A61DF">
      <w:pPr>
        <w:ind w:left="1701" w:hanging="1701"/>
        <w:jc w:val="center"/>
        <w:rPr>
          <w:rFonts w:ascii="Helvetica" w:hAnsi="Helvetica"/>
          <w:b/>
          <w:bCs/>
          <w:u w:val="single"/>
        </w:rPr>
      </w:pPr>
    </w:p>
    <w:p w14:paraId="4DE1AC9B" w14:textId="77777777" w:rsidR="000A61DF" w:rsidRPr="00056D5C" w:rsidRDefault="000A61DF" w:rsidP="000A61DF">
      <w:pPr>
        <w:ind w:left="1701" w:hanging="1701"/>
        <w:jc w:val="center"/>
        <w:rPr>
          <w:rFonts w:ascii="Helvetica" w:hAnsi="Helvetica"/>
          <w:b/>
          <w:bCs/>
          <w:u w:val="single"/>
        </w:rPr>
      </w:pPr>
    </w:p>
    <w:p w14:paraId="65A79CA9" w14:textId="77777777" w:rsidR="000A61DF" w:rsidRPr="00056D5C" w:rsidRDefault="000A61DF" w:rsidP="000A61DF">
      <w:pPr>
        <w:ind w:left="1701" w:hanging="1701"/>
        <w:jc w:val="center"/>
        <w:rPr>
          <w:rFonts w:ascii="Helvetica" w:hAnsi="Helvetica"/>
          <w:b/>
          <w:bCs/>
          <w:u w:val="single"/>
        </w:rPr>
      </w:pPr>
    </w:p>
    <w:p w14:paraId="6A31DDE0" w14:textId="77777777" w:rsidR="000A61DF" w:rsidRDefault="000A61DF" w:rsidP="000A61DF"/>
    <w:p w14:paraId="1619DC74" w14:textId="77777777" w:rsidR="000A61DF" w:rsidRPr="00E47F48" w:rsidRDefault="000A61DF" w:rsidP="000A61DF">
      <w:pPr>
        <w:rPr>
          <w:i/>
        </w:rPr>
      </w:pPr>
      <w:r>
        <w:rPr>
          <w:i/>
        </w:rPr>
        <w:t>A remplir par l'initiateur / porteur de projet</w:t>
      </w:r>
    </w:p>
    <w:tbl>
      <w:tblPr>
        <w:tblStyle w:val="Grilledutableau"/>
        <w:tblW w:w="9076" w:type="dxa"/>
        <w:tblLook w:val="04A0" w:firstRow="1" w:lastRow="0" w:firstColumn="1" w:lastColumn="0" w:noHBand="0" w:noVBand="1"/>
      </w:tblPr>
      <w:tblGrid>
        <w:gridCol w:w="3084"/>
        <w:gridCol w:w="2976"/>
        <w:gridCol w:w="1561"/>
        <w:gridCol w:w="1438"/>
        <w:gridCol w:w="17"/>
      </w:tblGrid>
      <w:tr w:rsidR="000A61DF" w14:paraId="62F15C76" w14:textId="77777777" w:rsidTr="00CF27ED">
        <w:tc>
          <w:tcPr>
            <w:tcW w:w="3085" w:type="dxa"/>
            <w:shd w:val="clear" w:color="auto" w:fill="C5E0B3" w:themeFill="accent6" w:themeFillTint="66"/>
          </w:tcPr>
          <w:p w14:paraId="792B0E33" w14:textId="77777777" w:rsidR="000A61DF" w:rsidRPr="00990500" w:rsidRDefault="000A61DF" w:rsidP="00CF27ED">
            <w:pPr>
              <w:rPr>
                <w:rStyle w:val="lev"/>
              </w:rPr>
            </w:pPr>
            <w:r>
              <w:rPr>
                <w:rStyle w:val="lev"/>
              </w:rPr>
              <w:t>Entreprise/Client :</w:t>
            </w:r>
          </w:p>
        </w:tc>
        <w:tc>
          <w:tcPr>
            <w:tcW w:w="2977" w:type="dxa"/>
          </w:tcPr>
          <w:p w14:paraId="03CCC659" w14:textId="77777777" w:rsidR="000A61DF" w:rsidRDefault="000A61DF" w:rsidP="00CF27ED">
            <w:r>
              <w:t>C. Huber</w:t>
            </w:r>
          </w:p>
        </w:tc>
        <w:tc>
          <w:tcPr>
            <w:tcW w:w="1559" w:type="dxa"/>
            <w:shd w:val="clear" w:color="auto" w:fill="C5E0B3" w:themeFill="accent6" w:themeFillTint="66"/>
          </w:tcPr>
          <w:p w14:paraId="61E1F5B5" w14:textId="77777777" w:rsidR="000A61DF" w:rsidRPr="003340E8" w:rsidRDefault="000A61DF" w:rsidP="00CF27ED">
            <w:pPr>
              <w:rPr>
                <w:b/>
              </w:rPr>
            </w:pPr>
            <w:r w:rsidRPr="003340E8">
              <w:rPr>
                <w:b/>
              </w:rPr>
              <w:t>Département :</w:t>
            </w:r>
          </w:p>
        </w:tc>
        <w:tc>
          <w:tcPr>
            <w:tcW w:w="1455" w:type="dxa"/>
            <w:gridSpan w:val="2"/>
          </w:tcPr>
          <w:p w14:paraId="349C157E" w14:textId="77777777" w:rsidR="000A61DF" w:rsidRDefault="000A61DF" w:rsidP="00CF27ED"/>
        </w:tc>
      </w:tr>
      <w:tr w:rsidR="000A61DF" w14:paraId="75BB788A" w14:textId="77777777" w:rsidTr="00CF27ED">
        <w:trPr>
          <w:gridAfter w:val="1"/>
          <w:wAfter w:w="17" w:type="dxa"/>
        </w:trPr>
        <w:tc>
          <w:tcPr>
            <w:tcW w:w="3085" w:type="dxa"/>
            <w:shd w:val="clear" w:color="auto" w:fill="C5E0B3" w:themeFill="accent6" w:themeFillTint="66"/>
          </w:tcPr>
          <w:p w14:paraId="607504F7" w14:textId="77777777" w:rsidR="000A61DF" w:rsidRDefault="000A61DF" w:rsidP="00CF27ED">
            <w:pPr>
              <w:rPr>
                <w:rStyle w:val="lev"/>
              </w:rPr>
            </w:pPr>
            <w:r>
              <w:rPr>
                <w:rStyle w:val="lev"/>
              </w:rPr>
              <w:t>Demandé par (Prénom, Nom) :</w:t>
            </w:r>
          </w:p>
        </w:tc>
        <w:tc>
          <w:tcPr>
            <w:tcW w:w="2977" w:type="dxa"/>
          </w:tcPr>
          <w:p w14:paraId="044C595E" w14:textId="77777777" w:rsidR="000A61DF" w:rsidRDefault="000A61DF" w:rsidP="00CF27ED">
            <w:r>
              <w:t>Serge Castoldi</w:t>
            </w:r>
          </w:p>
        </w:tc>
        <w:tc>
          <w:tcPr>
            <w:tcW w:w="1559" w:type="dxa"/>
            <w:shd w:val="clear" w:color="auto" w:fill="C5E0B3" w:themeFill="accent6" w:themeFillTint="66"/>
          </w:tcPr>
          <w:p w14:paraId="000D1244" w14:textId="77777777" w:rsidR="000A61DF" w:rsidRDefault="000A61DF" w:rsidP="00CF27ED">
            <w:r>
              <w:rPr>
                <w:rStyle w:val="lev"/>
              </w:rPr>
              <w:t>Date :</w:t>
            </w:r>
          </w:p>
        </w:tc>
        <w:tc>
          <w:tcPr>
            <w:tcW w:w="1438" w:type="dxa"/>
          </w:tcPr>
          <w:p w14:paraId="10826724" w14:textId="77777777" w:rsidR="000A61DF" w:rsidRDefault="000A61DF" w:rsidP="00CF27ED">
            <w:r>
              <w:t>16.11.2023</w:t>
            </w:r>
          </w:p>
        </w:tc>
      </w:tr>
    </w:tbl>
    <w:p w14:paraId="340C30ED" w14:textId="77777777" w:rsidR="000A61DF" w:rsidRDefault="000A61DF" w:rsidP="000A61DF">
      <w:pPr>
        <w:rPr>
          <w:i/>
        </w:rPr>
      </w:pPr>
    </w:p>
    <w:p w14:paraId="52BDC000" w14:textId="77777777" w:rsidR="000A61DF" w:rsidRDefault="000A61DF" w:rsidP="000A61DF">
      <w:pPr>
        <w:rPr>
          <w:i/>
        </w:rPr>
      </w:pPr>
      <w:r>
        <w:rPr>
          <w:i/>
        </w:rPr>
        <w:t>A remplir par le gestionnaire de projet (étudiant)</w:t>
      </w:r>
    </w:p>
    <w:tbl>
      <w:tblPr>
        <w:tblStyle w:val="Grilledutableau"/>
        <w:tblW w:w="9076" w:type="dxa"/>
        <w:tblLook w:val="04A0" w:firstRow="1" w:lastRow="0" w:firstColumn="1" w:lastColumn="0" w:noHBand="0" w:noVBand="1"/>
      </w:tblPr>
      <w:tblGrid>
        <w:gridCol w:w="3085"/>
        <w:gridCol w:w="3402"/>
        <w:gridCol w:w="1134"/>
        <w:gridCol w:w="1455"/>
      </w:tblGrid>
      <w:tr w:rsidR="000A61DF" w14:paraId="29233F99" w14:textId="77777777" w:rsidTr="00CF27ED">
        <w:tc>
          <w:tcPr>
            <w:tcW w:w="3085" w:type="dxa"/>
            <w:shd w:val="clear" w:color="auto" w:fill="FFE599" w:themeFill="accent4" w:themeFillTint="66"/>
          </w:tcPr>
          <w:p w14:paraId="547B99EA" w14:textId="77777777" w:rsidR="000A61DF" w:rsidRPr="00990500" w:rsidRDefault="000A61DF" w:rsidP="00CF27ED">
            <w:pPr>
              <w:rPr>
                <w:rStyle w:val="lev"/>
              </w:rPr>
            </w:pPr>
            <w:r>
              <w:rPr>
                <w:rStyle w:val="lev"/>
              </w:rPr>
              <w:t>Auteur (ETML-ES) :</w:t>
            </w:r>
          </w:p>
        </w:tc>
        <w:tc>
          <w:tcPr>
            <w:tcW w:w="3402" w:type="dxa"/>
          </w:tcPr>
          <w:p w14:paraId="24CC7EA6" w14:textId="77777777" w:rsidR="000A61DF" w:rsidRDefault="000A61DF" w:rsidP="00CF27ED">
            <w:r>
              <w:t>Garcia Luis</w:t>
            </w:r>
          </w:p>
        </w:tc>
        <w:tc>
          <w:tcPr>
            <w:tcW w:w="1134" w:type="dxa"/>
            <w:shd w:val="clear" w:color="auto" w:fill="FFE599" w:themeFill="accent4" w:themeFillTint="66"/>
          </w:tcPr>
          <w:p w14:paraId="54237B92" w14:textId="77777777" w:rsidR="000A61DF" w:rsidRPr="003340E8" w:rsidRDefault="000A61DF" w:rsidP="00CF27ED">
            <w:pPr>
              <w:rPr>
                <w:b/>
              </w:rPr>
            </w:pPr>
            <w:r>
              <w:rPr>
                <w:b/>
              </w:rPr>
              <w:t>Filière :</w:t>
            </w:r>
          </w:p>
        </w:tc>
        <w:tc>
          <w:tcPr>
            <w:tcW w:w="1455" w:type="dxa"/>
          </w:tcPr>
          <w:p w14:paraId="70488500" w14:textId="77777777" w:rsidR="000A61DF" w:rsidRDefault="000A61DF" w:rsidP="00CF27ED">
            <w:r>
              <w:t>SLO2</w:t>
            </w:r>
          </w:p>
        </w:tc>
      </w:tr>
      <w:tr w:rsidR="000A61DF" w14:paraId="5228E722" w14:textId="77777777" w:rsidTr="00CF27ED">
        <w:tc>
          <w:tcPr>
            <w:tcW w:w="3085" w:type="dxa"/>
            <w:shd w:val="clear" w:color="auto" w:fill="FFE599" w:themeFill="accent4" w:themeFillTint="66"/>
          </w:tcPr>
          <w:p w14:paraId="484B87F4" w14:textId="77777777" w:rsidR="000A61DF" w:rsidRDefault="000A61DF" w:rsidP="00CF27ED">
            <w:pPr>
              <w:rPr>
                <w:rStyle w:val="lev"/>
              </w:rPr>
            </w:pPr>
          </w:p>
        </w:tc>
        <w:tc>
          <w:tcPr>
            <w:tcW w:w="3402" w:type="dxa"/>
          </w:tcPr>
          <w:p w14:paraId="14AB7E66" w14:textId="77777777" w:rsidR="000A61DF" w:rsidRDefault="000A61DF" w:rsidP="00CF27ED"/>
        </w:tc>
        <w:tc>
          <w:tcPr>
            <w:tcW w:w="1134" w:type="dxa"/>
            <w:shd w:val="clear" w:color="auto" w:fill="FFE599" w:themeFill="accent4" w:themeFillTint="66"/>
          </w:tcPr>
          <w:p w14:paraId="121CD1F8" w14:textId="77777777" w:rsidR="000A61DF" w:rsidRPr="00685693" w:rsidRDefault="000A61DF" w:rsidP="00CF27ED">
            <w:pPr>
              <w:rPr>
                <w:b/>
              </w:rPr>
            </w:pPr>
            <w:r w:rsidRPr="00685693">
              <w:rPr>
                <w:b/>
              </w:rPr>
              <w:t>Date :</w:t>
            </w:r>
          </w:p>
        </w:tc>
        <w:tc>
          <w:tcPr>
            <w:tcW w:w="1455" w:type="dxa"/>
          </w:tcPr>
          <w:p w14:paraId="76AFD26F" w14:textId="77777777" w:rsidR="000A61DF" w:rsidRDefault="000A61DF" w:rsidP="00CF27ED">
            <w:r>
              <w:t>16.11.2023</w:t>
            </w:r>
          </w:p>
        </w:tc>
      </w:tr>
    </w:tbl>
    <w:p w14:paraId="0637D21B" w14:textId="77777777" w:rsidR="000A61DF" w:rsidRPr="00F35041" w:rsidRDefault="000A61DF" w:rsidP="004422A2">
      <w:pPr>
        <w:pStyle w:val="Titre3"/>
      </w:pPr>
      <w:bookmarkStart w:id="20" w:name="_Toc152863292"/>
      <w:r w:rsidRPr="00F35041">
        <w:t>But du projet</w:t>
      </w:r>
      <w:bookmarkEnd w:id="20"/>
    </w:p>
    <w:p w14:paraId="2684059D" w14:textId="77777777" w:rsidR="000A61DF" w:rsidRPr="001C6AF8" w:rsidRDefault="000A61DF" w:rsidP="000A61DF">
      <w:r>
        <w:t xml:space="preserve">Le but est de créer un système d’arrosage automatique pour plantes sur pots. Le système doit mesurer le taux d’humidité dans la terre et pouvoir arroser les plantes si nécessaire. </w:t>
      </w:r>
    </w:p>
    <w:p w14:paraId="31D82D88" w14:textId="77777777" w:rsidR="000A61DF" w:rsidRDefault="000A61DF" w:rsidP="004422A2">
      <w:pPr>
        <w:pStyle w:val="Titre3"/>
      </w:pPr>
      <w:bookmarkStart w:id="21" w:name="_Toc152863293"/>
      <w:r>
        <w:t>Spécifications du projet</w:t>
      </w:r>
      <w:bookmarkEnd w:id="21"/>
    </w:p>
    <w:p w14:paraId="4D57778C" w14:textId="77777777" w:rsidR="000A61DF" w:rsidRDefault="000A61DF" w:rsidP="000A61DF">
      <w:pPr>
        <w:keepNext/>
        <w:jc w:val="center"/>
      </w:pPr>
      <w:r>
        <w:rPr>
          <w:noProof/>
          <w:sz w:val="16"/>
          <w:szCs w:val="16"/>
        </w:rPr>
        <w:drawing>
          <wp:inline distT="0" distB="0" distL="0" distR="0" wp14:anchorId="73BD30C4" wp14:editId="3C04BBA0">
            <wp:extent cx="4509751" cy="3780000"/>
            <wp:effectExtent l="0" t="0" r="5715" b="0"/>
            <wp:docPr id="32" name="Image 1"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57178" name="Image 1" descr="Une image contenant texte, diagramme, Plan, Dessin techniqu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4509751" cy="3780000"/>
                    </a:xfrm>
                    <a:prstGeom prst="rect">
                      <a:avLst/>
                    </a:prstGeom>
                  </pic:spPr>
                </pic:pic>
              </a:graphicData>
            </a:graphic>
          </wp:inline>
        </w:drawing>
      </w:r>
    </w:p>
    <w:p w14:paraId="2F921817" w14:textId="5BFBEEF6" w:rsidR="000A61DF" w:rsidRPr="001E499F" w:rsidRDefault="000A61DF" w:rsidP="000A61DF">
      <w:pPr>
        <w:pStyle w:val="Lgende"/>
      </w:pPr>
      <w:r>
        <w:t xml:space="preserve">Figure </w:t>
      </w:r>
      <w:fldSimple w:instr=" SEQ Figure \* ARABIC ">
        <w:r w:rsidR="00DF05B9">
          <w:rPr>
            <w:noProof/>
          </w:rPr>
          <w:t>10</w:t>
        </w:r>
      </w:fldSimple>
      <w:r>
        <w:t>: Schéma bloc de système</w:t>
      </w:r>
    </w:p>
    <w:p w14:paraId="12B30938" w14:textId="77777777" w:rsidR="000A61DF" w:rsidRPr="002C146C" w:rsidRDefault="000A61DF" w:rsidP="004422A2">
      <w:pPr>
        <w:pStyle w:val="Titre3"/>
      </w:pPr>
      <w:bookmarkStart w:id="22" w:name="_Toc152863294"/>
      <w:r w:rsidRPr="002C146C">
        <w:lastRenderedPageBreak/>
        <w:t>Bloc Alimentation (1)</w:t>
      </w:r>
      <w:bookmarkEnd w:id="22"/>
    </w:p>
    <w:p w14:paraId="79755B2B" w14:textId="77777777" w:rsidR="000A61DF" w:rsidRDefault="000A61DF" w:rsidP="000A61DF">
      <w:r>
        <w:t>Une alimentation externe 5V est utilisé pour alimenter le PCB ainsi que les capteurs humidité/pompe.</w:t>
      </w:r>
    </w:p>
    <w:p w14:paraId="263778CF" w14:textId="77777777" w:rsidR="000A61DF" w:rsidRDefault="000A61DF" w:rsidP="004422A2">
      <w:pPr>
        <w:pStyle w:val="Titre3"/>
      </w:pPr>
      <w:bookmarkStart w:id="23" w:name="_Toc152863295"/>
      <w:r>
        <w:t>Alimentations 3,3V (2)</w:t>
      </w:r>
      <w:bookmarkEnd w:id="23"/>
    </w:p>
    <w:p w14:paraId="39225E2A" w14:textId="77777777" w:rsidR="000A61DF" w:rsidRDefault="000A61DF" w:rsidP="000A61DF">
      <w:r>
        <w:t>Un régulateur de tension linéaire ou régulateur à découpage sera utilisé pour alimenter le PCB</w:t>
      </w:r>
    </w:p>
    <w:p w14:paraId="7683373D" w14:textId="77777777" w:rsidR="000A61DF" w:rsidRDefault="000A61DF" w:rsidP="004422A2">
      <w:pPr>
        <w:pStyle w:val="Titre3"/>
      </w:pPr>
      <w:bookmarkStart w:id="24" w:name="_Toc152863296"/>
      <w:r>
        <w:t>Alimentations pour leds (3)</w:t>
      </w:r>
      <w:bookmarkEnd w:id="24"/>
    </w:p>
    <w:p w14:paraId="22EB1207" w14:textId="77777777" w:rsidR="000A61DF" w:rsidRPr="00B66550" w:rsidRDefault="000A61DF" w:rsidP="000A61DF">
      <w:r>
        <w:t>Les leds choisis peuvent être alimentés entre 2V et 3V donc un régulateur linaire peut être utilisé pour alimenter les leds. Ces leds seront sur le couvercle du boitier et seront connectés au PCB via des câbles vers des connecteurs.</w:t>
      </w:r>
    </w:p>
    <w:p w14:paraId="2F1F5B8E" w14:textId="77777777" w:rsidR="000A61DF" w:rsidRDefault="000A61DF" w:rsidP="004422A2">
      <w:pPr>
        <w:pStyle w:val="Titre3"/>
      </w:pPr>
      <w:bookmarkStart w:id="25" w:name="_Toc152863297"/>
      <w:r>
        <w:t>Bloc Leds signalisation (4)</w:t>
      </w:r>
      <w:bookmarkEnd w:id="25"/>
    </w:p>
    <w:p w14:paraId="61081539" w14:textId="77777777" w:rsidR="000A61DF" w:rsidRDefault="000A61DF" w:rsidP="000A61DF">
      <w:r>
        <w:t xml:space="preserve">Des leds de signalisation qui seront visées sur le couvercle du boitier, ces leds seront étanches à l’eau </w:t>
      </w:r>
    </w:p>
    <w:p w14:paraId="0E232638" w14:textId="77777777" w:rsidR="000A61DF" w:rsidRDefault="000A61DF" w:rsidP="004422A2">
      <w:pPr>
        <w:pStyle w:val="Titre3"/>
      </w:pPr>
      <w:bookmarkStart w:id="26" w:name="_Toc152863298"/>
      <w:r>
        <w:t>Bloc capteur d’humidité (5)</w:t>
      </w:r>
      <w:bookmarkEnd w:id="26"/>
    </w:p>
    <w:p w14:paraId="757DE524" w14:textId="77777777" w:rsidR="000A61DF" w:rsidRDefault="000A61DF" w:rsidP="000A61DF">
      <w:r>
        <w:t xml:space="preserve">Le capteur est en même temps un capteur d’humidité et une pompe à eau.    </w:t>
      </w:r>
    </w:p>
    <w:p w14:paraId="79CC9C1F" w14:textId="77777777" w:rsidR="000A61DF" w:rsidRDefault="000A61DF" w:rsidP="000A61DF">
      <w:pPr>
        <w:pStyle w:val="Paragraphedeliste"/>
        <w:numPr>
          <w:ilvl w:val="0"/>
          <w:numId w:val="34"/>
        </w:numPr>
        <w:spacing w:before="0" w:after="160" w:line="259" w:lineRule="auto"/>
        <w:jc w:val="left"/>
      </w:pPr>
      <w:r>
        <w:t xml:space="preserve">Capteur – pompe M5 stack U101 </w:t>
      </w:r>
    </w:p>
    <w:p w14:paraId="398E4FD1" w14:textId="77777777" w:rsidR="000A61DF" w:rsidRPr="00E1669F" w:rsidRDefault="000A61DF" w:rsidP="000A61DF">
      <w:pPr>
        <w:pStyle w:val="Paragraphedeliste"/>
        <w:numPr>
          <w:ilvl w:val="0"/>
          <w:numId w:val="34"/>
        </w:numPr>
        <w:spacing w:before="0" w:after="160" w:line="259" w:lineRule="auto"/>
        <w:jc w:val="left"/>
      </w:pPr>
      <w:r>
        <w:t>Pompe à vide FPD-270A</w:t>
      </w:r>
    </w:p>
    <w:p w14:paraId="2398D6D3" w14:textId="77777777" w:rsidR="000A61DF" w:rsidRDefault="000A61DF" w:rsidP="004422A2">
      <w:pPr>
        <w:pStyle w:val="Titre3"/>
      </w:pPr>
      <w:bookmarkStart w:id="27" w:name="_Toc152863299"/>
      <w:r>
        <w:t>Bloc capteur de niveau d’eau du réservoir (6)</w:t>
      </w:r>
      <w:bookmarkEnd w:id="27"/>
    </w:p>
    <w:p w14:paraId="39762496" w14:textId="77777777" w:rsidR="000A61DF" w:rsidRDefault="000A61DF" w:rsidP="000A61DF">
      <w:r>
        <w:t xml:space="preserve">Capteur ultrasons étanche à l’eau avec une petite zone aveugle.  </w:t>
      </w:r>
    </w:p>
    <w:p w14:paraId="0466505C" w14:textId="77777777" w:rsidR="000A61DF" w:rsidRPr="00693ACE" w:rsidRDefault="000A61DF" w:rsidP="004422A2">
      <w:pPr>
        <w:pStyle w:val="Titre3"/>
      </w:pPr>
      <w:bookmarkStart w:id="28" w:name="_Toc152863300"/>
      <w:r w:rsidRPr="00693ACE">
        <w:t>Bloc module Bluetooth (7)</w:t>
      </w:r>
      <w:bookmarkEnd w:id="28"/>
      <w:r w:rsidRPr="00693ACE">
        <w:t xml:space="preserve"> </w:t>
      </w:r>
    </w:p>
    <w:p w14:paraId="64257FEF" w14:textId="77777777" w:rsidR="000A61DF" w:rsidRDefault="000A61DF" w:rsidP="000A61DF">
      <w:r w:rsidRPr="00E05D01">
        <w:t xml:space="preserve">Module </w:t>
      </w:r>
      <w:r>
        <w:t>Bluetooth</w:t>
      </w:r>
      <w:r w:rsidRPr="00E05D01">
        <w:t xml:space="preserve"> permettant de c</w:t>
      </w:r>
      <w:r>
        <w:t xml:space="preserve">ommuniquer via une app Android. </w:t>
      </w:r>
    </w:p>
    <w:p w14:paraId="0DA9DB9A" w14:textId="77777777" w:rsidR="000A61DF" w:rsidRDefault="000A61DF" w:rsidP="004422A2">
      <w:pPr>
        <w:pStyle w:val="Titre3"/>
      </w:pPr>
      <w:bookmarkStart w:id="29" w:name="_Toc152863301"/>
      <w:r>
        <w:t>Bloc Buzzer (8)</w:t>
      </w:r>
      <w:bookmarkEnd w:id="29"/>
    </w:p>
    <w:p w14:paraId="485A6C60" w14:textId="77777777" w:rsidR="000A61DF" w:rsidRDefault="000A61DF" w:rsidP="000A61DF">
      <w:r>
        <w:t xml:space="preserve">Un buzzer étanche à l’eau sera mis sur le boitier afin de notifier l’utilisateur que le réservoir d’eau est vide ou encore des autres paramètres. </w:t>
      </w:r>
    </w:p>
    <w:p w14:paraId="4FFC7903" w14:textId="77777777" w:rsidR="000A61DF" w:rsidRPr="00254BB2" w:rsidRDefault="000A61DF" w:rsidP="004422A2">
      <w:pPr>
        <w:pStyle w:val="Titre3"/>
      </w:pPr>
      <w:bookmarkStart w:id="30" w:name="_Toc152863302"/>
      <w:r>
        <w:t>Bloc PCB (9)</w:t>
      </w:r>
      <w:bookmarkEnd w:id="30"/>
    </w:p>
    <w:p w14:paraId="23BB55A3" w14:textId="77777777" w:rsidR="000A61DF" w:rsidRDefault="000A61DF" w:rsidP="000A61DF">
      <w:r>
        <w:t>Le bloc comporte les parties suivantes :</w:t>
      </w:r>
    </w:p>
    <w:p w14:paraId="64D1171E" w14:textId="77777777" w:rsidR="000A61DF" w:rsidRPr="00574222" w:rsidRDefault="000A61DF" w:rsidP="000A61DF">
      <w:pPr>
        <w:pStyle w:val="Paragraphedeliste"/>
        <w:numPr>
          <w:ilvl w:val="0"/>
          <w:numId w:val="33"/>
        </w:numPr>
        <w:spacing w:before="0" w:after="160" w:line="259" w:lineRule="auto"/>
        <w:jc w:val="left"/>
      </w:pPr>
      <w:r>
        <w:t>Microcontrôleur PIC32</w:t>
      </w:r>
    </w:p>
    <w:p w14:paraId="4470CFFC" w14:textId="77777777" w:rsidR="000A61DF" w:rsidRDefault="000A61DF" w:rsidP="000A61DF">
      <w:pPr>
        <w:pStyle w:val="Paragraphedeliste"/>
        <w:numPr>
          <w:ilvl w:val="0"/>
          <w:numId w:val="33"/>
        </w:numPr>
        <w:spacing w:before="0" w:after="160" w:line="259" w:lineRule="auto"/>
        <w:jc w:val="left"/>
      </w:pPr>
      <w:r>
        <w:t>Convertisseur DC-DC 3,3V ou alimentation à découpage, les composant nécessitant 5v seront alimentés directement par l’alimentation externe</w:t>
      </w:r>
    </w:p>
    <w:p w14:paraId="36E7DA94" w14:textId="77777777" w:rsidR="000A61DF" w:rsidRDefault="000A61DF" w:rsidP="000A61DF">
      <w:pPr>
        <w:pStyle w:val="Paragraphedeliste"/>
        <w:numPr>
          <w:ilvl w:val="0"/>
          <w:numId w:val="33"/>
        </w:numPr>
        <w:spacing w:before="0" w:after="160" w:line="259" w:lineRule="auto"/>
        <w:jc w:val="left"/>
      </w:pPr>
      <w:r>
        <w:t xml:space="preserve">Alimentation pour les leds de signalisation </w:t>
      </w:r>
    </w:p>
    <w:p w14:paraId="77B9260C" w14:textId="77777777" w:rsidR="000A61DF" w:rsidRDefault="000A61DF" w:rsidP="000A61DF">
      <w:pPr>
        <w:pStyle w:val="Paragraphedeliste"/>
        <w:numPr>
          <w:ilvl w:val="0"/>
          <w:numId w:val="33"/>
        </w:numPr>
        <w:spacing w:before="0" w:after="160" w:line="259" w:lineRule="auto"/>
        <w:jc w:val="left"/>
      </w:pPr>
      <w:r>
        <w:t>Connecteurs pour les leds de signalisation au PCB (voir bloc 3).</w:t>
      </w:r>
    </w:p>
    <w:p w14:paraId="14F582BD" w14:textId="77777777" w:rsidR="000A61DF" w:rsidRPr="00F412C2" w:rsidRDefault="000A61DF" w:rsidP="000A61DF">
      <w:pPr>
        <w:pStyle w:val="Paragraphedeliste"/>
        <w:numPr>
          <w:ilvl w:val="0"/>
          <w:numId w:val="33"/>
        </w:numPr>
        <w:spacing w:before="0" w:after="160" w:line="259" w:lineRule="auto"/>
        <w:jc w:val="left"/>
      </w:pPr>
      <w:r w:rsidRPr="00F412C2">
        <w:t>Affichage LCD 4x20</w:t>
      </w:r>
    </w:p>
    <w:p w14:paraId="29A54130" w14:textId="77777777" w:rsidR="000A61DF" w:rsidRDefault="000A61DF" w:rsidP="000A61DF">
      <w:pPr>
        <w:pStyle w:val="Paragraphedeliste"/>
        <w:numPr>
          <w:ilvl w:val="0"/>
          <w:numId w:val="33"/>
        </w:numPr>
        <w:spacing w:before="0" w:after="160" w:line="259" w:lineRule="auto"/>
        <w:jc w:val="left"/>
      </w:pPr>
      <w:r>
        <w:t xml:space="preserve">Des connecteurs pour des boutons qui seront sur le couvercle du boitier pour le control des différents modes de fonctionnement du système. </w:t>
      </w:r>
    </w:p>
    <w:p w14:paraId="43C28E94" w14:textId="77777777" w:rsidR="000A61DF" w:rsidRDefault="000A61DF" w:rsidP="000A61DF">
      <w:pPr>
        <w:pStyle w:val="Paragraphedeliste"/>
        <w:numPr>
          <w:ilvl w:val="0"/>
          <w:numId w:val="33"/>
        </w:numPr>
        <w:spacing w:before="0" w:after="160" w:line="259" w:lineRule="auto"/>
        <w:jc w:val="left"/>
      </w:pPr>
      <w:r>
        <w:t>Buzzer (voir bloc 7 Buzzer)</w:t>
      </w:r>
    </w:p>
    <w:p w14:paraId="19E489D4" w14:textId="77777777" w:rsidR="000A61DF" w:rsidRDefault="000A61DF" w:rsidP="000A61DF">
      <w:pPr>
        <w:pStyle w:val="Paragraphedeliste"/>
        <w:numPr>
          <w:ilvl w:val="0"/>
          <w:numId w:val="33"/>
        </w:numPr>
        <w:spacing w:before="0" w:after="160" w:line="259" w:lineRule="auto"/>
        <w:jc w:val="left"/>
      </w:pPr>
      <w:r>
        <w:t>Module Bluetooth</w:t>
      </w:r>
    </w:p>
    <w:p w14:paraId="6F88371F" w14:textId="77777777" w:rsidR="000A61DF" w:rsidRDefault="000A61DF" w:rsidP="000A61DF">
      <w:pPr>
        <w:pStyle w:val="Paragraphedeliste"/>
        <w:numPr>
          <w:ilvl w:val="0"/>
          <w:numId w:val="33"/>
        </w:numPr>
        <w:spacing w:before="0" w:after="160" w:line="259" w:lineRule="auto"/>
        <w:jc w:val="left"/>
      </w:pPr>
      <w:r>
        <w:t>Led de signalisations (voir bloc 2 Leds signalisations)</w:t>
      </w:r>
    </w:p>
    <w:p w14:paraId="57B78770" w14:textId="77777777" w:rsidR="000A61DF" w:rsidRDefault="000A61DF" w:rsidP="004422A2">
      <w:pPr>
        <w:pStyle w:val="Titre3"/>
      </w:pPr>
      <w:bookmarkStart w:id="31" w:name="_Toc152863303"/>
      <w:r>
        <w:t>Boitier</w:t>
      </w:r>
      <w:bookmarkEnd w:id="31"/>
      <w:r>
        <w:t xml:space="preserve"> </w:t>
      </w:r>
    </w:p>
    <w:p w14:paraId="36D3B22C" w14:textId="77777777" w:rsidR="000A61DF" w:rsidRPr="00085F93" w:rsidRDefault="000A61DF" w:rsidP="000A61DF">
      <w:r>
        <w:t xml:space="preserve">Il est demandé d’utiliser un boitier étanche à l’eau et qui puisse résister à la pluie. Le PCB sera placé à l’intérieur et les connexions vers les capteurs et les leds de signalisation se feront par des câbles.  </w:t>
      </w:r>
    </w:p>
    <w:p w14:paraId="72671DB2" w14:textId="77777777" w:rsidR="000A61DF" w:rsidRDefault="000A61DF" w:rsidP="00DE2449">
      <w:pPr>
        <w:pStyle w:val="Titre3"/>
      </w:pPr>
      <w:bookmarkStart w:id="32" w:name="_Toc152863304"/>
      <w:r>
        <w:lastRenderedPageBreak/>
        <w:t>Croquis du système</w:t>
      </w:r>
      <w:bookmarkEnd w:id="32"/>
    </w:p>
    <w:p w14:paraId="78EB1C17" w14:textId="77777777" w:rsidR="000A61DF" w:rsidRPr="00272582" w:rsidRDefault="000A61DF" w:rsidP="000A61DF">
      <w:pPr>
        <w:keepNext/>
        <w:jc w:val="center"/>
      </w:pPr>
      <w:r w:rsidRPr="00272582">
        <w:rPr>
          <w:noProof/>
          <w:lang w:eastAsia="fr-CH"/>
        </w:rPr>
        <w:drawing>
          <wp:inline distT="0" distB="0" distL="0" distR="0" wp14:anchorId="1C9EBCAC" wp14:editId="5701F3B6">
            <wp:extent cx="2650288" cy="2520000"/>
            <wp:effectExtent l="0" t="0" r="0" b="0"/>
            <wp:docPr id="592083378" name="Image 592083378" descr="Une image contenant texte, diagramme,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83378" name="Image 1" descr="Une image contenant texte, diagramme, Police, nombre&#10;&#10;Description générée automatiquement"/>
                    <pic:cNvPicPr/>
                  </pic:nvPicPr>
                  <pic:blipFill>
                    <a:blip r:embed="rId25"/>
                    <a:stretch>
                      <a:fillRect/>
                    </a:stretch>
                  </pic:blipFill>
                  <pic:spPr>
                    <a:xfrm>
                      <a:off x="0" y="0"/>
                      <a:ext cx="2650288" cy="2520000"/>
                    </a:xfrm>
                    <a:prstGeom prst="rect">
                      <a:avLst/>
                    </a:prstGeom>
                    <a:ln w="3175">
                      <a:noFill/>
                    </a:ln>
                  </pic:spPr>
                </pic:pic>
              </a:graphicData>
            </a:graphic>
          </wp:inline>
        </w:drawing>
      </w:r>
    </w:p>
    <w:p w14:paraId="6EA183E1" w14:textId="77777777" w:rsidR="000A61DF" w:rsidRDefault="000A61DF" w:rsidP="000A61DF">
      <w:r>
        <w:t xml:space="preserve">Les dimensions des composants sur le croquis ci-dessus sont les dimensions réelles. On peut voir que les composant choisis rentrent bien sur le boitier choisi.  </w:t>
      </w:r>
    </w:p>
    <w:p w14:paraId="454D53BC" w14:textId="77777777" w:rsidR="000A61DF" w:rsidRDefault="000A61DF" w:rsidP="00DE2449">
      <w:pPr>
        <w:pStyle w:val="Titre3"/>
      </w:pPr>
      <w:bookmarkStart w:id="33" w:name="_Toc152863305"/>
      <w:r>
        <w:t>Tâches à réaliser</w:t>
      </w:r>
      <w:bookmarkEnd w:id="33"/>
    </w:p>
    <w:p w14:paraId="42923D05" w14:textId="77777777" w:rsidR="000A61DF" w:rsidRPr="00A67143" w:rsidRDefault="000A61DF" w:rsidP="000A61DF">
      <w:pPr>
        <w:pStyle w:val="Paragraphedeliste"/>
        <w:numPr>
          <w:ilvl w:val="0"/>
          <w:numId w:val="35"/>
        </w:numPr>
        <w:spacing w:before="0" w:after="160" w:line="259" w:lineRule="auto"/>
        <w:jc w:val="left"/>
        <w:rPr>
          <w:i/>
        </w:rPr>
      </w:pPr>
      <w:r>
        <w:rPr>
          <w:iCs/>
        </w:rPr>
        <w:t xml:space="preserve">Etude de capteur de niveau d’eau </w:t>
      </w:r>
    </w:p>
    <w:p w14:paraId="7F3BCDF7" w14:textId="77777777" w:rsidR="000A61DF" w:rsidRPr="002E10D4" w:rsidRDefault="000A61DF" w:rsidP="000A61DF">
      <w:pPr>
        <w:pStyle w:val="Paragraphedeliste"/>
        <w:numPr>
          <w:ilvl w:val="0"/>
          <w:numId w:val="35"/>
        </w:numPr>
        <w:spacing w:before="0" w:after="160" w:line="259" w:lineRule="auto"/>
        <w:jc w:val="left"/>
        <w:rPr>
          <w:i/>
        </w:rPr>
      </w:pPr>
      <w:r>
        <w:rPr>
          <w:iCs/>
        </w:rPr>
        <w:t xml:space="preserve">Conception de PCB </w:t>
      </w:r>
    </w:p>
    <w:p w14:paraId="3459852D" w14:textId="77777777" w:rsidR="000A61DF" w:rsidRPr="00A90382" w:rsidRDefault="000A61DF" w:rsidP="000A61DF">
      <w:pPr>
        <w:pStyle w:val="Paragraphedeliste"/>
        <w:numPr>
          <w:ilvl w:val="0"/>
          <w:numId w:val="35"/>
        </w:numPr>
        <w:spacing w:before="0" w:after="160" w:line="259" w:lineRule="auto"/>
        <w:jc w:val="left"/>
        <w:rPr>
          <w:i/>
        </w:rPr>
      </w:pPr>
      <w:r>
        <w:rPr>
          <w:iCs/>
        </w:rPr>
        <w:t xml:space="preserve">Conception du firmware </w:t>
      </w:r>
    </w:p>
    <w:p w14:paraId="6956E058" w14:textId="77777777" w:rsidR="000A61DF" w:rsidRPr="00A90382" w:rsidRDefault="000A61DF" w:rsidP="000A61DF">
      <w:pPr>
        <w:pStyle w:val="Paragraphedeliste"/>
        <w:numPr>
          <w:ilvl w:val="0"/>
          <w:numId w:val="35"/>
        </w:numPr>
        <w:spacing w:before="0" w:after="160" w:line="259" w:lineRule="auto"/>
        <w:jc w:val="left"/>
        <w:rPr>
          <w:iCs/>
        </w:rPr>
      </w:pPr>
      <w:r w:rsidRPr="00A90382">
        <w:rPr>
          <w:iCs/>
        </w:rPr>
        <w:t>Développement d’application à distance (Android)</w:t>
      </w:r>
    </w:p>
    <w:p w14:paraId="44E9775F" w14:textId="77777777" w:rsidR="000A61DF" w:rsidRPr="002E10D4" w:rsidRDefault="000A61DF" w:rsidP="000A61DF">
      <w:pPr>
        <w:pStyle w:val="Paragraphedeliste"/>
        <w:numPr>
          <w:ilvl w:val="0"/>
          <w:numId w:val="35"/>
        </w:numPr>
        <w:spacing w:before="0" w:after="160" w:line="259" w:lineRule="auto"/>
        <w:jc w:val="left"/>
        <w:rPr>
          <w:i/>
        </w:rPr>
      </w:pPr>
      <w:r w:rsidRPr="002E10D4">
        <w:rPr>
          <w:iCs/>
        </w:rPr>
        <w:t>Test de fonctionn</w:t>
      </w:r>
      <w:r>
        <w:rPr>
          <w:iCs/>
        </w:rPr>
        <w:t>ement</w:t>
      </w:r>
    </w:p>
    <w:p w14:paraId="4B954476" w14:textId="77777777" w:rsidR="000A61DF" w:rsidRPr="002E10D4" w:rsidRDefault="000A61DF" w:rsidP="000A61DF">
      <w:pPr>
        <w:pStyle w:val="Paragraphedeliste"/>
        <w:numPr>
          <w:ilvl w:val="0"/>
          <w:numId w:val="35"/>
        </w:numPr>
        <w:spacing w:before="0" w:after="160" w:line="259" w:lineRule="auto"/>
        <w:jc w:val="left"/>
        <w:rPr>
          <w:i/>
        </w:rPr>
      </w:pPr>
      <w:r>
        <w:rPr>
          <w:iCs/>
        </w:rPr>
        <w:t>Mise en service</w:t>
      </w:r>
    </w:p>
    <w:p w14:paraId="3870519D" w14:textId="77777777" w:rsidR="000A61DF" w:rsidRPr="00375D7D" w:rsidRDefault="000A61DF" w:rsidP="000A61DF">
      <w:pPr>
        <w:pStyle w:val="Paragraphedeliste"/>
        <w:numPr>
          <w:ilvl w:val="0"/>
          <w:numId w:val="35"/>
        </w:numPr>
        <w:spacing w:before="0" w:after="160" w:line="259" w:lineRule="auto"/>
        <w:jc w:val="left"/>
        <w:rPr>
          <w:i/>
        </w:rPr>
      </w:pPr>
      <w:r>
        <w:rPr>
          <w:iCs/>
        </w:rPr>
        <w:t>Mise en place de manuel de fonctionnement du système</w:t>
      </w:r>
    </w:p>
    <w:p w14:paraId="47F7B958" w14:textId="77777777" w:rsidR="000A61DF" w:rsidRDefault="000A61DF" w:rsidP="00DE2449">
      <w:pPr>
        <w:pStyle w:val="Titre3"/>
      </w:pPr>
      <w:bookmarkStart w:id="34" w:name="_Toc152863306"/>
      <w:r>
        <w:t>Contrainte</w:t>
      </w:r>
      <w:bookmarkEnd w:id="34"/>
      <w:r>
        <w:t xml:space="preserve"> </w:t>
      </w:r>
    </w:p>
    <w:p w14:paraId="058E3F7C" w14:textId="77777777" w:rsidR="000A61DF" w:rsidRPr="00375D7D" w:rsidRDefault="000A61DF" w:rsidP="000A61DF">
      <w:pPr>
        <w:pStyle w:val="Paragraphedeliste"/>
        <w:numPr>
          <w:ilvl w:val="0"/>
          <w:numId w:val="36"/>
        </w:numPr>
        <w:spacing w:before="0" w:after="160" w:line="259" w:lineRule="auto"/>
        <w:jc w:val="left"/>
      </w:pPr>
      <w:r>
        <w:t>Le microcontrôleur doit être un PIC32</w:t>
      </w:r>
    </w:p>
    <w:p w14:paraId="3D263BB5" w14:textId="77777777" w:rsidR="000A61DF" w:rsidRDefault="000A61DF" w:rsidP="00DE2449">
      <w:pPr>
        <w:pStyle w:val="Titre3"/>
      </w:pPr>
      <w:bookmarkStart w:id="35" w:name="_Toc152863307"/>
      <w:r>
        <w:t xml:space="preserve">Jalons </w:t>
      </w:r>
      <w:r w:rsidRPr="005E71CC">
        <w:t>principaux</w:t>
      </w:r>
      <w:bookmarkEnd w:id="35"/>
    </w:p>
    <w:p w14:paraId="7ECD696A" w14:textId="77777777" w:rsidR="000A61DF" w:rsidRDefault="000A61DF" w:rsidP="000A61DF">
      <w:pPr>
        <w:pStyle w:val="Paragraphedeliste"/>
        <w:numPr>
          <w:ilvl w:val="0"/>
          <w:numId w:val="36"/>
        </w:numPr>
        <w:spacing w:before="0" w:after="160" w:line="259" w:lineRule="auto"/>
        <w:jc w:val="left"/>
      </w:pPr>
      <w:r>
        <w:t>Pre-étude</w:t>
      </w:r>
      <w:r>
        <w:tab/>
      </w:r>
      <w:r>
        <w:tab/>
      </w:r>
      <w:r>
        <w:sym w:font="Wingdings" w:char="F0E0"/>
      </w:r>
      <w:r>
        <w:tab/>
        <w:t>07.12.2023</w:t>
      </w:r>
    </w:p>
    <w:p w14:paraId="2951FF78" w14:textId="77777777" w:rsidR="000A61DF" w:rsidRDefault="000A61DF" w:rsidP="000A61DF">
      <w:pPr>
        <w:pStyle w:val="Paragraphedeliste"/>
        <w:numPr>
          <w:ilvl w:val="0"/>
          <w:numId w:val="36"/>
        </w:numPr>
        <w:spacing w:before="0" w:after="160" w:line="259" w:lineRule="auto"/>
        <w:jc w:val="left"/>
      </w:pPr>
      <w:r>
        <w:t>Design + Schéma</w:t>
      </w:r>
      <w:r>
        <w:tab/>
      </w:r>
      <w:r>
        <w:sym w:font="Wingdings" w:char="F0E0"/>
      </w:r>
      <w:r>
        <w:tab/>
        <w:t>25.01.2024</w:t>
      </w:r>
    </w:p>
    <w:p w14:paraId="49C27117" w14:textId="77777777" w:rsidR="000A61DF" w:rsidRDefault="000A61DF" w:rsidP="000A61DF">
      <w:pPr>
        <w:pStyle w:val="Paragraphedeliste"/>
        <w:numPr>
          <w:ilvl w:val="0"/>
          <w:numId w:val="36"/>
        </w:numPr>
        <w:spacing w:before="0" w:after="160" w:line="259" w:lineRule="auto"/>
        <w:jc w:val="left"/>
      </w:pPr>
      <w:r>
        <w:t>PCB</w:t>
      </w:r>
      <w:r>
        <w:tab/>
      </w:r>
      <w:r>
        <w:tab/>
      </w:r>
      <w:r>
        <w:tab/>
      </w:r>
      <w:r>
        <w:sym w:font="Wingdings" w:char="F0E0"/>
      </w:r>
      <w:r>
        <w:tab/>
        <w:t>12.03.2024</w:t>
      </w:r>
    </w:p>
    <w:p w14:paraId="214B85BE" w14:textId="5817A589" w:rsidR="000A61DF" w:rsidRPr="005C0DE3" w:rsidRDefault="000A61DF" w:rsidP="000A61DF">
      <w:pPr>
        <w:pStyle w:val="Paragraphedeliste"/>
        <w:numPr>
          <w:ilvl w:val="0"/>
          <w:numId w:val="36"/>
        </w:numPr>
        <w:spacing w:before="0" w:after="160" w:line="259" w:lineRule="auto"/>
        <w:jc w:val="left"/>
      </w:pPr>
      <w:r>
        <w:t>Présentation finale</w:t>
      </w:r>
      <w:r>
        <w:tab/>
      </w:r>
      <w:r>
        <w:sym w:font="Wingdings" w:char="F0E0"/>
      </w:r>
      <w:r>
        <w:tab/>
        <w:t>13.06.2024</w:t>
      </w:r>
    </w:p>
    <w:p w14:paraId="695699E5" w14:textId="77777777" w:rsidR="000A61DF" w:rsidRDefault="000A61DF" w:rsidP="00DE2449">
      <w:pPr>
        <w:pStyle w:val="Titre3"/>
      </w:pPr>
      <w:bookmarkStart w:id="36" w:name="_Toc152863308"/>
      <w:r>
        <w:t>Livrables</w:t>
      </w:r>
      <w:bookmarkEnd w:id="36"/>
    </w:p>
    <w:p w14:paraId="3A5AD828" w14:textId="77777777" w:rsidR="000A61DF" w:rsidRPr="00E47F48" w:rsidRDefault="000A61DF" w:rsidP="000A61DF">
      <w:pPr>
        <w:rPr>
          <w:i/>
        </w:rPr>
      </w:pPr>
      <w:r>
        <w:rPr>
          <w:i/>
        </w:rPr>
        <w:t>Enlever les livrables inapplicables au projet parmi la liste ci-dessous.</w:t>
      </w:r>
    </w:p>
    <w:p w14:paraId="4A235AEF" w14:textId="77777777" w:rsidR="000A61DF" w:rsidRDefault="000A61DF" w:rsidP="000A61DF">
      <w:pPr>
        <w:pStyle w:val="Paragraphedeliste"/>
        <w:numPr>
          <w:ilvl w:val="0"/>
          <w:numId w:val="32"/>
        </w:numPr>
        <w:spacing w:before="0" w:after="160" w:line="259" w:lineRule="auto"/>
        <w:jc w:val="left"/>
      </w:pPr>
      <w:r>
        <w:t>Les fichiers sources de CAO électronique des PCB réalisés</w:t>
      </w:r>
    </w:p>
    <w:p w14:paraId="49646BF3" w14:textId="77777777" w:rsidR="000A61DF" w:rsidRDefault="000A61DF" w:rsidP="000A61DF">
      <w:pPr>
        <w:pStyle w:val="Paragraphedeliste"/>
        <w:numPr>
          <w:ilvl w:val="0"/>
          <w:numId w:val="32"/>
        </w:numPr>
        <w:spacing w:before="0" w:after="160" w:line="259" w:lineRule="auto"/>
        <w:jc w:val="left"/>
      </w:pPr>
      <w:r>
        <w:t>Tout le nécessaire à fabriquer un exemplaire hardware.</w:t>
      </w:r>
    </w:p>
    <w:p w14:paraId="2C8E1D0C" w14:textId="77777777" w:rsidR="000A61DF" w:rsidRDefault="000A61DF" w:rsidP="000A61DF">
      <w:pPr>
        <w:pStyle w:val="Paragraphedeliste"/>
        <w:numPr>
          <w:ilvl w:val="0"/>
          <w:numId w:val="32"/>
        </w:numPr>
        <w:spacing w:before="0" w:after="160" w:line="259" w:lineRule="auto"/>
        <w:jc w:val="left"/>
      </w:pPr>
      <w:r>
        <w:t>Fichiers de fabrication (GERBER) / liste de pièces avec références pour commande / implantation (prototype) / modifications / dessins mécaniques, etc</w:t>
      </w:r>
    </w:p>
    <w:p w14:paraId="62FD320B" w14:textId="77777777" w:rsidR="000A61DF" w:rsidRDefault="000A61DF" w:rsidP="000A61DF">
      <w:pPr>
        <w:pStyle w:val="Paragraphedeliste"/>
        <w:numPr>
          <w:ilvl w:val="0"/>
          <w:numId w:val="32"/>
        </w:numPr>
        <w:spacing w:before="0" w:after="160" w:line="259" w:lineRule="auto"/>
        <w:jc w:val="left"/>
      </w:pPr>
      <w:r>
        <w:t>Les fichiers sources de programmation microcontrôleur (.c / .h)</w:t>
      </w:r>
    </w:p>
    <w:p w14:paraId="2675C449" w14:textId="77777777" w:rsidR="000A61DF" w:rsidRDefault="000A61DF" w:rsidP="000A61DF">
      <w:pPr>
        <w:pStyle w:val="Paragraphedeliste"/>
        <w:numPr>
          <w:ilvl w:val="0"/>
          <w:numId w:val="32"/>
        </w:numPr>
        <w:spacing w:before="0" w:after="160" w:line="259" w:lineRule="auto"/>
        <w:jc w:val="left"/>
      </w:pPr>
      <w:r>
        <w:t>Tout le nécessaire pour programmer les microcontrôleurs (logiciel ou fichier.hex)</w:t>
      </w:r>
    </w:p>
    <w:p w14:paraId="0EF7FAC4" w14:textId="77777777" w:rsidR="000A61DF" w:rsidRDefault="000A61DF" w:rsidP="000A61DF">
      <w:pPr>
        <w:pStyle w:val="Paragraphedeliste"/>
        <w:numPr>
          <w:ilvl w:val="0"/>
          <w:numId w:val="32"/>
        </w:numPr>
        <w:spacing w:before="0" w:after="160" w:line="259" w:lineRule="auto"/>
        <w:jc w:val="left"/>
      </w:pPr>
      <w:r>
        <w:t>Le cas échéant, les fichiers sources de programmation PC/Windows/Linux.</w:t>
      </w:r>
    </w:p>
    <w:p w14:paraId="5A5BE74D" w14:textId="77777777" w:rsidR="000A61DF" w:rsidRDefault="000A61DF" w:rsidP="000A61DF">
      <w:pPr>
        <w:pStyle w:val="Paragraphedeliste"/>
        <w:numPr>
          <w:ilvl w:val="0"/>
          <w:numId w:val="32"/>
        </w:numPr>
        <w:spacing w:before="0" w:after="160" w:line="259" w:lineRule="auto"/>
        <w:jc w:val="left"/>
      </w:pPr>
      <w:r>
        <w:t>Le cas échéant, tout le nécessaire à l’installation de programmes sur PC/Windows/Linux.</w:t>
      </w:r>
    </w:p>
    <w:p w14:paraId="12C5545C" w14:textId="77777777" w:rsidR="000A61DF" w:rsidRDefault="000A61DF" w:rsidP="000A61DF">
      <w:pPr>
        <w:pStyle w:val="Paragraphedeliste"/>
        <w:numPr>
          <w:ilvl w:val="0"/>
          <w:numId w:val="32"/>
        </w:numPr>
        <w:spacing w:before="0" w:after="160" w:line="259" w:lineRule="auto"/>
        <w:jc w:val="left"/>
      </w:pPr>
      <w:r>
        <w:t>Un mode d’emploi du système</w:t>
      </w:r>
    </w:p>
    <w:p w14:paraId="374209AA" w14:textId="77777777" w:rsidR="000A61DF" w:rsidRDefault="000A61DF" w:rsidP="000A61DF">
      <w:pPr>
        <w:pStyle w:val="Paragraphedeliste"/>
        <w:numPr>
          <w:ilvl w:val="0"/>
          <w:numId w:val="32"/>
        </w:numPr>
        <w:spacing w:before="0" w:after="160" w:line="259" w:lineRule="auto"/>
        <w:jc w:val="left"/>
      </w:pPr>
      <w:r>
        <w:t>Un calcul / estimation des coûts</w:t>
      </w:r>
    </w:p>
    <w:p w14:paraId="72133E17" w14:textId="3737D4A2" w:rsidR="000A61DF" w:rsidRPr="000A61DF" w:rsidRDefault="000A61DF" w:rsidP="000A61DF">
      <w:pPr>
        <w:pStyle w:val="Paragraphedeliste"/>
        <w:numPr>
          <w:ilvl w:val="0"/>
          <w:numId w:val="32"/>
        </w:numPr>
        <w:spacing w:before="0" w:after="160" w:line="259" w:lineRule="auto"/>
        <w:jc w:val="left"/>
      </w:pPr>
      <w:r>
        <w:t>Un rapport contenant les calculs - dimensionnement de composants - structogramme, etc.</w:t>
      </w:r>
    </w:p>
    <w:sectPr w:rsidR="000A61DF" w:rsidRPr="000A61DF" w:rsidSect="00D76986">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FFBCB" w14:textId="77777777" w:rsidR="00072258" w:rsidRDefault="00072258" w:rsidP="009B0BB5">
      <w:r>
        <w:separator/>
      </w:r>
    </w:p>
  </w:endnote>
  <w:endnote w:type="continuationSeparator" w:id="0">
    <w:p w14:paraId="37DE4499" w14:textId="77777777" w:rsidR="00072258" w:rsidRDefault="00072258" w:rsidP="009B0BB5">
      <w:r>
        <w:continuationSeparator/>
      </w:r>
    </w:p>
  </w:endnote>
  <w:endnote w:type="continuationNotice" w:id="1">
    <w:p w14:paraId="7824327D" w14:textId="77777777" w:rsidR="00072258" w:rsidRDefault="00072258" w:rsidP="009B0B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C4FD2" w14:textId="29BA0B77" w:rsidR="0021605D" w:rsidRDefault="0021605D" w:rsidP="00900536">
    <w:pPr>
      <w:pStyle w:val="Pieddepage"/>
      <w:rPr>
        <w:noProof/>
      </w:rPr>
    </w:pPr>
    <w:r>
      <w:rPr>
        <w:noProof/>
      </w:rPr>
      <w:t>Luis Garcia</w:t>
    </w:r>
    <w:r>
      <w:tab/>
    </w:r>
    <w:r>
      <w:tab/>
    </w:r>
    <w:fldSimple w:instr="SECTIONPAGES  \* ROMAN  \* MERGEFORMAT">
      <w:r w:rsidR="00693ACE">
        <w:rPr>
          <w:noProof/>
        </w:rPr>
        <w:t>I</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0FD83" w14:textId="61C1E98B" w:rsidR="0021605D" w:rsidRDefault="0021605D" w:rsidP="00900536">
    <w:pPr>
      <w:pStyle w:val="Pieddepage"/>
    </w:pPr>
    <w:r>
      <w:rPr>
        <w:noProof/>
      </w:rPr>
      <w:t>Luis Garcia</w:t>
    </w:r>
    <w:r>
      <w:tab/>
    </w:r>
    <w:r>
      <w:tab/>
    </w:r>
    <w:r w:rsidR="00CC759B">
      <w:fldChar w:fldCharType="begin"/>
    </w:r>
    <w:r w:rsidR="00CC759B">
      <w:instrText xml:space="preserve"> PAGE   \* MERGEFORMAT </w:instrText>
    </w:r>
    <w:r w:rsidR="00CC759B">
      <w:fldChar w:fldCharType="separate"/>
    </w:r>
    <w:r w:rsidR="00CC759B">
      <w:rPr>
        <w:noProof/>
      </w:rPr>
      <w:t>6</w:t>
    </w:r>
    <w:r w:rsidR="00CC759B">
      <w:fldChar w:fldCharType="end"/>
    </w:r>
    <w:r w:rsidR="00CC759B">
      <w:t>/</w:t>
    </w:r>
    <w:r w:rsidR="004422A2">
      <w:t>1</w:t>
    </w:r>
    <w:r w:rsidR="00DE2449">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DFB9B" w14:textId="77777777" w:rsidR="00072258" w:rsidRDefault="00072258" w:rsidP="009B0BB5">
      <w:r>
        <w:separator/>
      </w:r>
    </w:p>
  </w:footnote>
  <w:footnote w:type="continuationSeparator" w:id="0">
    <w:p w14:paraId="1EB66660" w14:textId="77777777" w:rsidR="00072258" w:rsidRDefault="00072258" w:rsidP="009B0BB5">
      <w:r>
        <w:continuationSeparator/>
      </w:r>
    </w:p>
  </w:footnote>
  <w:footnote w:type="continuationNotice" w:id="1">
    <w:p w14:paraId="5EBB68B0" w14:textId="77777777" w:rsidR="00072258" w:rsidRDefault="00072258" w:rsidP="009B0BB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649B9" w14:textId="1970F714" w:rsidR="0021605D" w:rsidRDefault="0021605D" w:rsidP="00772EFD">
    <w:pPr>
      <w:pStyle w:val="En-tte"/>
    </w:pPr>
    <w:r>
      <w:rPr>
        <w:noProof/>
        <w:lang w:eastAsia="fr-CH"/>
      </w:rPr>
      <w:drawing>
        <wp:inline distT="0" distB="0" distL="0" distR="0" wp14:anchorId="2CD85D2D" wp14:editId="037B4983">
          <wp:extent cx="1440000" cy="221296"/>
          <wp:effectExtent l="0" t="0" r="0" b="7620"/>
          <wp:docPr id="1738707247" name="Image 173870724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lipart&#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440000" cy="221296"/>
                  </a:xfrm>
                  <a:prstGeom prst="rect">
                    <a:avLst/>
                  </a:prstGeom>
                </pic:spPr>
              </pic:pic>
            </a:graphicData>
          </a:graphic>
        </wp:inline>
      </w:drawing>
    </w:r>
    <w:r>
      <w:tab/>
    </w:r>
    <w:r>
      <w:tab/>
    </w:r>
    <w:fldSimple w:instr="STYLEREF  PDG_sujet  \* MERGEFORMAT">
      <w:r w:rsidR="00693ACE" w:rsidRPr="00693ACE">
        <w:rPr>
          <w:b/>
          <w:bCs/>
          <w:noProof/>
          <w:lang w:val="fr-FR"/>
        </w:rPr>
        <w:t>2211B Système d’arrosage automatique</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D1DA4" w14:textId="451BF770" w:rsidR="0021605D" w:rsidRDefault="0021605D" w:rsidP="00772EFD">
    <w:pPr>
      <w:pStyle w:val="En-tte"/>
    </w:pPr>
    <w:r>
      <w:rPr>
        <w:noProof/>
        <w:lang w:eastAsia="fr-CH"/>
      </w:rPr>
      <w:drawing>
        <wp:inline distT="0" distB="0" distL="0" distR="0" wp14:anchorId="2BBFE8FA" wp14:editId="7C59961C">
          <wp:extent cx="1440000" cy="221296"/>
          <wp:effectExtent l="0" t="0" r="0" b="7620"/>
          <wp:docPr id="30" name="Image 30"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lipart&#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440000" cy="221296"/>
                  </a:xfrm>
                  <a:prstGeom prst="rect">
                    <a:avLst/>
                  </a:prstGeom>
                </pic:spPr>
              </pic:pic>
            </a:graphicData>
          </a:graphic>
        </wp:inline>
      </w:drawing>
    </w:r>
    <w:r>
      <w:tab/>
    </w:r>
    <w:r>
      <w:tab/>
    </w:r>
    <w:fldSimple w:instr="STYLEREF  PDG_sujet  \* MERGEFORMAT">
      <w:r w:rsidR="00D56503" w:rsidRPr="00D56503">
        <w:rPr>
          <w:b/>
          <w:bCs/>
          <w:noProof/>
          <w:lang w:val="fr-FR"/>
        </w:rPr>
        <w:t>2211B Système d’arrosage automatique</w:t>
      </w:r>
    </w:fldSimple>
  </w:p>
</w:hdr>
</file>

<file path=word/intelligence2.xml><?xml version="1.0" encoding="utf-8"?>
<int2:intelligence xmlns:int2="http://schemas.microsoft.com/office/intelligence/2020/intelligence" xmlns:oel="http://schemas.microsoft.com/office/2019/extlst">
  <int2:observations>
    <int2:textHash int2:hashCode="oEw1QRl2t3wJMq" int2:id="3gDAKYxh">
      <int2:state int2:value="Rejected" int2:type="LegacyProofing"/>
    </int2:textHash>
    <int2:textHash int2:hashCode="r3wfl7FhlyyX3S" int2:id="Dd281SAr">
      <int2:state int2:value="Rejected" int2:type="LegacyProofing"/>
    </int2:textHash>
    <int2:textHash int2:hashCode="/hiEW99eK2P06Q" int2:id="Jt3DZA6H">
      <int2:state int2:value="Rejected" int2:type="LegacyProofing"/>
    </int2:textHash>
    <int2:textHash int2:hashCode="7F892opv8LWY0V" int2:id="PU2PA5mo">
      <int2:state int2:value="Rejected" int2:type="LegacyProofing"/>
    </int2:textHash>
    <int2:textHash int2:hashCode="NEIM9daBcX/X+H" int2:id="XA5BKiZR">
      <int2:state int2:value="Rejected" int2:type="LegacyProofing"/>
    </int2:textHash>
    <int2:textHash int2:hashCode="VrgCc9odfArDLO" int2:id="ZfuTDBRv">
      <int2:state int2:value="Rejected" int2:type="LegacyProofing"/>
    </int2:textHash>
    <int2:textHash int2:hashCode="rGvV0QNtYise/F" int2:id="or5urrBN">
      <int2:state int2:value="Rejected" int2:type="LegacyProofing"/>
    </int2:textHash>
    <int2:textHash int2:hashCode="PaNTCOGu6/dcns" int2:id="q5a7sKMO">
      <int2:state int2:value="Rejected" int2:type="LegacyProofing"/>
    </int2:textHash>
    <int2:textHash int2:hashCode="Cx6Vz9l3UZGnIk" int2:id="t4GrxlS0">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17C6"/>
    <w:multiLevelType w:val="multilevel"/>
    <w:tmpl w:val="659444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C455311"/>
    <w:multiLevelType w:val="hybridMultilevel"/>
    <w:tmpl w:val="D7264C4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E4E7E8B"/>
    <w:multiLevelType w:val="hybridMultilevel"/>
    <w:tmpl w:val="C868E1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FC06D2A"/>
    <w:multiLevelType w:val="hybridMultilevel"/>
    <w:tmpl w:val="67DCC7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E60136"/>
    <w:multiLevelType w:val="hybridMultilevel"/>
    <w:tmpl w:val="276E2D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4AF2B60"/>
    <w:multiLevelType w:val="hybridMultilevel"/>
    <w:tmpl w:val="7384F7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8C452AC"/>
    <w:multiLevelType w:val="hybridMultilevel"/>
    <w:tmpl w:val="D0282C7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ACF20A7"/>
    <w:multiLevelType w:val="multilevel"/>
    <w:tmpl w:val="022A5040"/>
    <w:numStyleLink w:val="listerapport"/>
  </w:abstractNum>
  <w:abstractNum w:abstractNumId="8" w15:restartNumberingAfterBreak="0">
    <w:nsid w:val="1B0A111A"/>
    <w:multiLevelType w:val="multilevel"/>
    <w:tmpl w:val="022A5040"/>
    <w:numStyleLink w:val="listerapport"/>
  </w:abstractNum>
  <w:abstractNum w:abstractNumId="9" w15:restartNumberingAfterBreak="0">
    <w:nsid w:val="1F455D5F"/>
    <w:multiLevelType w:val="hybridMultilevel"/>
    <w:tmpl w:val="B90A3A0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85D2BC6"/>
    <w:multiLevelType w:val="hybridMultilevel"/>
    <w:tmpl w:val="053ABD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86314E0"/>
    <w:multiLevelType w:val="hybridMultilevel"/>
    <w:tmpl w:val="F91E8B4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2C004835"/>
    <w:multiLevelType w:val="multilevel"/>
    <w:tmpl w:val="022A5040"/>
    <w:numStyleLink w:val="listerapport"/>
  </w:abstractNum>
  <w:abstractNum w:abstractNumId="13" w15:restartNumberingAfterBreak="0">
    <w:nsid w:val="31C22F49"/>
    <w:multiLevelType w:val="hybridMultilevel"/>
    <w:tmpl w:val="62F6E4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601131A"/>
    <w:multiLevelType w:val="hybridMultilevel"/>
    <w:tmpl w:val="F15620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36D66DA9"/>
    <w:multiLevelType w:val="hybridMultilevel"/>
    <w:tmpl w:val="85B4C03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3E336B12"/>
    <w:multiLevelType w:val="hybridMultilevel"/>
    <w:tmpl w:val="D730C5F6"/>
    <w:lvl w:ilvl="0" w:tplc="06E4B9F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F624F31"/>
    <w:multiLevelType w:val="multilevel"/>
    <w:tmpl w:val="022A5040"/>
    <w:numStyleLink w:val="listerapport"/>
  </w:abstractNum>
  <w:abstractNum w:abstractNumId="18" w15:restartNumberingAfterBreak="0">
    <w:nsid w:val="41941CDE"/>
    <w:multiLevelType w:val="multilevel"/>
    <w:tmpl w:val="41B407C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9" w15:restartNumberingAfterBreak="0">
    <w:nsid w:val="42266348"/>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3E6213A"/>
    <w:multiLevelType w:val="hybridMultilevel"/>
    <w:tmpl w:val="80026B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46DD5C0D"/>
    <w:multiLevelType w:val="hybridMultilevel"/>
    <w:tmpl w:val="7D769D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49EF0A63"/>
    <w:multiLevelType w:val="hybridMultilevel"/>
    <w:tmpl w:val="5B9E228A"/>
    <w:lvl w:ilvl="0" w:tplc="E21030AC">
      <w:start w:val="1"/>
      <w:numFmt w:val="decimal"/>
      <w:lvlText w:val="%1."/>
      <w:lvlJc w:val="left"/>
      <w:pPr>
        <w:ind w:left="720" w:hanging="360"/>
      </w:pPr>
    </w:lvl>
    <w:lvl w:ilvl="1" w:tplc="EF24EB1C">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4BBA5F78"/>
    <w:multiLevelType w:val="hybridMultilevel"/>
    <w:tmpl w:val="78500F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4FBE7897"/>
    <w:multiLevelType w:val="hybridMultilevel"/>
    <w:tmpl w:val="1F9043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4FE675E0"/>
    <w:multiLevelType w:val="multilevel"/>
    <w:tmpl w:val="022A5040"/>
    <w:numStyleLink w:val="listerapport"/>
  </w:abstractNum>
  <w:abstractNum w:abstractNumId="26" w15:restartNumberingAfterBreak="0">
    <w:nsid w:val="519A3E5E"/>
    <w:multiLevelType w:val="hybridMultilevel"/>
    <w:tmpl w:val="DEE2012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57FF2783"/>
    <w:multiLevelType w:val="hybridMultilevel"/>
    <w:tmpl w:val="FA0892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58B56B52"/>
    <w:multiLevelType w:val="multilevel"/>
    <w:tmpl w:val="022A5040"/>
    <w:numStyleLink w:val="listerapport"/>
  </w:abstractNum>
  <w:abstractNum w:abstractNumId="29" w15:restartNumberingAfterBreak="0">
    <w:nsid w:val="59F43B2A"/>
    <w:multiLevelType w:val="hybridMultilevel"/>
    <w:tmpl w:val="177EC432"/>
    <w:lvl w:ilvl="0" w:tplc="3086EB14">
      <w:start w:val="6"/>
      <w:numFmt w:val="bullet"/>
      <w:lvlText w:val="-"/>
      <w:lvlJc w:val="left"/>
      <w:pPr>
        <w:ind w:left="720" w:hanging="360"/>
      </w:pPr>
      <w:rPr>
        <w:rFonts w:ascii="Times New Roman" w:eastAsia="Times New Roman"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15E0CBE"/>
    <w:multiLevelType w:val="hybridMultilevel"/>
    <w:tmpl w:val="E9BE9E2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65385ECB"/>
    <w:multiLevelType w:val="multilevel"/>
    <w:tmpl w:val="022A5040"/>
    <w:styleLink w:val="listerapport"/>
    <w:lvl w:ilvl="0">
      <w:start w:val="1"/>
      <w:numFmt w:val="decimal"/>
      <w:lvlText w:val="%1."/>
      <w:lvlJc w:val="left"/>
      <w:pPr>
        <w:tabs>
          <w:tab w:val="num" w:pos="567"/>
        </w:tabs>
        <w:ind w:left="567" w:hanging="567"/>
      </w:pPr>
      <w:rPr>
        <w:rFonts w:ascii="Arial" w:hAnsi="Arial" w:hint="default"/>
        <w:b/>
        <w:i w:val="0"/>
        <w:caps w:val="0"/>
        <w:strike w:val="0"/>
        <w:dstrike w:val="0"/>
        <w:vanish w:val="0"/>
        <w:color w:val="auto"/>
        <w:kern w:val="0"/>
        <w:sz w:val="32"/>
        <w:u w:val="none"/>
        <w:vertAlign w:val="baseline"/>
        <w14:cntxtAlts w14:val="0"/>
      </w:rPr>
    </w:lvl>
    <w:lvl w:ilvl="1">
      <w:start w:val="1"/>
      <w:numFmt w:val="decimal"/>
      <w:lvlText w:val="%1.%2."/>
      <w:lvlJc w:val="left"/>
      <w:pPr>
        <w:tabs>
          <w:tab w:val="num" w:pos="851"/>
        </w:tabs>
        <w:ind w:left="851" w:hanging="567"/>
      </w:pPr>
      <w:rPr>
        <w:rFonts w:ascii="Arial" w:hAnsi="Arial" w:hint="default"/>
        <w:b/>
        <w:caps w:val="0"/>
        <w:strike w:val="0"/>
        <w:dstrike w:val="0"/>
        <w:vanish w:val="0"/>
        <w:kern w:val="0"/>
        <w:sz w:val="28"/>
        <w:u w:val="none"/>
        <w:vertAlign w:val="baseline"/>
        <w14:cntxtAlts w14:val="0"/>
      </w:rPr>
    </w:lvl>
    <w:lvl w:ilvl="2">
      <w:start w:val="1"/>
      <w:numFmt w:val="decimal"/>
      <w:lvlText w:val="%1.%2.%3"/>
      <w:lvlJc w:val="left"/>
      <w:pPr>
        <w:tabs>
          <w:tab w:val="num" w:pos="1135"/>
        </w:tabs>
        <w:ind w:left="1135" w:hanging="567"/>
      </w:pPr>
      <w:rPr>
        <w:rFonts w:ascii="Arial" w:hAnsi="Arial" w:hint="default"/>
        <w:b w:val="0"/>
        <w:i w:val="0"/>
        <w:caps w:val="0"/>
        <w:strike w:val="0"/>
        <w:dstrike w:val="0"/>
        <w:vanish w:val="0"/>
        <w:color w:val="000000" w:themeColor="text1"/>
        <w:kern w:val="0"/>
        <w:sz w:val="24"/>
        <w:u w:val="none" w:color="000000" w:themeColor="text1"/>
        <w:vertAlign w:val="baseline"/>
        <w14:cntxtAlts w14:val="0"/>
      </w:rPr>
    </w:lvl>
    <w:lvl w:ilvl="3">
      <w:start w:val="1"/>
      <w:numFmt w:val="decimal"/>
      <w:lvlText w:val="(%4)"/>
      <w:lvlJc w:val="left"/>
      <w:pPr>
        <w:tabs>
          <w:tab w:val="num" w:pos="1419"/>
        </w:tabs>
        <w:ind w:left="1419" w:hanging="567"/>
      </w:pPr>
      <w:rPr>
        <w:rFonts w:hint="default"/>
      </w:rPr>
    </w:lvl>
    <w:lvl w:ilvl="4">
      <w:start w:val="1"/>
      <w:numFmt w:val="lowerLetter"/>
      <w:lvlText w:val="(%5)"/>
      <w:lvlJc w:val="left"/>
      <w:pPr>
        <w:tabs>
          <w:tab w:val="num" w:pos="1703"/>
        </w:tabs>
        <w:ind w:left="1703" w:hanging="567"/>
      </w:pPr>
      <w:rPr>
        <w:rFonts w:hint="default"/>
      </w:rPr>
    </w:lvl>
    <w:lvl w:ilvl="5">
      <w:start w:val="1"/>
      <w:numFmt w:val="lowerRoman"/>
      <w:lvlText w:val="(%6)"/>
      <w:lvlJc w:val="left"/>
      <w:pPr>
        <w:tabs>
          <w:tab w:val="num" w:pos="1987"/>
        </w:tabs>
        <w:ind w:left="1987" w:hanging="567"/>
      </w:pPr>
      <w:rPr>
        <w:rFonts w:hint="default"/>
      </w:rPr>
    </w:lvl>
    <w:lvl w:ilvl="6">
      <w:start w:val="1"/>
      <w:numFmt w:val="decimal"/>
      <w:lvlText w:val="%7."/>
      <w:lvlJc w:val="left"/>
      <w:pPr>
        <w:tabs>
          <w:tab w:val="num" w:pos="2271"/>
        </w:tabs>
        <w:ind w:left="2271" w:hanging="567"/>
      </w:pPr>
      <w:rPr>
        <w:rFonts w:hint="default"/>
      </w:rPr>
    </w:lvl>
    <w:lvl w:ilvl="7">
      <w:start w:val="1"/>
      <w:numFmt w:val="lowerLetter"/>
      <w:lvlText w:val="%8."/>
      <w:lvlJc w:val="left"/>
      <w:pPr>
        <w:tabs>
          <w:tab w:val="num" w:pos="2555"/>
        </w:tabs>
        <w:ind w:left="2555" w:hanging="567"/>
      </w:pPr>
      <w:rPr>
        <w:rFonts w:hint="default"/>
      </w:rPr>
    </w:lvl>
    <w:lvl w:ilvl="8">
      <w:start w:val="1"/>
      <w:numFmt w:val="lowerRoman"/>
      <w:lvlText w:val="%9."/>
      <w:lvlJc w:val="left"/>
      <w:pPr>
        <w:tabs>
          <w:tab w:val="num" w:pos="2839"/>
        </w:tabs>
        <w:ind w:left="2839" w:hanging="567"/>
      </w:pPr>
      <w:rPr>
        <w:rFonts w:hint="default"/>
      </w:rPr>
    </w:lvl>
  </w:abstractNum>
  <w:abstractNum w:abstractNumId="32" w15:restartNumberingAfterBreak="0">
    <w:nsid w:val="6FA13108"/>
    <w:multiLevelType w:val="hybridMultilevel"/>
    <w:tmpl w:val="764E07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762D5DDF"/>
    <w:multiLevelType w:val="hybridMultilevel"/>
    <w:tmpl w:val="D6EEEBD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7BC8783B"/>
    <w:multiLevelType w:val="multilevel"/>
    <w:tmpl w:val="022A5040"/>
    <w:numStyleLink w:val="listerapport"/>
  </w:abstractNum>
  <w:abstractNum w:abstractNumId="35" w15:restartNumberingAfterBreak="0">
    <w:nsid w:val="7CDA7A77"/>
    <w:multiLevelType w:val="hybridMultilevel"/>
    <w:tmpl w:val="F88EEE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9279024">
    <w:abstractNumId w:val="22"/>
  </w:num>
  <w:num w:numId="2" w16cid:durableId="1177769411">
    <w:abstractNumId w:val="18"/>
  </w:num>
  <w:num w:numId="3" w16cid:durableId="1592280306">
    <w:abstractNumId w:val="31"/>
  </w:num>
  <w:num w:numId="4" w16cid:durableId="994069709">
    <w:abstractNumId w:val="25"/>
  </w:num>
  <w:num w:numId="5" w16cid:durableId="1082797092">
    <w:abstractNumId w:val="19"/>
  </w:num>
  <w:num w:numId="6" w16cid:durableId="1353385429">
    <w:abstractNumId w:val="17"/>
  </w:num>
  <w:num w:numId="7" w16cid:durableId="1477720662">
    <w:abstractNumId w:val="34"/>
  </w:num>
  <w:num w:numId="8" w16cid:durableId="614605829">
    <w:abstractNumId w:val="12"/>
  </w:num>
  <w:num w:numId="9" w16cid:durableId="1997495083">
    <w:abstractNumId w:val="28"/>
  </w:num>
  <w:num w:numId="10" w16cid:durableId="1192844133">
    <w:abstractNumId w:val="26"/>
  </w:num>
  <w:num w:numId="11" w16cid:durableId="1618491012">
    <w:abstractNumId w:val="7"/>
  </w:num>
  <w:num w:numId="12" w16cid:durableId="2062824946">
    <w:abstractNumId w:val="15"/>
  </w:num>
  <w:num w:numId="13" w16cid:durableId="613054512">
    <w:abstractNumId w:val="3"/>
  </w:num>
  <w:num w:numId="14" w16cid:durableId="153647376">
    <w:abstractNumId w:val="0"/>
  </w:num>
  <w:num w:numId="15" w16cid:durableId="1479225295">
    <w:abstractNumId w:val="35"/>
  </w:num>
  <w:num w:numId="16" w16cid:durableId="2142770568">
    <w:abstractNumId w:val="16"/>
  </w:num>
  <w:num w:numId="17" w16cid:durableId="751394885">
    <w:abstractNumId w:val="27"/>
  </w:num>
  <w:num w:numId="18" w16cid:durableId="1583640245">
    <w:abstractNumId w:val="9"/>
  </w:num>
  <w:num w:numId="19" w16cid:durableId="574050284">
    <w:abstractNumId w:val="8"/>
  </w:num>
  <w:num w:numId="20" w16cid:durableId="1649237547">
    <w:abstractNumId w:val="14"/>
  </w:num>
  <w:num w:numId="21" w16cid:durableId="1142842313">
    <w:abstractNumId w:val="24"/>
  </w:num>
  <w:num w:numId="22" w16cid:durableId="1527983300">
    <w:abstractNumId w:val="10"/>
  </w:num>
  <w:num w:numId="23" w16cid:durableId="951086004">
    <w:abstractNumId w:val="29"/>
  </w:num>
  <w:num w:numId="24" w16cid:durableId="23795597">
    <w:abstractNumId w:val="32"/>
  </w:num>
  <w:num w:numId="25" w16cid:durableId="1365907042">
    <w:abstractNumId w:val="1"/>
  </w:num>
  <w:num w:numId="26" w16cid:durableId="977808436">
    <w:abstractNumId w:val="23"/>
  </w:num>
  <w:num w:numId="27" w16cid:durableId="1265571114">
    <w:abstractNumId w:val="5"/>
  </w:num>
  <w:num w:numId="28" w16cid:durableId="1719696580">
    <w:abstractNumId w:val="30"/>
  </w:num>
  <w:num w:numId="29" w16cid:durableId="1421176060">
    <w:abstractNumId w:val="2"/>
  </w:num>
  <w:num w:numId="30" w16cid:durableId="217324810">
    <w:abstractNumId w:val="11"/>
  </w:num>
  <w:num w:numId="31" w16cid:durableId="1496995655">
    <w:abstractNumId w:val="6"/>
  </w:num>
  <w:num w:numId="32" w16cid:durableId="1203591933">
    <w:abstractNumId w:val="4"/>
  </w:num>
  <w:num w:numId="33" w16cid:durableId="1131822822">
    <w:abstractNumId w:val="20"/>
  </w:num>
  <w:num w:numId="34" w16cid:durableId="1531184665">
    <w:abstractNumId w:val="33"/>
  </w:num>
  <w:num w:numId="35" w16cid:durableId="669673733">
    <w:abstractNumId w:val="13"/>
  </w:num>
  <w:num w:numId="36" w16cid:durableId="36838226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es-ES" w:vendorID="64" w:dllVersion="0" w:nlCheck="1" w:checkStyle="0"/>
  <w:activeWritingStyle w:appName="MSWord" w:lang="fr-CH" w:vendorID="64" w:dllVersion="0" w:nlCheck="1" w:checkStyle="0"/>
  <w:activeWritingStyle w:appName="MSWord" w:lang="fr-FR" w:vendorID="64" w:dllVersion="0" w:nlCheck="1" w:checkStyle="0"/>
  <w:activeWritingStyle w:appName="MSWord" w:lang="en-US" w:vendorID="64" w:dllVersion="0" w:nlCheck="1" w:checkStyle="0"/>
  <w:proofState w:spelling="clean" w:grammar="clean"/>
  <w:attachedTemplate r:id="rId1"/>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6431"/>
    <w:rsid w:val="00001CC0"/>
    <w:rsid w:val="00003D7E"/>
    <w:rsid w:val="00003FC8"/>
    <w:rsid w:val="00004E63"/>
    <w:rsid w:val="00005127"/>
    <w:rsid w:val="00006FB6"/>
    <w:rsid w:val="000079B1"/>
    <w:rsid w:val="00010897"/>
    <w:rsid w:val="00010920"/>
    <w:rsid w:val="00010EF8"/>
    <w:rsid w:val="000118A6"/>
    <w:rsid w:val="00012297"/>
    <w:rsid w:val="000130DC"/>
    <w:rsid w:val="00014AAC"/>
    <w:rsid w:val="00015EE6"/>
    <w:rsid w:val="000166B8"/>
    <w:rsid w:val="00016CC4"/>
    <w:rsid w:val="00017784"/>
    <w:rsid w:val="00022635"/>
    <w:rsid w:val="00022892"/>
    <w:rsid w:val="000245AC"/>
    <w:rsid w:val="0002488B"/>
    <w:rsid w:val="000263AA"/>
    <w:rsid w:val="00030801"/>
    <w:rsid w:val="00030DD9"/>
    <w:rsid w:val="00034FFD"/>
    <w:rsid w:val="00035941"/>
    <w:rsid w:val="00036D00"/>
    <w:rsid w:val="00037C45"/>
    <w:rsid w:val="00040AB0"/>
    <w:rsid w:val="000425BE"/>
    <w:rsid w:val="000448E6"/>
    <w:rsid w:val="00045645"/>
    <w:rsid w:val="00045897"/>
    <w:rsid w:val="00046463"/>
    <w:rsid w:val="000518D1"/>
    <w:rsid w:val="00053684"/>
    <w:rsid w:val="00055ADF"/>
    <w:rsid w:val="00055AFF"/>
    <w:rsid w:val="00055BD7"/>
    <w:rsid w:val="0005705C"/>
    <w:rsid w:val="00060590"/>
    <w:rsid w:val="00060E17"/>
    <w:rsid w:val="00060FFE"/>
    <w:rsid w:val="0006158E"/>
    <w:rsid w:val="00061AF4"/>
    <w:rsid w:val="000634A2"/>
    <w:rsid w:val="000634EA"/>
    <w:rsid w:val="00063DCB"/>
    <w:rsid w:val="000650ED"/>
    <w:rsid w:val="00065964"/>
    <w:rsid w:val="000663CF"/>
    <w:rsid w:val="000664FF"/>
    <w:rsid w:val="000677A9"/>
    <w:rsid w:val="000700B7"/>
    <w:rsid w:val="000711C6"/>
    <w:rsid w:val="00072258"/>
    <w:rsid w:val="00072D5A"/>
    <w:rsid w:val="000733CE"/>
    <w:rsid w:val="00073546"/>
    <w:rsid w:val="00074D1B"/>
    <w:rsid w:val="00075808"/>
    <w:rsid w:val="000820F9"/>
    <w:rsid w:val="0008266C"/>
    <w:rsid w:val="00083809"/>
    <w:rsid w:val="000842F5"/>
    <w:rsid w:val="000843C5"/>
    <w:rsid w:val="00087253"/>
    <w:rsid w:val="00087E49"/>
    <w:rsid w:val="00090B3D"/>
    <w:rsid w:val="00092198"/>
    <w:rsid w:val="0009497A"/>
    <w:rsid w:val="0009573B"/>
    <w:rsid w:val="00095AAA"/>
    <w:rsid w:val="00095AD7"/>
    <w:rsid w:val="00096FC1"/>
    <w:rsid w:val="00097F5C"/>
    <w:rsid w:val="000A17CF"/>
    <w:rsid w:val="000A3254"/>
    <w:rsid w:val="000A3D02"/>
    <w:rsid w:val="000A61DF"/>
    <w:rsid w:val="000A62F9"/>
    <w:rsid w:val="000B1017"/>
    <w:rsid w:val="000B2B10"/>
    <w:rsid w:val="000B3872"/>
    <w:rsid w:val="000B45E7"/>
    <w:rsid w:val="000B491F"/>
    <w:rsid w:val="000B5868"/>
    <w:rsid w:val="000B6670"/>
    <w:rsid w:val="000C01F7"/>
    <w:rsid w:val="000C2D95"/>
    <w:rsid w:val="000C3677"/>
    <w:rsid w:val="000C4090"/>
    <w:rsid w:val="000C4601"/>
    <w:rsid w:val="000C4BA0"/>
    <w:rsid w:val="000C4C6E"/>
    <w:rsid w:val="000C4F9A"/>
    <w:rsid w:val="000C591B"/>
    <w:rsid w:val="000C5D37"/>
    <w:rsid w:val="000C61FE"/>
    <w:rsid w:val="000D071F"/>
    <w:rsid w:val="000D0D85"/>
    <w:rsid w:val="000D1BE6"/>
    <w:rsid w:val="000D3DCF"/>
    <w:rsid w:val="000D453A"/>
    <w:rsid w:val="000D4EC9"/>
    <w:rsid w:val="000D530D"/>
    <w:rsid w:val="000D6535"/>
    <w:rsid w:val="000D74F3"/>
    <w:rsid w:val="000E0D92"/>
    <w:rsid w:val="000E14F0"/>
    <w:rsid w:val="000E1F88"/>
    <w:rsid w:val="000E29B3"/>
    <w:rsid w:val="000E2C30"/>
    <w:rsid w:val="000E3607"/>
    <w:rsid w:val="000E4993"/>
    <w:rsid w:val="000E4BE1"/>
    <w:rsid w:val="000F1DDB"/>
    <w:rsid w:val="000F24D7"/>
    <w:rsid w:val="000F2864"/>
    <w:rsid w:val="000F348F"/>
    <w:rsid w:val="000F38FD"/>
    <w:rsid w:val="000F3F8A"/>
    <w:rsid w:val="000F449B"/>
    <w:rsid w:val="000F5AFB"/>
    <w:rsid w:val="000F6E9F"/>
    <w:rsid w:val="000F7027"/>
    <w:rsid w:val="000F78D7"/>
    <w:rsid w:val="000F7E75"/>
    <w:rsid w:val="000F7E84"/>
    <w:rsid w:val="00100ADF"/>
    <w:rsid w:val="00101784"/>
    <w:rsid w:val="00101EEE"/>
    <w:rsid w:val="001047C3"/>
    <w:rsid w:val="00104979"/>
    <w:rsid w:val="0010600F"/>
    <w:rsid w:val="00106F8F"/>
    <w:rsid w:val="00117E5F"/>
    <w:rsid w:val="00120CD5"/>
    <w:rsid w:val="00121BF4"/>
    <w:rsid w:val="0012344D"/>
    <w:rsid w:val="00123CF6"/>
    <w:rsid w:val="00124CB0"/>
    <w:rsid w:val="001252DF"/>
    <w:rsid w:val="001262CC"/>
    <w:rsid w:val="00126774"/>
    <w:rsid w:val="00126882"/>
    <w:rsid w:val="001269A3"/>
    <w:rsid w:val="001269C4"/>
    <w:rsid w:val="00126A48"/>
    <w:rsid w:val="00127B3F"/>
    <w:rsid w:val="00131DBD"/>
    <w:rsid w:val="00132866"/>
    <w:rsid w:val="00133F37"/>
    <w:rsid w:val="001350AF"/>
    <w:rsid w:val="00135505"/>
    <w:rsid w:val="00135569"/>
    <w:rsid w:val="001363A3"/>
    <w:rsid w:val="0014081A"/>
    <w:rsid w:val="00140B79"/>
    <w:rsid w:val="001435BD"/>
    <w:rsid w:val="001438AC"/>
    <w:rsid w:val="00145B4E"/>
    <w:rsid w:val="00153FB4"/>
    <w:rsid w:val="0015527E"/>
    <w:rsid w:val="00156F15"/>
    <w:rsid w:val="00162396"/>
    <w:rsid w:val="00167E5C"/>
    <w:rsid w:val="00170B59"/>
    <w:rsid w:val="00171797"/>
    <w:rsid w:val="0017185D"/>
    <w:rsid w:val="00171AD3"/>
    <w:rsid w:val="00171B39"/>
    <w:rsid w:val="0017325D"/>
    <w:rsid w:val="001734FD"/>
    <w:rsid w:val="00173FCF"/>
    <w:rsid w:val="00174CDA"/>
    <w:rsid w:val="00177398"/>
    <w:rsid w:val="00181AF5"/>
    <w:rsid w:val="00183D9E"/>
    <w:rsid w:val="00184131"/>
    <w:rsid w:val="0019003D"/>
    <w:rsid w:val="00191616"/>
    <w:rsid w:val="001919D6"/>
    <w:rsid w:val="00191EF4"/>
    <w:rsid w:val="00192F00"/>
    <w:rsid w:val="001937FE"/>
    <w:rsid w:val="00193AF9"/>
    <w:rsid w:val="00193D06"/>
    <w:rsid w:val="00194D0A"/>
    <w:rsid w:val="0019592A"/>
    <w:rsid w:val="00196280"/>
    <w:rsid w:val="00196324"/>
    <w:rsid w:val="001971E1"/>
    <w:rsid w:val="001973FF"/>
    <w:rsid w:val="00197D3B"/>
    <w:rsid w:val="00197DD7"/>
    <w:rsid w:val="00197DD8"/>
    <w:rsid w:val="001A0636"/>
    <w:rsid w:val="001A076F"/>
    <w:rsid w:val="001A1EE2"/>
    <w:rsid w:val="001A29C7"/>
    <w:rsid w:val="001A40FC"/>
    <w:rsid w:val="001A546D"/>
    <w:rsid w:val="001A6065"/>
    <w:rsid w:val="001A73CB"/>
    <w:rsid w:val="001A7E90"/>
    <w:rsid w:val="001B02EC"/>
    <w:rsid w:val="001B14F5"/>
    <w:rsid w:val="001B203E"/>
    <w:rsid w:val="001B2AD7"/>
    <w:rsid w:val="001B2DA1"/>
    <w:rsid w:val="001B3378"/>
    <w:rsid w:val="001B43C9"/>
    <w:rsid w:val="001B49E1"/>
    <w:rsid w:val="001B4F87"/>
    <w:rsid w:val="001B56FD"/>
    <w:rsid w:val="001B68E3"/>
    <w:rsid w:val="001B6BD0"/>
    <w:rsid w:val="001B7B3D"/>
    <w:rsid w:val="001C2B01"/>
    <w:rsid w:val="001C554F"/>
    <w:rsid w:val="001C6971"/>
    <w:rsid w:val="001C6AF8"/>
    <w:rsid w:val="001C7621"/>
    <w:rsid w:val="001C77FA"/>
    <w:rsid w:val="001C79DC"/>
    <w:rsid w:val="001C7FCD"/>
    <w:rsid w:val="001D17B5"/>
    <w:rsid w:val="001D2D60"/>
    <w:rsid w:val="001D2F35"/>
    <w:rsid w:val="001D6D54"/>
    <w:rsid w:val="001E008A"/>
    <w:rsid w:val="001E0333"/>
    <w:rsid w:val="001E09AC"/>
    <w:rsid w:val="001E0B70"/>
    <w:rsid w:val="001E2085"/>
    <w:rsid w:val="001E2919"/>
    <w:rsid w:val="001E657B"/>
    <w:rsid w:val="001E7FC7"/>
    <w:rsid w:val="001F03D7"/>
    <w:rsid w:val="001F04F3"/>
    <w:rsid w:val="001F0919"/>
    <w:rsid w:val="001F14E0"/>
    <w:rsid w:val="001F1770"/>
    <w:rsid w:val="001F1CA0"/>
    <w:rsid w:val="001F3671"/>
    <w:rsid w:val="001F3BBF"/>
    <w:rsid w:val="001F5442"/>
    <w:rsid w:val="00200AD5"/>
    <w:rsid w:val="0020173F"/>
    <w:rsid w:val="00201B2C"/>
    <w:rsid w:val="00202BE3"/>
    <w:rsid w:val="00203BBA"/>
    <w:rsid w:val="00204402"/>
    <w:rsid w:val="00205035"/>
    <w:rsid w:val="002050EA"/>
    <w:rsid w:val="002051C3"/>
    <w:rsid w:val="00205C14"/>
    <w:rsid w:val="00206722"/>
    <w:rsid w:val="00210BDB"/>
    <w:rsid w:val="00214B1F"/>
    <w:rsid w:val="002151F6"/>
    <w:rsid w:val="0021605D"/>
    <w:rsid w:val="00216D00"/>
    <w:rsid w:val="00221E3D"/>
    <w:rsid w:val="0022291F"/>
    <w:rsid w:val="0022386F"/>
    <w:rsid w:val="002256AE"/>
    <w:rsid w:val="00225DC5"/>
    <w:rsid w:val="00225EBD"/>
    <w:rsid w:val="00226AB7"/>
    <w:rsid w:val="00227107"/>
    <w:rsid w:val="002331BA"/>
    <w:rsid w:val="00235988"/>
    <w:rsid w:val="00235AED"/>
    <w:rsid w:val="00235ECA"/>
    <w:rsid w:val="0023780D"/>
    <w:rsid w:val="00237D6C"/>
    <w:rsid w:val="00242479"/>
    <w:rsid w:val="00243278"/>
    <w:rsid w:val="00244BFB"/>
    <w:rsid w:val="00250397"/>
    <w:rsid w:val="0025163D"/>
    <w:rsid w:val="0025234D"/>
    <w:rsid w:val="002535AE"/>
    <w:rsid w:val="0025389B"/>
    <w:rsid w:val="00254E5D"/>
    <w:rsid w:val="00256554"/>
    <w:rsid w:val="00256C4C"/>
    <w:rsid w:val="00257C3F"/>
    <w:rsid w:val="00260F6C"/>
    <w:rsid w:val="00264E1B"/>
    <w:rsid w:val="00264E94"/>
    <w:rsid w:val="00265F56"/>
    <w:rsid w:val="00266800"/>
    <w:rsid w:val="00267CAE"/>
    <w:rsid w:val="002727EE"/>
    <w:rsid w:val="00272D14"/>
    <w:rsid w:val="00273B63"/>
    <w:rsid w:val="00274865"/>
    <w:rsid w:val="0027495B"/>
    <w:rsid w:val="0027564B"/>
    <w:rsid w:val="0027565C"/>
    <w:rsid w:val="00275749"/>
    <w:rsid w:val="002761F6"/>
    <w:rsid w:val="002765A1"/>
    <w:rsid w:val="00284561"/>
    <w:rsid w:val="00284F33"/>
    <w:rsid w:val="0028579C"/>
    <w:rsid w:val="00286709"/>
    <w:rsid w:val="002909E0"/>
    <w:rsid w:val="00293B08"/>
    <w:rsid w:val="002948E6"/>
    <w:rsid w:val="00294AA4"/>
    <w:rsid w:val="00296FC1"/>
    <w:rsid w:val="002A05AA"/>
    <w:rsid w:val="002A09E6"/>
    <w:rsid w:val="002A1E25"/>
    <w:rsid w:val="002A3607"/>
    <w:rsid w:val="002A6470"/>
    <w:rsid w:val="002A7850"/>
    <w:rsid w:val="002A7B58"/>
    <w:rsid w:val="002A7ECE"/>
    <w:rsid w:val="002B2A56"/>
    <w:rsid w:val="002B3B19"/>
    <w:rsid w:val="002B3BDC"/>
    <w:rsid w:val="002B3C4E"/>
    <w:rsid w:val="002B40E8"/>
    <w:rsid w:val="002B40F0"/>
    <w:rsid w:val="002B455D"/>
    <w:rsid w:val="002B4DAC"/>
    <w:rsid w:val="002B5553"/>
    <w:rsid w:val="002B5A0C"/>
    <w:rsid w:val="002B5A5B"/>
    <w:rsid w:val="002C2958"/>
    <w:rsid w:val="002C2EEE"/>
    <w:rsid w:val="002C36A1"/>
    <w:rsid w:val="002C4595"/>
    <w:rsid w:val="002C4752"/>
    <w:rsid w:val="002C587B"/>
    <w:rsid w:val="002C5E80"/>
    <w:rsid w:val="002C634B"/>
    <w:rsid w:val="002C6812"/>
    <w:rsid w:val="002C6ABC"/>
    <w:rsid w:val="002C6F00"/>
    <w:rsid w:val="002C74E8"/>
    <w:rsid w:val="002D15E7"/>
    <w:rsid w:val="002D41D2"/>
    <w:rsid w:val="002D5F78"/>
    <w:rsid w:val="002D66C5"/>
    <w:rsid w:val="002E0A50"/>
    <w:rsid w:val="002E17EE"/>
    <w:rsid w:val="002E2927"/>
    <w:rsid w:val="002E5015"/>
    <w:rsid w:val="002E57A8"/>
    <w:rsid w:val="002E5BD0"/>
    <w:rsid w:val="002E7B19"/>
    <w:rsid w:val="002E7EC1"/>
    <w:rsid w:val="002F0B49"/>
    <w:rsid w:val="002F17EB"/>
    <w:rsid w:val="002F263B"/>
    <w:rsid w:val="002F45CA"/>
    <w:rsid w:val="002F4F11"/>
    <w:rsid w:val="002F56D3"/>
    <w:rsid w:val="002F662B"/>
    <w:rsid w:val="002F7FAE"/>
    <w:rsid w:val="003003AE"/>
    <w:rsid w:val="00300409"/>
    <w:rsid w:val="00300E34"/>
    <w:rsid w:val="00301FB4"/>
    <w:rsid w:val="00302106"/>
    <w:rsid w:val="00303152"/>
    <w:rsid w:val="00304DB1"/>
    <w:rsid w:val="0031037E"/>
    <w:rsid w:val="00311982"/>
    <w:rsid w:val="003126B1"/>
    <w:rsid w:val="0031341B"/>
    <w:rsid w:val="00314E04"/>
    <w:rsid w:val="00316736"/>
    <w:rsid w:val="003178C3"/>
    <w:rsid w:val="00320BEA"/>
    <w:rsid w:val="0032206E"/>
    <w:rsid w:val="003227A7"/>
    <w:rsid w:val="00322BEB"/>
    <w:rsid w:val="003233D5"/>
    <w:rsid w:val="00324364"/>
    <w:rsid w:val="00324D5E"/>
    <w:rsid w:val="00326FB1"/>
    <w:rsid w:val="00327D24"/>
    <w:rsid w:val="0033196B"/>
    <w:rsid w:val="00332E50"/>
    <w:rsid w:val="00333487"/>
    <w:rsid w:val="00333637"/>
    <w:rsid w:val="00333A44"/>
    <w:rsid w:val="00335D38"/>
    <w:rsid w:val="00336135"/>
    <w:rsid w:val="00337A14"/>
    <w:rsid w:val="00337E49"/>
    <w:rsid w:val="00340EEB"/>
    <w:rsid w:val="00341810"/>
    <w:rsid w:val="00341E88"/>
    <w:rsid w:val="00342863"/>
    <w:rsid w:val="003429DD"/>
    <w:rsid w:val="003445DA"/>
    <w:rsid w:val="003447A5"/>
    <w:rsid w:val="00345442"/>
    <w:rsid w:val="00346C98"/>
    <w:rsid w:val="00347358"/>
    <w:rsid w:val="003509DB"/>
    <w:rsid w:val="00351258"/>
    <w:rsid w:val="00351843"/>
    <w:rsid w:val="00351ED9"/>
    <w:rsid w:val="0035332B"/>
    <w:rsid w:val="00353896"/>
    <w:rsid w:val="00354B92"/>
    <w:rsid w:val="003551CC"/>
    <w:rsid w:val="00355D5A"/>
    <w:rsid w:val="003561BF"/>
    <w:rsid w:val="003578C4"/>
    <w:rsid w:val="0036271F"/>
    <w:rsid w:val="00362E2B"/>
    <w:rsid w:val="003674B4"/>
    <w:rsid w:val="00370392"/>
    <w:rsid w:val="00371751"/>
    <w:rsid w:val="00372026"/>
    <w:rsid w:val="003722AB"/>
    <w:rsid w:val="00375AF4"/>
    <w:rsid w:val="00376085"/>
    <w:rsid w:val="003765E2"/>
    <w:rsid w:val="00377F84"/>
    <w:rsid w:val="00380E90"/>
    <w:rsid w:val="0038140F"/>
    <w:rsid w:val="00381D1D"/>
    <w:rsid w:val="00382C46"/>
    <w:rsid w:val="00385C8C"/>
    <w:rsid w:val="0038660B"/>
    <w:rsid w:val="00387278"/>
    <w:rsid w:val="00387DE9"/>
    <w:rsid w:val="00390798"/>
    <w:rsid w:val="00390BC5"/>
    <w:rsid w:val="00391D8C"/>
    <w:rsid w:val="00392791"/>
    <w:rsid w:val="00394A11"/>
    <w:rsid w:val="00395E5C"/>
    <w:rsid w:val="00396315"/>
    <w:rsid w:val="00397CA5"/>
    <w:rsid w:val="003A3292"/>
    <w:rsid w:val="003A3389"/>
    <w:rsid w:val="003A3743"/>
    <w:rsid w:val="003A3FD9"/>
    <w:rsid w:val="003A44DD"/>
    <w:rsid w:val="003A52B3"/>
    <w:rsid w:val="003A6A33"/>
    <w:rsid w:val="003A77C5"/>
    <w:rsid w:val="003B3CB0"/>
    <w:rsid w:val="003B3D21"/>
    <w:rsid w:val="003B44D1"/>
    <w:rsid w:val="003B44F2"/>
    <w:rsid w:val="003B4DD3"/>
    <w:rsid w:val="003B7FBC"/>
    <w:rsid w:val="003C017F"/>
    <w:rsid w:val="003C0BCB"/>
    <w:rsid w:val="003C1431"/>
    <w:rsid w:val="003C1B47"/>
    <w:rsid w:val="003C1BF1"/>
    <w:rsid w:val="003C30B3"/>
    <w:rsid w:val="003C313B"/>
    <w:rsid w:val="003C65D6"/>
    <w:rsid w:val="003C72F5"/>
    <w:rsid w:val="003C7616"/>
    <w:rsid w:val="003D2A18"/>
    <w:rsid w:val="003D4269"/>
    <w:rsid w:val="003D5488"/>
    <w:rsid w:val="003D6EBB"/>
    <w:rsid w:val="003D6EF9"/>
    <w:rsid w:val="003D790C"/>
    <w:rsid w:val="003E0E6E"/>
    <w:rsid w:val="003E5CBD"/>
    <w:rsid w:val="003E61F0"/>
    <w:rsid w:val="003E6771"/>
    <w:rsid w:val="003E6E77"/>
    <w:rsid w:val="003E7838"/>
    <w:rsid w:val="003E7E11"/>
    <w:rsid w:val="003F07D5"/>
    <w:rsid w:val="003F1ACC"/>
    <w:rsid w:val="003F1EAD"/>
    <w:rsid w:val="003F2CAB"/>
    <w:rsid w:val="003F52AC"/>
    <w:rsid w:val="003F543C"/>
    <w:rsid w:val="003F5948"/>
    <w:rsid w:val="003F74A3"/>
    <w:rsid w:val="003F789A"/>
    <w:rsid w:val="00405ADE"/>
    <w:rsid w:val="004063CB"/>
    <w:rsid w:val="00406AA6"/>
    <w:rsid w:val="004075A5"/>
    <w:rsid w:val="004109DC"/>
    <w:rsid w:val="00410A68"/>
    <w:rsid w:val="004127ED"/>
    <w:rsid w:val="00412A14"/>
    <w:rsid w:val="00413604"/>
    <w:rsid w:val="0041560C"/>
    <w:rsid w:val="004173BF"/>
    <w:rsid w:val="004174EF"/>
    <w:rsid w:val="00417DF4"/>
    <w:rsid w:val="00422102"/>
    <w:rsid w:val="00423D92"/>
    <w:rsid w:val="00427A8B"/>
    <w:rsid w:val="00434687"/>
    <w:rsid w:val="004354D3"/>
    <w:rsid w:val="004422A2"/>
    <w:rsid w:val="004434EF"/>
    <w:rsid w:val="004457F1"/>
    <w:rsid w:val="00445B3E"/>
    <w:rsid w:val="00446E77"/>
    <w:rsid w:val="00447690"/>
    <w:rsid w:val="004505DA"/>
    <w:rsid w:val="004519BE"/>
    <w:rsid w:val="00452B98"/>
    <w:rsid w:val="00452F08"/>
    <w:rsid w:val="00453B0D"/>
    <w:rsid w:val="00454CC1"/>
    <w:rsid w:val="00456ACE"/>
    <w:rsid w:val="004642F7"/>
    <w:rsid w:val="00464805"/>
    <w:rsid w:val="004650C2"/>
    <w:rsid w:val="00466CB0"/>
    <w:rsid w:val="00467D87"/>
    <w:rsid w:val="00471D66"/>
    <w:rsid w:val="0047469F"/>
    <w:rsid w:val="00477736"/>
    <w:rsid w:val="00480C29"/>
    <w:rsid w:val="004813F3"/>
    <w:rsid w:val="00481417"/>
    <w:rsid w:val="00482100"/>
    <w:rsid w:val="004842EA"/>
    <w:rsid w:val="00485287"/>
    <w:rsid w:val="00485810"/>
    <w:rsid w:val="00491AE8"/>
    <w:rsid w:val="00491DCC"/>
    <w:rsid w:val="00492117"/>
    <w:rsid w:val="00492AAB"/>
    <w:rsid w:val="00494CD7"/>
    <w:rsid w:val="004968BE"/>
    <w:rsid w:val="004A011A"/>
    <w:rsid w:val="004A0C91"/>
    <w:rsid w:val="004A1C68"/>
    <w:rsid w:val="004A1DF6"/>
    <w:rsid w:val="004A2C20"/>
    <w:rsid w:val="004A57BF"/>
    <w:rsid w:val="004A61C9"/>
    <w:rsid w:val="004B3618"/>
    <w:rsid w:val="004B6109"/>
    <w:rsid w:val="004B66D8"/>
    <w:rsid w:val="004B74DD"/>
    <w:rsid w:val="004B74F9"/>
    <w:rsid w:val="004C334E"/>
    <w:rsid w:val="004C38C3"/>
    <w:rsid w:val="004C3E45"/>
    <w:rsid w:val="004C49C5"/>
    <w:rsid w:val="004C4CC8"/>
    <w:rsid w:val="004C4F15"/>
    <w:rsid w:val="004C5270"/>
    <w:rsid w:val="004C7142"/>
    <w:rsid w:val="004C7ED5"/>
    <w:rsid w:val="004D1061"/>
    <w:rsid w:val="004D18DD"/>
    <w:rsid w:val="004D1CE8"/>
    <w:rsid w:val="004D3F6E"/>
    <w:rsid w:val="004D4240"/>
    <w:rsid w:val="004D441B"/>
    <w:rsid w:val="004D67E3"/>
    <w:rsid w:val="004D6B77"/>
    <w:rsid w:val="004D755F"/>
    <w:rsid w:val="004D7A01"/>
    <w:rsid w:val="004E0E25"/>
    <w:rsid w:val="004E3AAB"/>
    <w:rsid w:val="004E4D69"/>
    <w:rsid w:val="004E4ECC"/>
    <w:rsid w:val="004E51CB"/>
    <w:rsid w:val="004E528E"/>
    <w:rsid w:val="004E53B6"/>
    <w:rsid w:val="004E617B"/>
    <w:rsid w:val="004E6373"/>
    <w:rsid w:val="004E7499"/>
    <w:rsid w:val="004F0AEC"/>
    <w:rsid w:val="004F0C82"/>
    <w:rsid w:val="004F1233"/>
    <w:rsid w:val="004F13E6"/>
    <w:rsid w:val="004F2A55"/>
    <w:rsid w:val="004F3590"/>
    <w:rsid w:val="004F4E5B"/>
    <w:rsid w:val="004F50BC"/>
    <w:rsid w:val="004F6024"/>
    <w:rsid w:val="004F60DB"/>
    <w:rsid w:val="0050119F"/>
    <w:rsid w:val="00501EF3"/>
    <w:rsid w:val="0050466C"/>
    <w:rsid w:val="005075CB"/>
    <w:rsid w:val="005103C5"/>
    <w:rsid w:val="00511E32"/>
    <w:rsid w:val="0051272A"/>
    <w:rsid w:val="00512C3F"/>
    <w:rsid w:val="00513674"/>
    <w:rsid w:val="0051400C"/>
    <w:rsid w:val="005146E2"/>
    <w:rsid w:val="00515857"/>
    <w:rsid w:val="00515C2F"/>
    <w:rsid w:val="005213FA"/>
    <w:rsid w:val="00521476"/>
    <w:rsid w:val="005214F3"/>
    <w:rsid w:val="0052299E"/>
    <w:rsid w:val="00523D2A"/>
    <w:rsid w:val="0052454E"/>
    <w:rsid w:val="00526284"/>
    <w:rsid w:val="00531506"/>
    <w:rsid w:val="00532B79"/>
    <w:rsid w:val="005356C5"/>
    <w:rsid w:val="005358CB"/>
    <w:rsid w:val="00536E0D"/>
    <w:rsid w:val="00537247"/>
    <w:rsid w:val="0054136A"/>
    <w:rsid w:val="00542737"/>
    <w:rsid w:val="00543303"/>
    <w:rsid w:val="00543F32"/>
    <w:rsid w:val="00544996"/>
    <w:rsid w:val="005505E8"/>
    <w:rsid w:val="00552F22"/>
    <w:rsid w:val="00555026"/>
    <w:rsid w:val="005564D0"/>
    <w:rsid w:val="00557975"/>
    <w:rsid w:val="005614CD"/>
    <w:rsid w:val="00563365"/>
    <w:rsid w:val="00563BEA"/>
    <w:rsid w:val="00563F9E"/>
    <w:rsid w:val="00563FFB"/>
    <w:rsid w:val="005646F2"/>
    <w:rsid w:val="00564CC4"/>
    <w:rsid w:val="005668F3"/>
    <w:rsid w:val="005677D8"/>
    <w:rsid w:val="00567BB9"/>
    <w:rsid w:val="005703D1"/>
    <w:rsid w:val="005713B6"/>
    <w:rsid w:val="00571709"/>
    <w:rsid w:val="00573084"/>
    <w:rsid w:val="00573557"/>
    <w:rsid w:val="00575682"/>
    <w:rsid w:val="0057751E"/>
    <w:rsid w:val="00577CC0"/>
    <w:rsid w:val="005810C3"/>
    <w:rsid w:val="005824C7"/>
    <w:rsid w:val="00583280"/>
    <w:rsid w:val="005839A3"/>
    <w:rsid w:val="00584848"/>
    <w:rsid w:val="00584F1C"/>
    <w:rsid w:val="00586843"/>
    <w:rsid w:val="00586FE0"/>
    <w:rsid w:val="00587032"/>
    <w:rsid w:val="00590039"/>
    <w:rsid w:val="00590483"/>
    <w:rsid w:val="00592285"/>
    <w:rsid w:val="0059240E"/>
    <w:rsid w:val="0059356C"/>
    <w:rsid w:val="00593871"/>
    <w:rsid w:val="00593CE2"/>
    <w:rsid w:val="0059505A"/>
    <w:rsid w:val="0059561C"/>
    <w:rsid w:val="005967F5"/>
    <w:rsid w:val="00597042"/>
    <w:rsid w:val="005974A6"/>
    <w:rsid w:val="005977E3"/>
    <w:rsid w:val="005A11F6"/>
    <w:rsid w:val="005A1A5C"/>
    <w:rsid w:val="005A1CD6"/>
    <w:rsid w:val="005A2C79"/>
    <w:rsid w:val="005A317A"/>
    <w:rsid w:val="005A4052"/>
    <w:rsid w:val="005A486D"/>
    <w:rsid w:val="005A61E2"/>
    <w:rsid w:val="005A762A"/>
    <w:rsid w:val="005A781B"/>
    <w:rsid w:val="005B2CB4"/>
    <w:rsid w:val="005B4527"/>
    <w:rsid w:val="005B4B6D"/>
    <w:rsid w:val="005B5F83"/>
    <w:rsid w:val="005B7F5C"/>
    <w:rsid w:val="005C1618"/>
    <w:rsid w:val="005C1758"/>
    <w:rsid w:val="005C2AD1"/>
    <w:rsid w:val="005C2E73"/>
    <w:rsid w:val="005C3015"/>
    <w:rsid w:val="005C3F2F"/>
    <w:rsid w:val="005C55C2"/>
    <w:rsid w:val="005C5D9D"/>
    <w:rsid w:val="005C62FD"/>
    <w:rsid w:val="005C704D"/>
    <w:rsid w:val="005D0489"/>
    <w:rsid w:val="005D0BBB"/>
    <w:rsid w:val="005D2DA5"/>
    <w:rsid w:val="005D2F0E"/>
    <w:rsid w:val="005D3AE8"/>
    <w:rsid w:val="005D4996"/>
    <w:rsid w:val="005D5406"/>
    <w:rsid w:val="005E031E"/>
    <w:rsid w:val="005E1D14"/>
    <w:rsid w:val="005E2017"/>
    <w:rsid w:val="005E262B"/>
    <w:rsid w:val="005E2B96"/>
    <w:rsid w:val="005E4D0A"/>
    <w:rsid w:val="005E59BC"/>
    <w:rsid w:val="005F35E4"/>
    <w:rsid w:val="005F5C8A"/>
    <w:rsid w:val="00601C1A"/>
    <w:rsid w:val="00602276"/>
    <w:rsid w:val="0060255C"/>
    <w:rsid w:val="0060284A"/>
    <w:rsid w:val="00603211"/>
    <w:rsid w:val="00603C88"/>
    <w:rsid w:val="00604312"/>
    <w:rsid w:val="006047E0"/>
    <w:rsid w:val="0060648E"/>
    <w:rsid w:val="006106ED"/>
    <w:rsid w:val="0061092F"/>
    <w:rsid w:val="00610A45"/>
    <w:rsid w:val="0061199F"/>
    <w:rsid w:val="00611BFD"/>
    <w:rsid w:val="00612402"/>
    <w:rsid w:val="00612C29"/>
    <w:rsid w:val="006159F8"/>
    <w:rsid w:val="00617EC1"/>
    <w:rsid w:val="0062021E"/>
    <w:rsid w:val="00621B13"/>
    <w:rsid w:val="00622CE7"/>
    <w:rsid w:val="00622DA4"/>
    <w:rsid w:val="00623610"/>
    <w:rsid w:val="00623F15"/>
    <w:rsid w:val="00626F31"/>
    <w:rsid w:val="00630BC6"/>
    <w:rsid w:val="00631C7A"/>
    <w:rsid w:val="00633DF8"/>
    <w:rsid w:val="00634505"/>
    <w:rsid w:val="00635F24"/>
    <w:rsid w:val="00640609"/>
    <w:rsid w:val="006423F4"/>
    <w:rsid w:val="0064389B"/>
    <w:rsid w:val="006451EC"/>
    <w:rsid w:val="0064549C"/>
    <w:rsid w:val="00645A0B"/>
    <w:rsid w:val="00650057"/>
    <w:rsid w:val="0065147F"/>
    <w:rsid w:val="006519F6"/>
    <w:rsid w:val="00651C6B"/>
    <w:rsid w:val="00651EFB"/>
    <w:rsid w:val="00653884"/>
    <w:rsid w:val="00654FCC"/>
    <w:rsid w:val="00655CD9"/>
    <w:rsid w:val="006561D0"/>
    <w:rsid w:val="00656FF9"/>
    <w:rsid w:val="0065710A"/>
    <w:rsid w:val="006614F9"/>
    <w:rsid w:val="00662425"/>
    <w:rsid w:val="006635F5"/>
    <w:rsid w:val="00667DA6"/>
    <w:rsid w:val="006711FC"/>
    <w:rsid w:val="00673A2A"/>
    <w:rsid w:val="006743B9"/>
    <w:rsid w:val="006747C3"/>
    <w:rsid w:val="00675168"/>
    <w:rsid w:val="006777E1"/>
    <w:rsid w:val="006813B6"/>
    <w:rsid w:val="00681707"/>
    <w:rsid w:val="0068548F"/>
    <w:rsid w:val="00687CEC"/>
    <w:rsid w:val="00691311"/>
    <w:rsid w:val="00691CFD"/>
    <w:rsid w:val="006925BF"/>
    <w:rsid w:val="00693ACE"/>
    <w:rsid w:val="00695C83"/>
    <w:rsid w:val="00695C86"/>
    <w:rsid w:val="00696836"/>
    <w:rsid w:val="00696B17"/>
    <w:rsid w:val="006A071D"/>
    <w:rsid w:val="006A0BC1"/>
    <w:rsid w:val="006A1130"/>
    <w:rsid w:val="006A1333"/>
    <w:rsid w:val="006A19CF"/>
    <w:rsid w:val="006A28B4"/>
    <w:rsid w:val="006A2B16"/>
    <w:rsid w:val="006A3139"/>
    <w:rsid w:val="006A3D17"/>
    <w:rsid w:val="006A4AE3"/>
    <w:rsid w:val="006A52C0"/>
    <w:rsid w:val="006A62F7"/>
    <w:rsid w:val="006A7787"/>
    <w:rsid w:val="006B2644"/>
    <w:rsid w:val="006B2835"/>
    <w:rsid w:val="006B2D18"/>
    <w:rsid w:val="006B3611"/>
    <w:rsid w:val="006B510A"/>
    <w:rsid w:val="006B517D"/>
    <w:rsid w:val="006C1D74"/>
    <w:rsid w:val="006C2226"/>
    <w:rsid w:val="006C2F91"/>
    <w:rsid w:val="006C3BE1"/>
    <w:rsid w:val="006C67C5"/>
    <w:rsid w:val="006C7C60"/>
    <w:rsid w:val="006C7CBB"/>
    <w:rsid w:val="006D0528"/>
    <w:rsid w:val="006D184A"/>
    <w:rsid w:val="006D19F2"/>
    <w:rsid w:val="006D28B1"/>
    <w:rsid w:val="006D3129"/>
    <w:rsid w:val="006D4139"/>
    <w:rsid w:val="006D4377"/>
    <w:rsid w:val="006D5E7D"/>
    <w:rsid w:val="006D6836"/>
    <w:rsid w:val="006E0536"/>
    <w:rsid w:val="006E0D8C"/>
    <w:rsid w:val="006E0E4A"/>
    <w:rsid w:val="006E1E4E"/>
    <w:rsid w:val="006E23B4"/>
    <w:rsid w:val="006E2F72"/>
    <w:rsid w:val="006E3211"/>
    <w:rsid w:val="006E33AB"/>
    <w:rsid w:val="006E4D0D"/>
    <w:rsid w:val="006E4E96"/>
    <w:rsid w:val="006E665C"/>
    <w:rsid w:val="006E6B58"/>
    <w:rsid w:val="006E765E"/>
    <w:rsid w:val="006F110D"/>
    <w:rsid w:val="006F6506"/>
    <w:rsid w:val="006F6CD9"/>
    <w:rsid w:val="006F7E09"/>
    <w:rsid w:val="00700216"/>
    <w:rsid w:val="00700F21"/>
    <w:rsid w:val="00701C2A"/>
    <w:rsid w:val="007054AF"/>
    <w:rsid w:val="007062DC"/>
    <w:rsid w:val="007107EE"/>
    <w:rsid w:val="00710978"/>
    <w:rsid w:val="00711185"/>
    <w:rsid w:val="00712390"/>
    <w:rsid w:val="007135F5"/>
    <w:rsid w:val="00714F78"/>
    <w:rsid w:val="00715080"/>
    <w:rsid w:val="0071685C"/>
    <w:rsid w:val="00716C46"/>
    <w:rsid w:val="00721884"/>
    <w:rsid w:val="00722723"/>
    <w:rsid w:val="00722C4F"/>
    <w:rsid w:val="007233AC"/>
    <w:rsid w:val="007241A2"/>
    <w:rsid w:val="007245C4"/>
    <w:rsid w:val="00724E61"/>
    <w:rsid w:val="00725B84"/>
    <w:rsid w:val="00726437"/>
    <w:rsid w:val="00731DA7"/>
    <w:rsid w:val="00731F04"/>
    <w:rsid w:val="00732006"/>
    <w:rsid w:val="00732067"/>
    <w:rsid w:val="0073215F"/>
    <w:rsid w:val="007326FF"/>
    <w:rsid w:val="00732E43"/>
    <w:rsid w:val="007338FD"/>
    <w:rsid w:val="00735CEA"/>
    <w:rsid w:val="00735F73"/>
    <w:rsid w:val="00735FAC"/>
    <w:rsid w:val="00736A3E"/>
    <w:rsid w:val="00736B5C"/>
    <w:rsid w:val="00736E6B"/>
    <w:rsid w:val="00740FF2"/>
    <w:rsid w:val="007411C1"/>
    <w:rsid w:val="007415BF"/>
    <w:rsid w:val="00742220"/>
    <w:rsid w:val="00744732"/>
    <w:rsid w:val="00744B3F"/>
    <w:rsid w:val="00745932"/>
    <w:rsid w:val="00746AA6"/>
    <w:rsid w:val="00746CB7"/>
    <w:rsid w:val="00747E10"/>
    <w:rsid w:val="00750F60"/>
    <w:rsid w:val="00752738"/>
    <w:rsid w:val="00753ECC"/>
    <w:rsid w:val="00754D91"/>
    <w:rsid w:val="00756159"/>
    <w:rsid w:val="00756431"/>
    <w:rsid w:val="00761AB0"/>
    <w:rsid w:val="00761E24"/>
    <w:rsid w:val="00762FDD"/>
    <w:rsid w:val="0076312D"/>
    <w:rsid w:val="00764099"/>
    <w:rsid w:val="00767D9D"/>
    <w:rsid w:val="007720DF"/>
    <w:rsid w:val="00772220"/>
    <w:rsid w:val="00772EFD"/>
    <w:rsid w:val="00773665"/>
    <w:rsid w:val="0078069B"/>
    <w:rsid w:val="00781010"/>
    <w:rsid w:val="00783165"/>
    <w:rsid w:val="00785917"/>
    <w:rsid w:val="00787B31"/>
    <w:rsid w:val="00790853"/>
    <w:rsid w:val="007911C0"/>
    <w:rsid w:val="007934A9"/>
    <w:rsid w:val="00793C63"/>
    <w:rsid w:val="00797BA2"/>
    <w:rsid w:val="007A1802"/>
    <w:rsid w:val="007A1A9D"/>
    <w:rsid w:val="007A3E0C"/>
    <w:rsid w:val="007A3F75"/>
    <w:rsid w:val="007B09DD"/>
    <w:rsid w:val="007B1CC7"/>
    <w:rsid w:val="007B219C"/>
    <w:rsid w:val="007B4D1B"/>
    <w:rsid w:val="007B517A"/>
    <w:rsid w:val="007B53AF"/>
    <w:rsid w:val="007B56C8"/>
    <w:rsid w:val="007B5EB0"/>
    <w:rsid w:val="007B6E53"/>
    <w:rsid w:val="007C477A"/>
    <w:rsid w:val="007C64DB"/>
    <w:rsid w:val="007C77FE"/>
    <w:rsid w:val="007D0A4B"/>
    <w:rsid w:val="007D0F7B"/>
    <w:rsid w:val="007D1A42"/>
    <w:rsid w:val="007D1C7B"/>
    <w:rsid w:val="007D2592"/>
    <w:rsid w:val="007D2672"/>
    <w:rsid w:val="007D457A"/>
    <w:rsid w:val="007D48EE"/>
    <w:rsid w:val="007D5676"/>
    <w:rsid w:val="007D62EF"/>
    <w:rsid w:val="007D63E6"/>
    <w:rsid w:val="007E1D6C"/>
    <w:rsid w:val="007E3806"/>
    <w:rsid w:val="007E43B6"/>
    <w:rsid w:val="007E47DB"/>
    <w:rsid w:val="007E6ADE"/>
    <w:rsid w:val="007F05C3"/>
    <w:rsid w:val="007F06E3"/>
    <w:rsid w:val="007F0914"/>
    <w:rsid w:val="007F183D"/>
    <w:rsid w:val="007F3C76"/>
    <w:rsid w:val="007F4B97"/>
    <w:rsid w:val="007F503D"/>
    <w:rsid w:val="007F63C9"/>
    <w:rsid w:val="00801730"/>
    <w:rsid w:val="008018DA"/>
    <w:rsid w:val="00801B3B"/>
    <w:rsid w:val="008023B6"/>
    <w:rsid w:val="00802E76"/>
    <w:rsid w:val="00803181"/>
    <w:rsid w:val="0080387B"/>
    <w:rsid w:val="00803AB6"/>
    <w:rsid w:val="00803FC4"/>
    <w:rsid w:val="0080578D"/>
    <w:rsid w:val="008072AA"/>
    <w:rsid w:val="00807B4A"/>
    <w:rsid w:val="00807CFC"/>
    <w:rsid w:val="00811318"/>
    <w:rsid w:val="00813060"/>
    <w:rsid w:val="00813466"/>
    <w:rsid w:val="008151B9"/>
    <w:rsid w:val="00815E8C"/>
    <w:rsid w:val="008166E9"/>
    <w:rsid w:val="0081742F"/>
    <w:rsid w:val="008174FF"/>
    <w:rsid w:val="00824025"/>
    <w:rsid w:val="00824A87"/>
    <w:rsid w:val="00825436"/>
    <w:rsid w:val="00825C87"/>
    <w:rsid w:val="00825F02"/>
    <w:rsid w:val="00827E37"/>
    <w:rsid w:val="00830069"/>
    <w:rsid w:val="00830AE3"/>
    <w:rsid w:val="008332EB"/>
    <w:rsid w:val="00833B30"/>
    <w:rsid w:val="00833DDB"/>
    <w:rsid w:val="00834104"/>
    <w:rsid w:val="00834812"/>
    <w:rsid w:val="00835DB3"/>
    <w:rsid w:val="0083608C"/>
    <w:rsid w:val="008363D5"/>
    <w:rsid w:val="00837830"/>
    <w:rsid w:val="008411E1"/>
    <w:rsid w:val="00841C1D"/>
    <w:rsid w:val="00842372"/>
    <w:rsid w:val="00843598"/>
    <w:rsid w:val="00843B43"/>
    <w:rsid w:val="008459A3"/>
    <w:rsid w:val="00846CAF"/>
    <w:rsid w:val="00847D38"/>
    <w:rsid w:val="00847E40"/>
    <w:rsid w:val="00850987"/>
    <w:rsid w:val="00850B29"/>
    <w:rsid w:val="00850E41"/>
    <w:rsid w:val="00852BCB"/>
    <w:rsid w:val="00852FDE"/>
    <w:rsid w:val="0085493B"/>
    <w:rsid w:val="00854C95"/>
    <w:rsid w:val="00860DE7"/>
    <w:rsid w:val="00861BEE"/>
    <w:rsid w:val="0086216F"/>
    <w:rsid w:val="0086234F"/>
    <w:rsid w:val="008623AF"/>
    <w:rsid w:val="00862931"/>
    <w:rsid w:val="00864177"/>
    <w:rsid w:val="00864584"/>
    <w:rsid w:val="00867FA7"/>
    <w:rsid w:val="00870CD3"/>
    <w:rsid w:val="00871A52"/>
    <w:rsid w:val="00871CC7"/>
    <w:rsid w:val="00872787"/>
    <w:rsid w:val="00873BF1"/>
    <w:rsid w:val="00876061"/>
    <w:rsid w:val="008775AE"/>
    <w:rsid w:val="00880069"/>
    <w:rsid w:val="00880FFC"/>
    <w:rsid w:val="00881D44"/>
    <w:rsid w:val="00884830"/>
    <w:rsid w:val="00885BCE"/>
    <w:rsid w:val="0088606C"/>
    <w:rsid w:val="00887AF2"/>
    <w:rsid w:val="00890AB6"/>
    <w:rsid w:val="00890D7C"/>
    <w:rsid w:val="008944EA"/>
    <w:rsid w:val="00896148"/>
    <w:rsid w:val="008A113F"/>
    <w:rsid w:val="008A18CB"/>
    <w:rsid w:val="008A1C8B"/>
    <w:rsid w:val="008A1CA6"/>
    <w:rsid w:val="008A2837"/>
    <w:rsid w:val="008A6193"/>
    <w:rsid w:val="008A7F7E"/>
    <w:rsid w:val="008B022F"/>
    <w:rsid w:val="008B1F70"/>
    <w:rsid w:val="008B2A0B"/>
    <w:rsid w:val="008B2B4C"/>
    <w:rsid w:val="008B2DA4"/>
    <w:rsid w:val="008B3410"/>
    <w:rsid w:val="008B390C"/>
    <w:rsid w:val="008B3B33"/>
    <w:rsid w:val="008B4905"/>
    <w:rsid w:val="008B5601"/>
    <w:rsid w:val="008B5A57"/>
    <w:rsid w:val="008B5FDE"/>
    <w:rsid w:val="008C2AD3"/>
    <w:rsid w:val="008C6F13"/>
    <w:rsid w:val="008D33C6"/>
    <w:rsid w:val="008D4EF6"/>
    <w:rsid w:val="008D52E0"/>
    <w:rsid w:val="008D65C0"/>
    <w:rsid w:val="008D7868"/>
    <w:rsid w:val="008E2C7C"/>
    <w:rsid w:val="008E3EAA"/>
    <w:rsid w:val="008E4045"/>
    <w:rsid w:val="008E4542"/>
    <w:rsid w:val="008E644C"/>
    <w:rsid w:val="008E6594"/>
    <w:rsid w:val="008E6AB4"/>
    <w:rsid w:val="008E71B4"/>
    <w:rsid w:val="008E77D5"/>
    <w:rsid w:val="008F2DA9"/>
    <w:rsid w:val="008F4534"/>
    <w:rsid w:val="008F5293"/>
    <w:rsid w:val="008F5AFF"/>
    <w:rsid w:val="008F6C57"/>
    <w:rsid w:val="008F6DAA"/>
    <w:rsid w:val="008F7D75"/>
    <w:rsid w:val="009000A4"/>
    <w:rsid w:val="009004F4"/>
    <w:rsid w:val="00900536"/>
    <w:rsid w:val="00900737"/>
    <w:rsid w:val="009024C1"/>
    <w:rsid w:val="009037EB"/>
    <w:rsid w:val="00904027"/>
    <w:rsid w:val="00905127"/>
    <w:rsid w:val="009056F2"/>
    <w:rsid w:val="00906939"/>
    <w:rsid w:val="00907438"/>
    <w:rsid w:val="009075B8"/>
    <w:rsid w:val="0090764C"/>
    <w:rsid w:val="00907C19"/>
    <w:rsid w:val="00910537"/>
    <w:rsid w:val="00910626"/>
    <w:rsid w:val="009116C8"/>
    <w:rsid w:val="00911FB4"/>
    <w:rsid w:val="00915BA3"/>
    <w:rsid w:val="00917C52"/>
    <w:rsid w:val="00917D83"/>
    <w:rsid w:val="0092049B"/>
    <w:rsid w:val="00920D8F"/>
    <w:rsid w:val="009227F5"/>
    <w:rsid w:val="00922A38"/>
    <w:rsid w:val="0092352F"/>
    <w:rsid w:val="00923556"/>
    <w:rsid w:val="00923977"/>
    <w:rsid w:val="00923C67"/>
    <w:rsid w:val="00924B33"/>
    <w:rsid w:val="009250E4"/>
    <w:rsid w:val="00925DCD"/>
    <w:rsid w:val="00927CA9"/>
    <w:rsid w:val="00927DD2"/>
    <w:rsid w:val="00932B05"/>
    <w:rsid w:val="0093444B"/>
    <w:rsid w:val="00935C71"/>
    <w:rsid w:val="00936B53"/>
    <w:rsid w:val="00941E77"/>
    <w:rsid w:val="009430EA"/>
    <w:rsid w:val="00944654"/>
    <w:rsid w:val="0094558D"/>
    <w:rsid w:val="0094671D"/>
    <w:rsid w:val="00946926"/>
    <w:rsid w:val="00947640"/>
    <w:rsid w:val="009506BD"/>
    <w:rsid w:val="00950AE9"/>
    <w:rsid w:val="00951C28"/>
    <w:rsid w:val="009521D7"/>
    <w:rsid w:val="00953133"/>
    <w:rsid w:val="00953EA8"/>
    <w:rsid w:val="00953ECB"/>
    <w:rsid w:val="00960277"/>
    <w:rsid w:val="00960EEB"/>
    <w:rsid w:val="009610DF"/>
    <w:rsid w:val="009612DA"/>
    <w:rsid w:val="0096318F"/>
    <w:rsid w:val="00964050"/>
    <w:rsid w:val="00964B61"/>
    <w:rsid w:val="00964D4D"/>
    <w:rsid w:val="00965882"/>
    <w:rsid w:val="009669D1"/>
    <w:rsid w:val="009703B6"/>
    <w:rsid w:val="009703F2"/>
    <w:rsid w:val="0097123A"/>
    <w:rsid w:val="00971C75"/>
    <w:rsid w:val="0097274F"/>
    <w:rsid w:val="00972804"/>
    <w:rsid w:val="00972AEC"/>
    <w:rsid w:val="0097315F"/>
    <w:rsid w:val="009735FC"/>
    <w:rsid w:val="00974476"/>
    <w:rsid w:val="00974B5B"/>
    <w:rsid w:val="00975560"/>
    <w:rsid w:val="00976680"/>
    <w:rsid w:val="0097708C"/>
    <w:rsid w:val="009771F2"/>
    <w:rsid w:val="0098097C"/>
    <w:rsid w:val="0098188F"/>
    <w:rsid w:val="009836CE"/>
    <w:rsid w:val="00983C35"/>
    <w:rsid w:val="00984EA0"/>
    <w:rsid w:val="00984FE7"/>
    <w:rsid w:val="00986277"/>
    <w:rsid w:val="00987ED7"/>
    <w:rsid w:val="0099004D"/>
    <w:rsid w:val="00990261"/>
    <w:rsid w:val="00990374"/>
    <w:rsid w:val="00990AE3"/>
    <w:rsid w:val="0099235E"/>
    <w:rsid w:val="00992A6C"/>
    <w:rsid w:val="00994A38"/>
    <w:rsid w:val="00996B0A"/>
    <w:rsid w:val="009975E4"/>
    <w:rsid w:val="009A26D7"/>
    <w:rsid w:val="009A3065"/>
    <w:rsid w:val="009A3FD3"/>
    <w:rsid w:val="009A4427"/>
    <w:rsid w:val="009A45C7"/>
    <w:rsid w:val="009A479D"/>
    <w:rsid w:val="009A5AA6"/>
    <w:rsid w:val="009B050F"/>
    <w:rsid w:val="009B0BB5"/>
    <w:rsid w:val="009B20C5"/>
    <w:rsid w:val="009B2C45"/>
    <w:rsid w:val="009B34C8"/>
    <w:rsid w:val="009B38F0"/>
    <w:rsid w:val="009B6D0E"/>
    <w:rsid w:val="009B6E85"/>
    <w:rsid w:val="009B71EA"/>
    <w:rsid w:val="009B77B4"/>
    <w:rsid w:val="009B7B59"/>
    <w:rsid w:val="009C18DE"/>
    <w:rsid w:val="009C24A5"/>
    <w:rsid w:val="009C3398"/>
    <w:rsid w:val="009C410D"/>
    <w:rsid w:val="009C4357"/>
    <w:rsid w:val="009C5738"/>
    <w:rsid w:val="009C6976"/>
    <w:rsid w:val="009C7FAC"/>
    <w:rsid w:val="009D0310"/>
    <w:rsid w:val="009D143A"/>
    <w:rsid w:val="009D23EF"/>
    <w:rsid w:val="009D2D74"/>
    <w:rsid w:val="009D3039"/>
    <w:rsid w:val="009D4CE2"/>
    <w:rsid w:val="009D51FE"/>
    <w:rsid w:val="009D52BA"/>
    <w:rsid w:val="009D6467"/>
    <w:rsid w:val="009D7486"/>
    <w:rsid w:val="009D7CF2"/>
    <w:rsid w:val="009E0B91"/>
    <w:rsid w:val="009E0C61"/>
    <w:rsid w:val="009E3481"/>
    <w:rsid w:val="009E4D2F"/>
    <w:rsid w:val="009E5019"/>
    <w:rsid w:val="009E63C8"/>
    <w:rsid w:val="009E681E"/>
    <w:rsid w:val="009E6E41"/>
    <w:rsid w:val="009E79B9"/>
    <w:rsid w:val="009F197D"/>
    <w:rsid w:val="009F1DC9"/>
    <w:rsid w:val="009F4103"/>
    <w:rsid w:val="009F5576"/>
    <w:rsid w:val="009F565E"/>
    <w:rsid w:val="009F7928"/>
    <w:rsid w:val="00A001FA"/>
    <w:rsid w:val="00A003B2"/>
    <w:rsid w:val="00A00E76"/>
    <w:rsid w:val="00A02EBA"/>
    <w:rsid w:val="00A04946"/>
    <w:rsid w:val="00A049A5"/>
    <w:rsid w:val="00A04A2F"/>
    <w:rsid w:val="00A07FF2"/>
    <w:rsid w:val="00A11535"/>
    <w:rsid w:val="00A12E49"/>
    <w:rsid w:val="00A13477"/>
    <w:rsid w:val="00A1381D"/>
    <w:rsid w:val="00A13DC9"/>
    <w:rsid w:val="00A166CB"/>
    <w:rsid w:val="00A16C78"/>
    <w:rsid w:val="00A174EE"/>
    <w:rsid w:val="00A2256D"/>
    <w:rsid w:val="00A22A98"/>
    <w:rsid w:val="00A236DC"/>
    <w:rsid w:val="00A2574E"/>
    <w:rsid w:val="00A25A64"/>
    <w:rsid w:val="00A26BD5"/>
    <w:rsid w:val="00A27960"/>
    <w:rsid w:val="00A27CDE"/>
    <w:rsid w:val="00A27F26"/>
    <w:rsid w:val="00A30B70"/>
    <w:rsid w:val="00A31389"/>
    <w:rsid w:val="00A32A15"/>
    <w:rsid w:val="00A3445E"/>
    <w:rsid w:val="00A34658"/>
    <w:rsid w:val="00A41654"/>
    <w:rsid w:val="00A4193A"/>
    <w:rsid w:val="00A41A33"/>
    <w:rsid w:val="00A41AF4"/>
    <w:rsid w:val="00A41DFF"/>
    <w:rsid w:val="00A439EF"/>
    <w:rsid w:val="00A46648"/>
    <w:rsid w:val="00A46D97"/>
    <w:rsid w:val="00A50C71"/>
    <w:rsid w:val="00A5139C"/>
    <w:rsid w:val="00A51C88"/>
    <w:rsid w:val="00A51EAF"/>
    <w:rsid w:val="00A5242F"/>
    <w:rsid w:val="00A52433"/>
    <w:rsid w:val="00A52725"/>
    <w:rsid w:val="00A52B73"/>
    <w:rsid w:val="00A53030"/>
    <w:rsid w:val="00A550F4"/>
    <w:rsid w:val="00A55DDA"/>
    <w:rsid w:val="00A55E6D"/>
    <w:rsid w:val="00A55E8D"/>
    <w:rsid w:val="00A624A7"/>
    <w:rsid w:val="00A6329D"/>
    <w:rsid w:val="00A638C5"/>
    <w:rsid w:val="00A64F20"/>
    <w:rsid w:val="00A650C4"/>
    <w:rsid w:val="00A65199"/>
    <w:rsid w:val="00A678E7"/>
    <w:rsid w:val="00A67BA7"/>
    <w:rsid w:val="00A71170"/>
    <w:rsid w:val="00A71BF5"/>
    <w:rsid w:val="00A71C66"/>
    <w:rsid w:val="00A73202"/>
    <w:rsid w:val="00A73944"/>
    <w:rsid w:val="00A73C9F"/>
    <w:rsid w:val="00A7458A"/>
    <w:rsid w:val="00A77996"/>
    <w:rsid w:val="00A8027E"/>
    <w:rsid w:val="00A82C00"/>
    <w:rsid w:val="00A832E1"/>
    <w:rsid w:val="00A83FD0"/>
    <w:rsid w:val="00A85D76"/>
    <w:rsid w:val="00A86E4D"/>
    <w:rsid w:val="00A904B8"/>
    <w:rsid w:val="00A918FA"/>
    <w:rsid w:val="00A92B99"/>
    <w:rsid w:val="00A95A06"/>
    <w:rsid w:val="00AA005E"/>
    <w:rsid w:val="00AA305A"/>
    <w:rsid w:val="00AA3DEE"/>
    <w:rsid w:val="00AA655C"/>
    <w:rsid w:val="00AA6AE6"/>
    <w:rsid w:val="00AA6B22"/>
    <w:rsid w:val="00AA6B8F"/>
    <w:rsid w:val="00AB0215"/>
    <w:rsid w:val="00AB1097"/>
    <w:rsid w:val="00AB1E4B"/>
    <w:rsid w:val="00AB3F99"/>
    <w:rsid w:val="00AB42D7"/>
    <w:rsid w:val="00AB43BA"/>
    <w:rsid w:val="00AB54B5"/>
    <w:rsid w:val="00AB57F8"/>
    <w:rsid w:val="00AB5960"/>
    <w:rsid w:val="00AB6112"/>
    <w:rsid w:val="00AB6139"/>
    <w:rsid w:val="00AB6D50"/>
    <w:rsid w:val="00AB6F02"/>
    <w:rsid w:val="00AB7462"/>
    <w:rsid w:val="00AC295C"/>
    <w:rsid w:val="00AC49C2"/>
    <w:rsid w:val="00AC5180"/>
    <w:rsid w:val="00AC55F6"/>
    <w:rsid w:val="00AC7374"/>
    <w:rsid w:val="00AD0061"/>
    <w:rsid w:val="00AD1B07"/>
    <w:rsid w:val="00AD3CEF"/>
    <w:rsid w:val="00AD406F"/>
    <w:rsid w:val="00AD579A"/>
    <w:rsid w:val="00AD6BA1"/>
    <w:rsid w:val="00AD6E5C"/>
    <w:rsid w:val="00AD7281"/>
    <w:rsid w:val="00AE0418"/>
    <w:rsid w:val="00AE0D5E"/>
    <w:rsid w:val="00AE2F95"/>
    <w:rsid w:val="00AE6C74"/>
    <w:rsid w:val="00AE7153"/>
    <w:rsid w:val="00AF043D"/>
    <w:rsid w:val="00AF34CE"/>
    <w:rsid w:val="00AF6054"/>
    <w:rsid w:val="00AF6383"/>
    <w:rsid w:val="00AF6CE6"/>
    <w:rsid w:val="00AF7019"/>
    <w:rsid w:val="00B00C55"/>
    <w:rsid w:val="00B039C8"/>
    <w:rsid w:val="00B041AF"/>
    <w:rsid w:val="00B05239"/>
    <w:rsid w:val="00B054F1"/>
    <w:rsid w:val="00B06308"/>
    <w:rsid w:val="00B1093A"/>
    <w:rsid w:val="00B13B85"/>
    <w:rsid w:val="00B13FFB"/>
    <w:rsid w:val="00B144AF"/>
    <w:rsid w:val="00B16092"/>
    <w:rsid w:val="00B2100D"/>
    <w:rsid w:val="00B23631"/>
    <w:rsid w:val="00B246B7"/>
    <w:rsid w:val="00B2508C"/>
    <w:rsid w:val="00B30814"/>
    <w:rsid w:val="00B30A2E"/>
    <w:rsid w:val="00B3150C"/>
    <w:rsid w:val="00B3230F"/>
    <w:rsid w:val="00B35450"/>
    <w:rsid w:val="00B4020C"/>
    <w:rsid w:val="00B40545"/>
    <w:rsid w:val="00B40C97"/>
    <w:rsid w:val="00B41AB2"/>
    <w:rsid w:val="00B42431"/>
    <w:rsid w:val="00B45A66"/>
    <w:rsid w:val="00B527B0"/>
    <w:rsid w:val="00B52CFE"/>
    <w:rsid w:val="00B578F2"/>
    <w:rsid w:val="00B57DB5"/>
    <w:rsid w:val="00B60F2F"/>
    <w:rsid w:val="00B61367"/>
    <w:rsid w:val="00B619BE"/>
    <w:rsid w:val="00B61AA0"/>
    <w:rsid w:val="00B63132"/>
    <w:rsid w:val="00B65B68"/>
    <w:rsid w:val="00B669E2"/>
    <w:rsid w:val="00B67611"/>
    <w:rsid w:val="00B67D43"/>
    <w:rsid w:val="00B71565"/>
    <w:rsid w:val="00B73E75"/>
    <w:rsid w:val="00B7449C"/>
    <w:rsid w:val="00B74E43"/>
    <w:rsid w:val="00B74EFD"/>
    <w:rsid w:val="00B77232"/>
    <w:rsid w:val="00B77C55"/>
    <w:rsid w:val="00B800EC"/>
    <w:rsid w:val="00B80721"/>
    <w:rsid w:val="00B81D98"/>
    <w:rsid w:val="00B81FAE"/>
    <w:rsid w:val="00B83C16"/>
    <w:rsid w:val="00B84BE1"/>
    <w:rsid w:val="00B85C16"/>
    <w:rsid w:val="00B87E73"/>
    <w:rsid w:val="00B9039F"/>
    <w:rsid w:val="00B9095E"/>
    <w:rsid w:val="00B90D1D"/>
    <w:rsid w:val="00B9579B"/>
    <w:rsid w:val="00B9687B"/>
    <w:rsid w:val="00B9702F"/>
    <w:rsid w:val="00B97A1B"/>
    <w:rsid w:val="00BA198A"/>
    <w:rsid w:val="00BA3085"/>
    <w:rsid w:val="00BA43F3"/>
    <w:rsid w:val="00BA60D7"/>
    <w:rsid w:val="00BB00C5"/>
    <w:rsid w:val="00BB5A36"/>
    <w:rsid w:val="00BB60B2"/>
    <w:rsid w:val="00BB6371"/>
    <w:rsid w:val="00BB7021"/>
    <w:rsid w:val="00BC0DBF"/>
    <w:rsid w:val="00BC1A1E"/>
    <w:rsid w:val="00BC1F70"/>
    <w:rsid w:val="00BC2A49"/>
    <w:rsid w:val="00BC2E60"/>
    <w:rsid w:val="00BC31DE"/>
    <w:rsid w:val="00BC42C1"/>
    <w:rsid w:val="00BC63F8"/>
    <w:rsid w:val="00BC6898"/>
    <w:rsid w:val="00BC692C"/>
    <w:rsid w:val="00BC7232"/>
    <w:rsid w:val="00BC7297"/>
    <w:rsid w:val="00BC7C1C"/>
    <w:rsid w:val="00BD1162"/>
    <w:rsid w:val="00BD2BED"/>
    <w:rsid w:val="00BD5A25"/>
    <w:rsid w:val="00BD6423"/>
    <w:rsid w:val="00BE24D7"/>
    <w:rsid w:val="00BE2F77"/>
    <w:rsid w:val="00BE3923"/>
    <w:rsid w:val="00BE3B32"/>
    <w:rsid w:val="00BE4554"/>
    <w:rsid w:val="00BE7965"/>
    <w:rsid w:val="00BF0216"/>
    <w:rsid w:val="00BF0A0D"/>
    <w:rsid w:val="00BF2448"/>
    <w:rsid w:val="00BF4579"/>
    <w:rsid w:val="00BF4B32"/>
    <w:rsid w:val="00BF4BDE"/>
    <w:rsid w:val="00BF58E3"/>
    <w:rsid w:val="00BF65FA"/>
    <w:rsid w:val="00BF6B30"/>
    <w:rsid w:val="00BF707F"/>
    <w:rsid w:val="00C04EA8"/>
    <w:rsid w:val="00C05D3E"/>
    <w:rsid w:val="00C0673B"/>
    <w:rsid w:val="00C06F00"/>
    <w:rsid w:val="00C11A23"/>
    <w:rsid w:val="00C14310"/>
    <w:rsid w:val="00C147DC"/>
    <w:rsid w:val="00C14EFB"/>
    <w:rsid w:val="00C156D6"/>
    <w:rsid w:val="00C164E1"/>
    <w:rsid w:val="00C16F4B"/>
    <w:rsid w:val="00C20C16"/>
    <w:rsid w:val="00C20E4C"/>
    <w:rsid w:val="00C210C7"/>
    <w:rsid w:val="00C2214E"/>
    <w:rsid w:val="00C25915"/>
    <w:rsid w:val="00C3113C"/>
    <w:rsid w:val="00C31E3C"/>
    <w:rsid w:val="00C3213B"/>
    <w:rsid w:val="00C321D1"/>
    <w:rsid w:val="00C33B15"/>
    <w:rsid w:val="00C33B5A"/>
    <w:rsid w:val="00C343EA"/>
    <w:rsid w:val="00C3592F"/>
    <w:rsid w:val="00C35DC1"/>
    <w:rsid w:val="00C37E97"/>
    <w:rsid w:val="00C40395"/>
    <w:rsid w:val="00C40F49"/>
    <w:rsid w:val="00C40FEE"/>
    <w:rsid w:val="00C420D3"/>
    <w:rsid w:val="00C43409"/>
    <w:rsid w:val="00C44AFE"/>
    <w:rsid w:val="00C46102"/>
    <w:rsid w:val="00C46A55"/>
    <w:rsid w:val="00C4765A"/>
    <w:rsid w:val="00C5252A"/>
    <w:rsid w:val="00C532DC"/>
    <w:rsid w:val="00C53661"/>
    <w:rsid w:val="00C54786"/>
    <w:rsid w:val="00C55ABF"/>
    <w:rsid w:val="00C6009F"/>
    <w:rsid w:val="00C60FF2"/>
    <w:rsid w:val="00C612B4"/>
    <w:rsid w:val="00C61666"/>
    <w:rsid w:val="00C63010"/>
    <w:rsid w:val="00C65071"/>
    <w:rsid w:val="00C65739"/>
    <w:rsid w:val="00C702F9"/>
    <w:rsid w:val="00C7066C"/>
    <w:rsid w:val="00C71920"/>
    <w:rsid w:val="00C728EF"/>
    <w:rsid w:val="00C747E0"/>
    <w:rsid w:val="00C769C2"/>
    <w:rsid w:val="00C7757E"/>
    <w:rsid w:val="00C77E93"/>
    <w:rsid w:val="00C80591"/>
    <w:rsid w:val="00C8165A"/>
    <w:rsid w:val="00C836B9"/>
    <w:rsid w:val="00C848EB"/>
    <w:rsid w:val="00C84E4F"/>
    <w:rsid w:val="00C850EB"/>
    <w:rsid w:val="00C90B6D"/>
    <w:rsid w:val="00C90EBC"/>
    <w:rsid w:val="00C91188"/>
    <w:rsid w:val="00C91FB1"/>
    <w:rsid w:val="00C9226C"/>
    <w:rsid w:val="00C950D8"/>
    <w:rsid w:val="00C95191"/>
    <w:rsid w:val="00C96314"/>
    <w:rsid w:val="00C9676F"/>
    <w:rsid w:val="00C9720C"/>
    <w:rsid w:val="00C97DB0"/>
    <w:rsid w:val="00CA0A42"/>
    <w:rsid w:val="00CA230B"/>
    <w:rsid w:val="00CA3D75"/>
    <w:rsid w:val="00CA51ED"/>
    <w:rsid w:val="00CA5B93"/>
    <w:rsid w:val="00CA5C58"/>
    <w:rsid w:val="00CA6A98"/>
    <w:rsid w:val="00CB1F0B"/>
    <w:rsid w:val="00CB2AF6"/>
    <w:rsid w:val="00CB2C40"/>
    <w:rsid w:val="00CB3ADA"/>
    <w:rsid w:val="00CB46CF"/>
    <w:rsid w:val="00CB540D"/>
    <w:rsid w:val="00CB57B6"/>
    <w:rsid w:val="00CB605D"/>
    <w:rsid w:val="00CB692F"/>
    <w:rsid w:val="00CB6A86"/>
    <w:rsid w:val="00CB6E31"/>
    <w:rsid w:val="00CB751F"/>
    <w:rsid w:val="00CC0E1C"/>
    <w:rsid w:val="00CC42B5"/>
    <w:rsid w:val="00CC4E3C"/>
    <w:rsid w:val="00CC5250"/>
    <w:rsid w:val="00CC759B"/>
    <w:rsid w:val="00CC77DB"/>
    <w:rsid w:val="00CD02B7"/>
    <w:rsid w:val="00CD324C"/>
    <w:rsid w:val="00CD357C"/>
    <w:rsid w:val="00CD4771"/>
    <w:rsid w:val="00CD6835"/>
    <w:rsid w:val="00CD7AFF"/>
    <w:rsid w:val="00CD7C15"/>
    <w:rsid w:val="00CE1762"/>
    <w:rsid w:val="00CE2FD3"/>
    <w:rsid w:val="00CE5583"/>
    <w:rsid w:val="00CE70D0"/>
    <w:rsid w:val="00CE789B"/>
    <w:rsid w:val="00CF08C6"/>
    <w:rsid w:val="00CF09D1"/>
    <w:rsid w:val="00CF2E82"/>
    <w:rsid w:val="00CF3224"/>
    <w:rsid w:val="00CF4A7F"/>
    <w:rsid w:val="00CF5363"/>
    <w:rsid w:val="00CF686F"/>
    <w:rsid w:val="00CF6AA1"/>
    <w:rsid w:val="00CF798D"/>
    <w:rsid w:val="00D013A8"/>
    <w:rsid w:val="00D01BD7"/>
    <w:rsid w:val="00D023C8"/>
    <w:rsid w:val="00D02D9C"/>
    <w:rsid w:val="00D035E6"/>
    <w:rsid w:val="00D04FE2"/>
    <w:rsid w:val="00D0781D"/>
    <w:rsid w:val="00D11139"/>
    <w:rsid w:val="00D11616"/>
    <w:rsid w:val="00D1161D"/>
    <w:rsid w:val="00D1207D"/>
    <w:rsid w:val="00D129D5"/>
    <w:rsid w:val="00D12CB3"/>
    <w:rsid w:val="00D13337"/>
    <w:rsid w:val="00D13707"/>
    <w:rsid w:val="00D13C0E"/>
    <w:rsid w:val="00D14026"/>
    <w:rsid w:val="00D15727"/>
    <w:rsid w:val="00D16BEB"/>
    <w:rsid w:val="00D17884"/>
    <w:rsid w:val="00D17D9C"/>
    <w:rsid w:val="00D212B2"/>
    <w:rsid w:val="00D22327"/>
    <w:rsid w:val="00D2675F"/>
    <w:rsid w:val="00D27DAC"/>
    <w:rsid w:val="00D31793"/>
    <w:rsid w:val="00D32521"/>
    <w:rsid w:val="00D327CD"/>
    <w:rsid w:val="00D33B0B"/>
    <w:rsid w:val="00D35145"/>
    <w:rsid w:val="00D42ECE"/>
    <w:rsid w:val="00D461B1"/>
    <w:rsid w:val="00D4639E"/>
    <w:rsid w:val="00D4692D"/>
    <w:rsid w:val="00D515B6"/>
    <w:rsid w:val="00D53EA2"/>
    <w:rsid w:val="00D5541B"/>
    <w:rsid w:val="00D56503"/>
    <w:rsid w:val="00D56AC6"/>
    <w:rsid w:val="00D574A3"/>
    <w:rsid w:val="00D61415"/>
    <w:rsid w:val="00D61810"/>
    <w:rsid w:val="00D61E70"/>
    <w:rsid w:val="00D62C44"/>
    <w:rsid w:val="00D656AC"/>
    <w:rsid w:val="00D6657B"/>
    <w:rsid w:val="00D674DD"/>
    <w:rsid w:val="00D70DEA"/>
    <w:rsid w:val="00D70FC3"/>
    <w:rsid w:val="00D71B37"/>
    <w:rsid w:val="00D71C3C"/>
    <w:rsid w:val="00D72887"/>
    <w:rsid w:val="00D72ABE"/>
    <w:rsid w:val="00D735EE"/>
    <w:rsid w:val="00D73D6B"/>
    <w:rsid w:val="00D75C9F"/>
    <w:rsid w:val="00D76986"/>
    <w:rsid w:val="00D771E1"/>
    <w:rsid w:val="00D77A0A"/>
    <w:rsid w:val="00D828D7"/>
    <w:rsid w:val="00D8302D"/>
    <w:rsid w:val="00D83194"/>
    <w:rsid w:val="00D83EA8"/>
    <w:rsid w:val="00D84990"/>
    <w:rsid w:val="00D87639"/>
    <w:rsid w:val="00D87B75"/>
    <w:rsid w:val="00D91182"/>
    <w:rsid w:val="00D943C7"/>
    <w:rsid w:val="00D95A85"/>
    <w:rsid w:val="00D95CE0"/>
    <w:rsid w:val="00D962C5"/>
    <w:rsid w:val="00D974FC"/>
    <w:rsid w:val="00DA0AC6"/>
    <w:rsid w:val="00DA33D7"/>
    <w:rsid w:val="00DA4B81"/>
    <w:rsid w:val="00DA6B86"/>
    <w:rsid w:val="00DA7628"/>
    <w:rsid w:val="00DA7CE3"/>
    <w:rsid w:val="00DA7CFF"/>
    <w:rsid w:val="00DA7DB5"/>
    <w:rsid w:val="00DA7F21"/>
    <w:rsid w:val="00DB10ED"/>
    <w:rsid w:val="00DB2579"/>
    <w:rsid w:val="00DB5076"/>
    <w:rsid w:val="00DB5CE5"/>
    <w:rsid w:val="00DB67B0"/>
    <w:rsid w:val="00DB7918"/>
    <w:rsid w:val="00DB7AA9"/>
    <w:rsid w:val="00DC0323"/>
    <w:rsid w:val="00DC099E"/>
    <w:rsid w:val="00DC4ECB"/>
    <w:rsid w:val="00DC584F"/>
    <w:rsid w:val="00DC5851"/>
    <w:rsid w:val="00DC64FE"/>
    <w:rsid w:val="00DC6664"/>
    <w:rsid w:val="00DC6897"/>
    <w:rsid w:val="00DC79AE"/>
    <w:rsid w:val="00DD25DD"/>
    <w:rsid w:val="00DE0695"/>
    <w:rsid w:val="00DE116A"/>
    <w:rsid w:val="00DE1725"/>
    <w:rsid w:val="00DE2449"/>
    <w:rsid w:val="00DE48D8"/>
    <w:rsid w:val="00DE48DE"/>
    <w:rsid w:val="00DE4C2A"/>
    <w:rsid w:val="00DE5BA2"/>
    <w:rsid w:val="00DE5E28"/>
    <w:rsid w:val="00DE5E45"/>
    <w:rsid w:val="00DE6938"/>
    <w:rsid w:val="00DE7D6D"/>
    <w:rsid w:val="00DF05B9"/>
    <w:rsid w:val="00DF377A"/>
    <w:rsid w:val="00DF3890"/>
    <w:rsid w:val="00DF4154"/>
    <w:rsid w:val="00DF48D8"/>
    <w:rsid w:val="00DF5DC3"/>
    <w:rsid w:val="00DF6634"/>
    <w:rsid w:val="00DF6709"/>
    <w:rsid w:val="00E001DA"/>
    <w:rsid w:val="00E0071C"/>
    <w:rsid w:val="00E00992"/>
    <w:rsid w:val="00E00ABC"/>
    <w:rsid w:val="00E02989"/>
    <w:rsid w:val="00E032C8"/>
    <w:rsid w:val="00E039D0"/>
    <w:rsid w:val="00E048D1"/>
    <w:rsid w:val="00E05058"/>
    <w:rsid w:val="00E05AB0"/>
    <w:rsid w:val="00E06C38"/>
    <w:rsid w:val="00E06F77"/>
    <w:rsid w:val="00E108E4"/>
    <w:rsid w:val="00E10F57"/>
    <w:rsid w:val="00E1244B"/>
    <w:rsid w:val="00E1447E"/>
    <w:rsid w:val="00E15371"/>
    <w:rsid w:val="00E156EB"/>
    <w:rsid w:val="00E158DA"/>
    <w:rsid w:val="00E15996"/>
    <w:rsid w:val="00E15E34"/>
    <w:rsid w:val="00E2002E"/>
    <w:rsid w:val="00E224CC"/>
    <w:rsid w:val="00E22A0F"/>
    <w:rsid w:val="00E22FC1"/>
    <w:rsid w:val="00E23559"/>
    <w:rsid w:val="00E23D6F"/>
    <w:rsid w:val="00E23F18"/>
    <w:rsid w:val="00E2413B"/>
    <w:rsid w:val="00E24310"/>
    <w:rsid w:val="00E248EF"/>
    <w:rsid w:val="00E27296"/>
    <w:rsid w:val="00E27331"/>
    <w:rsid w:val="00E27695"/>
    <w:rsid w:val="00E27A3A"/>
    <w:rsid w:val="00E30069"/>
    <w:rsid w:val="00E3008B"/>
    <w:rsid w:val="00E30118"/>
    <w:rsid w:val="00E30CED"/>
    <w:rsid w:val="00E30F51"/>
    <w:rsid w:val="00E3279A"/>
    <w:rsid w:val="00E3279F"/>
    <w:rsid w:val="00E34F77"/>
    <w:rsid w:val="00E35230"/>
    <w:rsid w:val="00E36764"/>
    <w:rsid w:val="00E36986"/>
    <w:rsid w:val="00E3698A"/>
    <w:rsid w:val="00E376C7"/>
    <w:rsid w:val="00E40335"/>
    <w:rsid w:val="00E41D3E"/>
    <w:rsid w:val="00E43192"/>
    <w:rsid w:val="00E44869"/>
    <w:rsid w:val="00E46789"/>
    <w:rsid w:val="00E47CE1"/>
    <w:rsid w:val="00E5126A"/>
    <w:rsid w:val="00E51DB1"/>
    <w:rsid w:val="00E52492"/>
    <w:rsid w:val="00E53378"/>
    <w:rsid w:val="00E53CC6"/>
    <w:rsid w:val="00E55117"/>
    <w:rsid w:val="00E55F86"/>
    <w:rsid w:val="00E560D4"/>
    <w:rsid w:val="00E56595"/>
    <w:rsid w:val="00E565F2"/>
    <w:rsid w:val="00E56BE2"/>
    <w:rsid w:val="00E57288"/>
    <w:rsid w:val="00E61863"/>
    <w:rsid w:val="00E6379F"/>
    <w:rsid w:val="00E63C7F"/>
    <w:rsid w:val="00E65280"/>
    <w:rsid w:val="00E65F4C"/>
    <w:rsid w:val="00E720D5"/>
    <w:rsid w:val="00E726AA"/>
    <w:rsid w:val="00E72F9C"/>
    <w:rsid w:val="00E7337A"/>
    <w:rsid w:val="00E74BCC"/>
    <w:rsid w:val="00E76781"/>
    <w:rsid w:val="00E76A80"/>
    <w:rsid w:val="00E77688"/>
    <w:rsid w:val="00E77C77"/>
    <w:rsid w:val="00E800A3"/>
    <w:rsid w:val="00E80A28"/>
    <w:rsid w:val="00E843AB"/>
    <w:rsid w:val="00E84C4C"/>
    <w:rsid w:val="00E867E4"/>
    <w:rsid w:val="00E92628"/>
    <w:rsid w:val="00E9394B"/>
    <w:rsid w:val="00E939AC"/>
    <w:rsid w:val="00E943F8"/>
    <w:rsid w:val="00E943FE"/>
    <w:rsid w:val="00E966E7"/>
    <w:rsid w:val="00EA0774"/>
    <w:rsid w:val="00EA1B27"/>
    <w:rsid w:val="00EA221A"/>
    <w:rsid w:val="00EA2FCE"/>
    <w:rsid w:val="00EA4C27"/>
    <w:rsid w:val="00EA4D6A"/>
    <w:rsid w:val="00EA5F4F"/>
    <w:rsid w:val="00EA5FBD"/>
    <w:rsid w:val="00EA6C0E"/>
    <w:rsid w:val="00EA7D4D"/>
    <w:rsid w:val="00EB0560"/>
    <w:rsid w:val="00EB05CF"/>
    <w:rsid w:val="00EB0895"/>
    <w:rsid w:val="00EB0BB4"/>
    <w:rsid w:val="00EB19E0"/>
    <w:rsid w:val="00EB3754"/>
    <w:rsid w:val="00EB39DA"/>
    <w:rsid w:val="00EB644F"/>
    <w:rsid w:val="00EB7720"/>
    <w:rsid w:val="00EC05E1"/>
    <w:rsid w:val="00EC067D"/>
    <w:rsid w:val="00EC1BA7"/>
    <w:rsid w:val="00EC3755"/>
    <w:rsid w:val="00EC56EF"/>
    <w:rsid w:val="00EC6240"/>
    <w:rsid w:val="00ED0C85"/>
    <w:rsid w:val="00ED2B4B"/>
    <w:rsid w:val="00ED2E8B"/>
    <w:rsid w:val="00ED377A"/>
    <w:rsid w:val="00ED53E4"/>
    <w:rsid w:val="00ED7FA9"/>
    <w:rsid w:val="00EE0CF5"/>
    <w:rsid w:val="00EE1A80"/>
    <w:rsid w:val="00EE42A9"/>
    <w:rsid w:val="00EE5A6E"/>
    <w:rsid w:val="00EE737D"/>
    <w:rsid w:val="00EF07FD"/>
    <w:rsid w:val="00EF0DFE"/>
    <w:rsid w:val="00EF2859"/>
    <w:rsid w:val="00EF3031"/>
    <w:rsid w:val="00EF38C1"/>
    <w:rsid w:val="00F00241"/>
    <w:rsid w:val="00F00FEC"/>
    <w:rsid w:val="00F012ED"/>
    <w:rsid w:val="00F028C0"/>
    <w:rsid w:val="00F04E85"/>
    <w:rsid w:val="00F04F48"/>
    <w:rsid w:val="00F0620D"/>
    <w:rsid w:val="00F075EC"/>
    <w:rsid w:val="00F079C9"/>
    <w:rsid w:val="00F07E38"/>
    <w:rsid w:val="00F105C5"/>
    <w:rsid w:val="00F118D4"/>
    <w:rsid w:val="00F11CF1"/>
    <w:rsid w:val="00F12CA8"/>
    <w:rsid w:val="00F1443B"/>
    <w:rsid w:val="00F14FF6"/>
    <w:rsid w:val="00F161F2"/>
    <w:rsid w:val="00F174FD"/>
    <w:rsid w:val="00F20580"/>
    <w:rsid w:val="00F24DC3"/>
    <w:rsid w:val="00F25DA3"/>
    <w:rsid w:val="00F30780"/>
    <w:rsid w:val="00F30A78"/>
    <w:rsid w:val="00F32DD0"/>
    <w:rsid w:val="00F32F95"/>
    <w:rsid w:val="00F3410D"/>
    <w:rsid w:val="00F35239"/>
    <w:rsid w:val="00F379EC"/>
    <w:rsid w:val="00F40878"/>
    <w:rsid w:val="00F40B12"/>
    <w:rsid w:val="00F40FF1"/>
    <w:rsid w:val="00F41125"/>
    <w:rsid w:val="00F45E7B"/>
    <w:rsid w:val="00F47AAA"/>
    <w:rsid w:val="00F5024A"/>
    <w:rsid w:val="00F512E0"/>
    <w:rsid w:val="00F51394"/>
    <w:rsid w:val="00F51EBA"/>
    <w:rsid w:val="00F52B3C"/>
    <w:rsid w:val="00F52EBC"/>
    <w:rsid w:val="00F54514"/>
    <w:rsid w:val="00F54982"/>
    <w:rsid w:val="00F55184"/>
    <w:rsid w:val="00F553D7"/>
    <w:rsid w:val="00F57C19"/>
    <w:rsid w:val="00F61394"/>
    <w:rsid w:val="00F6149E"/>
    <w:rsid w:val="00F65A9C"/>
    <w:rsid w:val="00F65EF9"/>
    <w:rsid w:val="00F6706F"/>
    <w:rsid w:val="00F70DFC"/>
    <w:rsid w:val="00F733C4"/>
    <w:rsid w:val="00F7580C"/>
    <w:rsid w:val="00F76634"/>
    <w:rsid w:val="00F774B8"/>
    <w:rsid w:val="00F77758"/>
    <w:rsid w:val="00F803B0"/>
    <w:rsid w:val="00F80E43"/>
    <w:rsid w:val="00F82100"/>
    <w:rsid w:val="00F847C8"/>
    <w:rsid w:val="00F84B40"/>
    <w:rsid w:val="00F866B8"/>
    <w:rsid w:val="00F87392"/>
    <w:rsid w:val="00F87F2A"/>
    <w:rsid w:val="00F904DA"/>
    <w:rsid w:val="00F90852"/>
    <w:rsid w:val="00F90926"/>
    <w:rsid w:val="00F913DE"/>
    <w:rsid w:val="00F91B85"/>
    <w:rsid w:val="00F930A5"/>
    <w:rsid w:val="00F93D4A"/>
    <w:rsid w:val="00F94C69"/>
    <w:rsid w:val="00F94DAF"/>
    <w:rsid w:val="00F94EAF"/>
    <w:rsid w:val="00F95EA8"/>
    <w:rsid w:val="00F95EDE"/>
    <w:rsid w:val="00F97101"/>
    <w:rsid w:val="00F975A9"/>
    <w:rsid w:val="00F97807"/>
    <w:rsid w:val="00FA29AF"/>
    <w:rsid w:val="00FA347F"/>
    <w:rsid w:val="00FA58D2"/>
    <w:rsid w:val="00FA67D4"/>
    <w:rsid w:val="00FA6C21"/>
    <w:rsid w:val="00FA6CC4"/>
    <w:rsid w:val="00FA7352"/>
    <w:rsid w:val="00FA7D45"/>
    <w:rsid w:val="00FB0036"/>
    <w:rsid w:val="00FB01DE"/>
    <w:rsid w:val="00FB2308"/>
    <w:rsid w:val="00FB4197"/>
    <w:rsid w:val="00FB4666"/>
    <w:rsid w:val="00FB5341"/>
    <w:rsid w:val="00FC1F5B"/>
    <w:rsid w:val="00FC3F15"/>
    <w:rsid w:val="00FC40F3"/>
    <w:rsid w:val="00FC527D"/>
    <w:rsid w:val="00FC5702"/>
    <w:rsid w:val="00FC6C88"/>
    <w:rsid w:val="00FC7263"/>
    <w:rsid w:val="00FD1568"/>
    <w:rsid w:val="00FD1B7C"/>
    <w:rsid w:val="00FD4A9B"/>
    <w:rsid w:val="00FD4E0B"/>
    <w:rsid w:val="00FD4F78"/>
    <w:rsid w:val="00FD68D2"/>
    <w:rsid w:val="00FD70D4"/>
    <w:rsid w:val="00FE08FF"/>
    <w:rsid w:val="00FE1163"/>
    <w:rsid w:val="00FE28B1"/>
    <w:rsid w:val="00FF0B16"/>
    <w:rsid w:val="00FF2A76"/>
    <w:rsid w:val="00FF2ABF"/>
    <w:rsid w:val="00FF2C9A"/>
    <w:rsid w:val="00FF2F53"/>
    <w:rsid w:val="00FF3CC5"/>
    <w:rsid w:val="00FF4DBF"/>
    <w:rsid w:val="00FF5F2D"/>
    <w:rsid w:val="00FF609E"/>
    <w:rsid w:val="00FF619C"/>
    <w:rsid w:val="00FF61DD"/>
    <w:rsid w:val="00FF6606"/>
    <w:rsid w:val="00FF7649"/>
    <w:rsid w:val="00FF7FCE"/>
    <w:rsid w:val="0AB4051C"/>
    <w:rsid w:val="15585ADB"/>
    <w:rsid w:val="2783B9C3"/>
    <w:rsid w:val="576E514B"/>
    <w:rsid w:val="68FD27FD"/>
    <w:rsid w:val="761F1CD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1E49"/>
  <w15:chartTrackingRefBased/>
  <w15:docId w15:val="{4B607E55-740F-437E-B64B-1FC7B9759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85D"/>
    <w:pPr>
      <w:spacing w:before="40" w:after="40" w:line="240" w:lineRule="auto"/>
      <w:jc w:val="both"/>
    </w:pPr>
    <w:rPr>
      <w:rFonts w:ascii="Arial" w:hAnsi="Arial"/>
    </w:rPr>
  </w:style>
  <w:style w:type="paragraph" w:styleId="Titre1">
    <w:name w:val="heading 1"/>
    <w:next w:val="Normal"/>
    <w:link w:val="Titre1Car"/>
    <w:uiPriority w:val="9"/>
    <w:qFormat/>
    <w:rsid w:val="006159F8"/>
    <w:pPr>
      <w:keepNext/>
      <w:keepLines/>
      <w:spacing w:before="240" w:after="0"/>
      <w:ind w:left="432" w:hanging="432"/>
      <w:outlineLvl w:val="0"/>
    </w:pPr>
    <w:rPr>
      <w:rFonts w:ascii="Arial" w:eastAsiaTheme="majorEastAsia" w:hAnsi="Arial" w:cstheme="majorBidi"/>
      <w:b/>
      <w:color w:val="000000" w:themeColor="text1"/>
      <w:sz w:val="32"/>
      <w:szCs w:val="32"/>
    </w:rPr>
  </w:style>
  <w:style w:type="paragraph" w:styleId="Titre2">
    <w:name w:val="heading 2"/>
    <w:basedOn w:val="Normal"/>
    <w:next w:val="Normal"/>
    <w:link w:val="Titre2Car"/>
    <w:uiPriority w:val="9"/>
    <w:unhideWhenUsed/>
    <w:qFormat/>
    <w:rsid w:val="006159F8"/>
    <w:pPr>
      <w:keepNext/>
      <w:keepLines/>
      <w:ind w:left="576" w:hanging="576"/>
      <w:outlineLvl w:val="1"/>
    </w:pPr>
    <w:rPr>
      <w:rFonts w:eastAsiaTheme="majorEastAsia" w:cstheme="majorBidi"/>
      <w:b/>
      <w:color w:val="000000" w:themeColor="text1"/>
      <w:sz w:val="28"/>
      <w:szCs w:val="26"/>
    </w:rPr>
  </w:style>
  <w:style w:type="paragraph" w:styleId="Titre3">
    <w:name w:val="heading 3"/>
    <w:basedOn w:val="Normal"/>
    <w:next w:val="Normal"/>
    <w:link w:val="Titre3Car"/>
    <w:uiPriority w:val="9"/>
    <w:unhideWhenUsed/>
    <w:qFormat/>
    <w:rsid w:val="009D3039"/>
    <w:pPr>
      <w:keepNext/>
      <w:keepLines/>
      <w:tabs>
        <w:tab w:val="num" w:pos="851"/>
      </w:tabs>
      <w:ind w:left="720" w:hanging="720"/>
      <w:outlineLvl w:val="2"/>
    </w:pPr>
    <w:rPr>
      <w:rFonts w:eastAsiaTheme="majorEastAsia" w:cs="Arial"/>
      <w:bCs/>
      <w:szCs w:val="24"/>
      <w:u w:val="single"/>
    </w:rPr>
  </w:style>
  <w:style w:type="paragraph" w:styleId="Titre4">
    <w:name w:val="heading 4"/>
    <w:basedOn w:val="Normal"/>
    <w:next w:val="Normal"/>
    <w:link w:val="Titre4Car"/>
    <w:uiPriority w:val="9"/>
    <w:unhideWhenUsed/>
    <w:qFormat/>
    <w:rsid w:val="003D790C"/>
    <w:pPr>
      <w:keepNext/>
      <w:keepLines/>
      <w:ind w:left="864" w:hanging="864"/>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3D790C"/>
    <w:pPr>
      <w:keepNext/>
      <w:keepLines/>
      <w:ind w:left="1008" w:hanging="1008"/>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96315"/>
    <w:pPr>
      <w:keepNext/>
      <w:keepLines/>
      <w:ind w:left="1152" w:hanging="1152"/>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96315"/>
    <w:pPr>
      <w:keepNext/>
      <w:keepLines/>
      <w:ind w:left="1296" w:hanging="1296"/>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96315"/>
    <w:pPr>
      <w:keepNext/>
      <w:keepLines/>
      <w:ind w:left="1440" w:hanging="14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96315"/>
    <w:pPr>
      <w:keepNext/>
      <w:keepLines/>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DGmatiere">
    <w:name w:val="PDG_matiere"/>
    <w:uiPriority w:val="1"/>
    <w:rsid w:val="00A85D76"/>
    <w:rPr>
      <w:sz w:val="32"/>
      <w:szCs w:val="28"/>
    </w:rPr>
  </w:style>
  <w:style w:type="paragraph" w:customStyle="1" w:styleId="PDGtitrerapport">
    <w:name w:val="PDG_titre_rapport"/>
    <w:next w:val="Normal"/>
    <w:rsid w:val="005D2DA5"/>
    <w:pPr>
      <w:tabs>
        <w:tab w:val="center" w:pos="4536"/>
        <w:tab w:val="right" w:pos="9072"/>
      </w:tabs>
      <w:jc w:val="center"/>
    </w:pPr>
    <w:rPr>
      <w:rFonts w:ascii="Arial" w:hAnsi="Arial"/>
      <w:sz w:val="24"/>
    </w:rPr>
  </w:style>
  <w:style w:type="character" w:styleId="Textedelespacerserv">
    <w:name w:val="Placeholder Text"/>
    <w:basedOn w:val="Policepardfaut"/>
    <w:uiPriority w:val="99"/>
    <w:semiHidden/>
    <w:rsid w:val="00A85D76"/>
    <w:rPr>
      <w:color w:val="808080"/>
    </w:rPr>
  </w:style>
  <w:style w:type="paragraph" w:customStyle="1" w:styleId="PDGsujet">
    <w:name w:val="PDG_sujet"/>
    <w:basedOn w:val="Normal"/>
    <w:next w:val="Normal"/>
    <w:rsid w:val="00772EFD"/>
    <w:pPr>
      <w:spacing w:before="360" w:after="360"/>
      <w:jc w:val="center"/>
    </w:pPr>
    <w:rPr>
      <w:sz w:val="40"/>
      <w:szCs w:val="28"/>
    </w:rPr>
  </w:style>
  <w:style w:type="paragraph" w:customStyle="1" w:styleId="PDGentete">
    <w:name w:val="PDG_en_tete"/>
    <w:basedOn w:val="Normal"/>
    <w:rsid w:val="004D3F6E"/>
    <w:pPr>
      <w:tabs>
        <w:tab w:val="right" w:pos="9072"/>
      </w:tabs>
    </w:pPr>
  </w:style>
  <w:style w:type="paragraph" w:customStyle="1" w:styleId="PDGenteteimages">
    <w:name w:val="PDG_en_tete_images"/>
    <w:basedOn w:val="PDGentete"/>
    <w:rsid w:val="004D3F6E"/>
    <w:pPr>
      <w:spacing w:after="160"/>
    </w:pPr>
    <w:rPr>
      <w:noProof/>
    </w:rPr>
  </w:style>
  <w:style w:type="paragraph" w:customStyle="1" w:styleId="PDGtraits">
    <w:name w:val="PDG_traits"/>
    <w:basedOn w:val="Normal"/>
    <w:next w:val="Normal"/>
    <w:rsid w:val="004D3F6E"/>
    <w:rPr>
      <w:noProof/>
    </w:rPr>
  </w:style>
  <w:style w:type="character" w:customStyle="1" w:styleId="PDGetudiant1">
    <w:name w:val="PDG_etudiant_1"/>
    <w:uiPriority w:val="1"/>
    <w:rsid w:val="00E2413B"/>
    <w:rPr>
      <w:sz w:val="28"/>
    </w:rPr>
  </w:style>
  <w:style w:type="character" w:customStyle="1" w:styleId="PDGetudiant2">
    <w:name w:val="PDG_etudiant_2"/>
    <w:basedOn w:val="PDGetudiant1"/>
    <w:uiPriority w:val="1"/>
    <w:rsid w:val="004D3F6E"/>
    <w:rPr>
      <w:sz w:val="28"/>
    </w:rPr>
  </w:style>
  <w:style w:type="character" w:customStyle="1" w:styleId="PDGenseignant1">
    <w:name w:val="PDG_enseignant_1"/>
    <w:uiPriority w:val="1"/>
    <w:rsid w:val="00E2413B"/>
    <w:rPr>
      <w:sz w:val="28"/>
    </w:rPr>
  </w:style>
  <w:style w:type="paragraph" w:customStyle="1" w:styleId="PDGintropersonnes">
    <w:name w:val="PDG_intro_personnes"/>
    <w:basedOn w:val="Normal"/>
    <w:rsid w:val="00E2413B"/>
    <w:pPr>
      <w:tabs>
        <w:tab w:val="center" w:pos="2268"/>
        <w:tab w:val="center" w:pos="6804"/>
      </w:tabs>
      <w:spacing w:before="120" w:after="200"/>
    </w:pPr>
    <w:rPr>
      <w:b/>
      <w:bCs/>
      <w:color w:val="000000" w:themeColor="text1"/>
      <w:sz w:val="28"/>
      <w:szCs w:val="24"/>
    </w:rPr>
  </w:style>
  <w:style w:type="character" w:customStyle="1" w:styleId="PDGenseignant2">
    <w:name w:val="PDG_enseignant_2"/>
    <w:basedOn w:val="PDGenseignant1"/>
    <w:uiPriority w:val="1"/>
    <w:rsid w:val="002151F6"/>
    <w:rPr>
      <w:color w:val="000000" w:themeColor="text1"/>
      <w:sz w:val="28"/>
    </w:rPr>
  </w:style>
  <w:style w:type="character" w:customStyle="1" w:styleId="PDGdatedebut">
    <w:name w:val="PDG_date_debut"/>
    <w:basedOn w:val="Policepardfaut"/>
    <w:uiPriority w:val="1"/>
    <w:rsid w:val="00E74BCC"/>
    <w:rPr>
      <w:sz w:val="28"/>
      <w:szCs w:val="24"/>
    </w:rPr>
  </w:style>
  <w:style w:type="character" w:customStyle="1" w:styleId="PDGdatefin">
    <w:name w:val="PDG_date_fin"/>
    <w:basedOn w:val="PDGdatedebut"/>
    <w:uiPriority w:val="1"/>
    <w:rsid w:val="00E74BCC"/>
    <w:rPr>
      <w:sz w:val="28"/>
      <w:szCs w:val="24"/>
    </w:rPr>
  </w:style>
  <w:style w:type="paragraph" w:styleId="En-tte">
    <w:name w:val="header"/>
    <w:basedOn w:val="Normal"/>
    <w:link w:val="En-tteCar"/>
    <w:uiPriority w:val="99"/>
    <w:unhideWhenUsed/>
    <w:rsid w:val="0019003D"/>
    <w:pPr>
      <w:tabs>
        <w:tab w:val="center" w:pos="4536"/>
        <w:tab w:val="right" w:pos="9072"/>
      </w:tabs>
    </w:pPr>
  </w:style>
  <w:style w:type="character" w:customStyle="1" w:styleId="En-tteCar">
    <w:name w:val="En-tête Car"/>
    <w:basedOn w:val="Policepardfaut"/>
    <w:link w:val="En-tte"/>
    <w:uiPriority w:val="99"/>
    <w:rsid w:val="0019003D"/>
    <w:rPr>
      <w:rFonts w:ascii="Arial" w:hAnsi="Arial"/>
    </w:rPr>
  </w:style>
  <w:style w:type="paragraph" w:styleId="Pieddepage">
    <w:name w:val="footer"/>
    <w:basedOn w:val="Normal"/>
    <w:link w:val="PieddepageCar"/>
    <w:uiPriority w:val="99"/>
    <w:unhideWhenUsed/>
    <w:rsid w:val="0019003D"/>
    <w:pPr>
      <w:tabs>
        <w:tab w:val="center" w:pos="4536"/>
        <w:tab w:val="right" w:pos="9072"/>
      </w:tabs>
    </w:pPr>
  </w:style>
  <w:style w:type="character" w:customStyle="1" w:styleId="PieddepageCar">
    <w:name w:val="Pied de page Car"/>
    <w:basedOn w:val="Policepardfaut"/>
    <w:link w:val="Pieddepage"/>
    <w:uiPriority w:val="99"/>
    <w:rsid w:val="0019003D"/>
    <w:rPr>
      <w:rFonts w:ascii="Arial" w:hAnsi="Arial"/>
    </w:rPr>
  </w:style>
  <w:style w:type="character" w:customStyle="1" w:styleId="Titre1Car">
    <w:name w:val="Titre 1 Car"/>
    <w:basedOn w:val="Policepardfaut"/>
    <w:link w:val="Titre1"/>
    <w:uiPriority w:val="9"/>
    <w:rsid w:val="00B61367"/>
    <w:rPr>
      <w:rFonts w:ascii="Arial" w:eastAsiaTheme="majorEastAsia" w:hAnsi="Arial" w:cstheme="majorBidi"/>
      <w:b/>
      <w:color w:val="000000" w:themeColor="text1"/>
      <w:sz w:val="32"/>
      <w:szCs w:val="32"/>
    </w:rPr>
  </w:style>
  <w:style w:type="character" w:customStyle="1" w:styleId="Titre2Car">
    <w:name w:val="Titre 2 Car"/>
    <w:basedOn w:val="Policepardfaut"/>
    <w:link w:val="Titre2"/>
    <w:uiPriority w:val="9"/>
    <w:rsid w:val="00B61367"/>
    <w:rPr>
      <w:rFonts w:ascii="Arial" w:eastAsiaTheme="majorEastAsia" w:hAnsi="Arial" w:cstheme="majorBidi"/>
      <w:b/>
      <w:color w:val="000000" w:themeColor="text1"/>
      <w:sz w:val="28"/>
      <w:szCs w:val="26"/>
    </w:rPr>
  </w:style>
  <w:style w:type="character" w:customStyle="1" w:styleId="Titre3Car">
    <w:name w:val="Titre 3 Car"/>
    <w:basedOn w:val="Policepardfaut"/>
    <w:link w:val="Titre3"/>
    <w:uiPriority w:val="9"/>
    <w:rsid w:val="00E44869"/>
    <w:rPr>
      <w:rFonts w:ascii="Arial" w:eastAsiaTheme="majorEastAsia" w:hAnsi="Arial" w:cs="Arial"/>
      <w:bCs/>
      <w:szCs w:val="24"/>
      <w:u w:val="single"/>
    </w:rPr>
  </w:style>
  <w:style w:type="character" w:customStyle="1" w:styleId="Titre4Car">
    <w:name w:val="Titre 4 Car"/>
    <w:basedOn w:val="Policepardfaut"/>
    <w:link w:val="Titre4"/>
    <w:uiPriority w:val="9"/>
    <w:rsid w:val="003D790C"/>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3D790C"/>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396315"/>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396315"/>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39631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96315"/>
    <w:rPr>
      <w:rFonts w:asciiTheme="majorHAnsi" w:eastAsiaTheme="majorEastAsia" w:hAnsiTheme="majorHAnsi" w:cstheme="majorBidi"/>
      <w:i/>
      <w:iCs/>
      <w:color w:val="272727" w:themeColor="text1" w:themeTint="D8"/>
      <w:sz w:val="21"/>
      <w:szCs w:val="21"/>
    </w:rPr>
  </w:style>
  <w:style w:type="numbering" w:customStyle="1" w:styleId="listerapport">
    <w:name w:val="liste_rapport"/>
    <w:uiPriority w:val="99"/>
    <w:rsid w:val="006159F8"/>
    <w:pPr>
      <w:numPr>
        <w:numId w:val="3"/>
      </w:numPr>
    </w:pPr>
  </w:style>
  <w:style w:type="table" w:styleId="Grilledutableau">
    <w:name w:val="Table Grid"/>
    <w:basedOn w:val="TableauNormal"/>
    <w:uiPriority w:val="39"/>
    <w:rsid w:val="000664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D828D7"/>
    <w:pPr>
      <w:spacing w:before="120" w:after="60"/>
      <w:ind w:left="0" w:firstLine="0"/>
      <w:outlineLvl w:val="9"/>
    </w:pPr>
    <w:rPr>
      <w:rFonts w:cs="Arial"/>
      <w:bCs/>
      <w:color w:val="auto"/>
      <w:sz w:val="36"/>
      <w:szCs w:val="36"/>
      <w:lang w:val="fr-FR" w:eastAsia="fr-CH"/>
    </w:rPr>
  </w:style>
  <w:style w:type="paragraph" w:styleId="TM1">
    <w:name w:val="toc 1"/>
    <w:basedOn w:val="Normal"/>
    <w:next w:val="Normal"/>
    <w:autoRedefine/>
    <w:uiPriority w:val="39"/>
    <w:unhideWhenUsed/>
    <w:rsid w:val="0076312D"/>
    <w:pPr>
      <w:spacing w:after="100"/>
    </w:pPr>
  </w:style>
  <w:style w:type="character" w:styleId="Lienhypertexte">
    <w:name w:val="Hyperlink"/>
    <w:basedOn w:val="Policepardfaut"/>
    <w:uiPriority w:val="99"/>
    <w:unhideWhenUsed/>
    <w:rsid w:val="0076312D"/>
    <w:rPr>
      <w:color w:val="0563C1" w:themeColor="hyperlink"/>
      <w:u w:val="single"/>
    </w:rPr>
  </w:style>
  <w:style w:type="paragraph" w:styleId="Paragraphedeliste">
    <w:name w:val="List Paragraph"/>
    <w:basedOn w:val="Normal"/>
    <w:uiPriority w:val="34"/>
    <w:qFormat/>
    <w:rsid w:val="0076312D"/>
    <w:pPr>
      <w:ind w:left="720"/>
      <w:contextualSpacing/>
    </w:pPr>
  </w:style>
  <w:style w:type="paragraph" w:styleId="Lgende">
    <w:name w:val="caption"/>
    <w:basedOn w:val="Normal"/>
    <w:next w:val="Normal"/>
    <w:uiPriority w:val="35"/>
    <w:unhideWhenUsed/>
    <w:qFormat/>
    <w:rsid w:val="009B0BB5"/>
    <w:pPr>
      <w:spacing w:before="120" w:after="200"/>
      <w:jc w:val="center"/>
    </w:pPr>
    <w:rPr>
      <w:i/>
      <w:iCs/>
      <w:color w:val="44546A" w:themeColor="text2"/>
      <w:sz w:val="18"/>
      <w:szCs w:val="18"/>
    </w:rPr>
  </w:style>
  <w:style w:type="paragraph" w:styleId="TM2">
    <w:name w:val="toc 2"/>
    <w:basedOn w:val="Normal"/>
    <w:next w:val="Normal"/>
    <w:autoRedefine/>
    <w:uiPriority w:val="39"/>
    <w:unhideWhenUsed/>
    <w:rsid w:val="005C55C2"/>
    <w:pPr>
      <w:spacing w:after="100"/>
      <w:ind w:left="240"/>
    </w:pPr>
  </w:style>
  <w:style w:type="paragraph" w:styleId="TM3">
    <w:name w:val="toc 3"/>
    <w:basedOn w:val="Normal"/>
    <w:next w:val="Normal"/>
    <w:autoRedefine/>
    <w:uiPriority w:val="39"/>
    <w:unhideWhenUsed/>
    <w:rsid w:val="006A19CF"/>
    <w:pPr>
      <w:spacing w:after="100"/>
      <w:ind w:left="480"/>
    </w:pPr>
  </w:style>
  <w:style w:type="paragraph" w:customStyle="1" w:styleId="Formules">
    <w:name w:val="Formules"/>
    <w:basedOn w:val="Normal"/>
    <w:qFormat/>
    <w:rsid w:val="00FF4DBF"/>
    <w:pPr>
      <w:spacing w:before="120" w:after="120"/>
    </w:pPr>
    <w:rPr>
      <w:rFonts w:ascii="Cambria Math" w:hAnsi="Cambria Math"/>
      <w:i/>
      <w:iCs/>
    </w:rPr>
  </w:style>
  <w:style w:type="paragraph" w:styleId="Rvision">
    <w:name w:val="Revision"/>
    <w:hidden/>
    <w:uiPriority w:val="99"/>
    <w:semiHidden/>
    <w:rsid w:val="00FF4DBF"/>
    <w:pPr>
      <w:spacing w:after="0" w:line="240" w:lineRule="auto"/>
    </w:pPr>
    <w:rPr>
      <w:rFonts w:ascii="Arial" w:hAnsi="Arial"/>
    </w:rPr>
  </w:style>
  <w:style w:type="paragraph" w:styleId="NormalWeb">
    <w:name w:val="Normal (Web)"/>
    <w:basedOn w:val="Normal"/>
    <w:uiPriority w:val="99"/>
    <w:unhideWhenUsed/>
    <w:rsid w:val="00A67BA7"/>
    <w:pPr>
      <w:spacing w:before="100" w:beforeAutospacing="1" w:after="100" w:afterAutospacing="1"/>
      <w:jc w:val="left"/>
    </w:pPr>
    <w:rPr>
      <w:rFonts w:ascii="Times New Roman" w:eastAsia="Times New Roman" w:hAnsi="Times New Roman" w:cs="Times New Roman"/>
      <w:sz w:val="24"/>
      <w:szCs w:val="24"/>
      <w:lang w:eastAsia="fr-CH"/>
    </w:rPr>
  </w:style>
  <w:style w:type="table" w:styleId="TableauGrille6Couleur">
    <w:name w:val="Grid Table 6 Colorful"/>
    <w:basedOn w:val="TableauNormal"/>
    <w:uiPriority w:val="51"/>
    <w:rsid w:val="006A071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4-Accentuation3">
    <w:name w:val="Grid Table 4 Accent 3"/>
    <w:basedOn w:val="TableauNormal"/>
    <w:uiPriority w:val="49"/>
    <w:rsid w:val="00A95A0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Lienhypertextesuivivisit">
    <w:name w:val="FollowedHyperlink"/>
    <w:basedOn w:val="Policepardfaut"/>
    <w:uiPriority w:val="99"/>
    <w:semiHidden/>
    <w:unhideWhenUsed/>
    <w:rsid w:val="00890D7C"/>
    <w:rPr>
      <w:color w:val="954F72"/>
      <w:u w:val="single"/>
    </w:rPr>
  </w:style>
  <w:style w:type="paragraph" w:customStyle="1" w:styleId="msonormal0">
    <w:name w:val="msonormal"/>
    <w:basedOn w:val="Normal"/>
    <w:rsid w:val="00890D7C"/>
    <w:pPr>
      <w:spacing w:before="100" w:beforeAutospacing="1" w:after="100" w:afterAutospacing="1"/>
      <w:jc w:val="left"/>
    </w:pPr>
    <w:rPr>
      <w:rFonts w:ascii="Times New Roman" w:eastAsia="Times New Roman" w:hAnsi="Times New Roman" w:cs="Times New Roman"/>
      <w:sz w:val="24"/>
      <w:szCs w:val="24"/>
      <w:lang w:eastAsia="fr-CH"/>
    </w:rPr>
  </w:style>
  <w:style w:type="paragraph" w:customStyle="1" w:styleId="xl65">
    <w:name w:val="xl65"/>
    <w:basedOn w:val="Normal"/>
    <w:rsid w:val="00890D7C"/>
    <w:pP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66">
    <w:name w:val="xl66"/>
    <w:basedOn w:val="Normal"/>
    <w:rsid w:val="00890D7C"/>
    <w:pPr>
      <w:pBdr>
        <w:top w:val="single" w:sz="8"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67">
    <w:name w:val="xl67"/>
    <w:basedOn w:val="Normal"/>
    <w:rsid w:val="00890D7C"/>
    <w:pPr>
      <w:pBdr>
        <w:top w:val="single" w:sz="8"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68">
    <w:name w:val="xl68"/>
    <w:basedOn w:val="Normal"/>
    <w:rsid w:val="00890D7C"/>
    <w:pPr>
      <w:pBdr>
        <w:top w:val="single" w:sz="8" w:space="0" w:color="auto"/>
        <w:left w:val="single" w:sz="4" w:space="0" w:color="auto"/>
        <w:bottom w:val="single" w:sz="4"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69">
    <w:name w:val="xl69"/>
    <w:basedOn w:val="Normal"/>
    <w:rsid w:val="00890D7C"/>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70">
    <w:name w:val="xl70"/>
    <w:basedOn w:val="Normal"/>
    <w:rsid w:val="00890D7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71">
    <w:name w:val="xl71"/>
    <w:basedOn w:val="Normal"/>
    <w:rsid w:val="00890D7C"/>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72">
    <w:name w:val="xl72"/>
    <w:basedOn w:val="Normal"/>
    <w:rsid w:val="00890D7C"/>
    <w:pPr>
      <w:pBdr>
        <w:top w:val="single" w:sz="4"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73">
    <w:name w:val="xl73"/>
    <w:basedOn w:val="Normal"/>
    <w:rsid w:val="00890D7C"/>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74">
    <w:name w:val="xl74"/>
    <w:basedOn w:val="Normal"/>
    <w:rsid w:val="00890D7C"/>
    <w:pPr>
      <w:pBdr>
        <w:top w:val="single" w:sz="8" w:space="0" w:color="auto"/>
        <w:left w:val="single" w:sz="8" w:space="0" w:color="auto"/>
        <w:bottom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75">
    <w:name w:val="xl75"/>
    <w:basedOn w:val="Normal"/>
    <w:rsid w:val="00890D7C"/>
    <w:pPr>
      <w:pBdr>
        <w:top w:val="single" w:sz="4" w:space="0" w:color="auto"/>
        <w:left w:val="single" w:sz="8" w:space="0" w:color="auto"/>
        <w:bottom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76">
    <w:name w:val="xl76"/>
    <w:basedOn w:val="Normal"/>
    <w:rsid w:val="00890D7C"/>
    <w:pPr>
      <w:pBdr>
        <w:top w:val="single" w:sz="4" w:space="0" w:color="auto"/>
        <w:left w:val="single" w:sz="8"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77">
    <w:name w:val="xl77"/>
    <w:basedOn w:val="Normal"/>
    <w:rsid w:val="00890D7C"/>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78">
    <w:name w:val="xl78"/>
    <w:basedOn w:val="Normal"/>
    <w:rsid w:val="00890D7C"/>
    <w:pPr>
      <w:pBdr>
        <w:top w:val="single" w:sz="4" w:space="0" w:color="auto"/>
        <w:left w:val="single" w:sz="4"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79">
    <w:name w:val="xl79"/>
    <w:basedOn w:val="Normal"/>
    <w:rsid w:val="00890D7C"/>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80">
    <w:name w:val="xl80"/>
    <w:basedOn w:val="Normal"/>
    <w:rsid w:val="00890D7C"/>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81">
    <w:name w:val="xl81"/>
    <w:basedOn w:val="Normal"/>
    <w:rsid w:val="00890D7C"/>
    <w:pPr>
      <w:pBdr>
        <w:left w:val="single" w:sz="8"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82">
    <w:name w:val="xl82"/>
    <w:basedOn w:val="Normal"/>
    <w:rsid w:val="00890D7C"/>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83">
    <w:name w:val="xl83"/>
    <w:basedOn w:val="Normal"/>
    <w:rsid w:val="00890D7C"/>
    <w:pPr>
      <w:pBdr>
        <w:left w:val="single" w:sz="4" w:space="0" w:color="auto"/>
        <w:bottom w:val="single" w:sz="4"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84">
    <w:name w:val="xl84"/>
    <w:basedOn w:val="Normal"/>
    <w:rsid w:val="00890D7C"/>
    <w:pPr>
      <w:pBdr>
        <w:top w:val="single" w:sz="4" w:space="0" w:color="auto"/>
        <w:left w:val="single" w:sz="8" w:space="0" w:color="auto"/>
        <w:bottom w:val="single" w:sz="4" w:space="0" w:color="auto"/>
      </w:pBdr>
      <w:spacing w:before="100" w:beforeAutospacing="1" w:after="100" w:afterAutospacing="1"/>
      <w:jc w:val="left"/>
      <w:textAlignment w:val="center"/>
    </w:pPr>
    <w:rPr>
      <w:rFonts w:ascii="Times New Roman" w:eastAsia="Times New Roman" w:hAnsi="Times New Roman" w:cs="Times New Roman"/>
      <w:sz w:val="24"/>
      <w:szCs w:val="24"/>
      <w:lang w:eastAsia="fr-CH"/>
    </w:rPr>
  </w:style>
  <w:style w:type="paragraph" w:customStyle="1" w:styleId="xl85">
    <w:name w:val="xl85"/>
    <w:basedOn w:val="Normal"/>
    <w:rsid w:val="00890D7C"/>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86">
    <w:name w:val="xl86"/>
    <w:basedOn w:val="Normal"/>
    <w:rsid w:val="00890D7C"/>
    <w:pPr>
      <w:shd w:val="clear" w:color="000000" w:fill="BFBFBF"/>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87">
    <w:name w:val="xl87"/>
    <w:basedOn w:val="Normal"/>
    <w:rsid w:val="00890D7C"/>
    <w:pPr>
      <w:pBdr>
        <w:top w:val="single" w:sz="8" w:space="0" w:color="auto"/>
        <w:left w:val="single" w:sz="4" w:space="0" w:color="auto"/>
        <w:bottom w:val="single" w:sz="4" w:space="0" w:color="auto"/>
        <w:right w:val="single" w:sz="4" w:space="0" w:color="auto"/>
      </w:pBdr>
      <w:shd w:val="clear" w:color="000000" w:fill="BFBFBF"/>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88">
    <w:name w:val="xl88"/>
    <w:basedOn w:val="Normal"/>
    <w:rsid w:val="00890D7C"/>
    <w:pPr>
      <w:pBdr>
        <w:top w:val="single" w:sz="4" w:space="0" w:color="auto"/>
        <w:left w:val="single" w:sz="4" w:space="0" w:color="auto"/>
        <w:right w:val="single" w:sz="4" w:space="0" w:color="auto"/>
      </w:pBdr>
      <w:shd w:val="clear" w:color="000000" w:fill="BFBFBF"/>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89">
    <w:name w:val="xl89"/>
    <w:basedOn w:val="Normal"/>
    <w:rsid w:val="00890D7C"/>
    <w:pPr>
      <w:pBdr>
        <w:top w:val="single" w:sz="4" w:space="0" w:color="auto"/>
        <w:left w:val="single" w:sz="4" w:space="0" w:color="auto"/>
        <w:bottom w:val="single" w:sz="8" w:space="0" w:color="auto"/>
        <w:right w:val="single" w:sz="4" w:space="0" w:color="auto"/>
      </w:pBdr>
      <w:shd w:val="clear" w:color="000000" w:fill="BFBFBF"/>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90">
    <w:name w:val="xl90"/>
    <w:basedOn w:val="Normal"/>
    <w:rsid w:val="00890D7C"/>
    <w:pPr>
      <w:pBdr>
        <w:top w:val="single" w:sz="4" w:space="0" w:color="auto"/>
        <w:left w:val="single" w:sz="4" w:space="0" w:color="auto"/>
        <w:bottom w:val="single" w:sz="4" w:space="0" w:color="auto"/>
        <w:right w:val="single" w:sz="4" w:space="0" w:color="auto"/>
      </w:pBdr>
      <w:shd w:val="clear" w:color="000000" w:fill="BF8F0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91">
    <w:name w:val="xl91"/>
    <w:basedOn w:val="Normal"/>
    <w:rsid w:val="00890D7C"/>
    <w:pPr>
      <w:pBdr>
        <w:top w:val="single" w:sz="4" w:space="0" w:color="auto"/>
        <w:left w:val="single" w:sz="8" w:space="0" w:color="auto"/>
        <w:bottom w:val="single" w:sz="4" w:space="0" w:color="auto"/>
      </w:pBdr>
      <w:spacing w:before="100" w:beforeAutospacing="1" w:after="100" w:afterAutospacing="1"/>
      <w:jc w:val="left"/>
      <w:textAlignment w:val="center"/>
    </w:pPr>
    <w:rPr>
      <w:rFonts w:ascii="Times New Roman" w:eastAsia="Times New Roman" w:hAnsi="Times New Roman" w:cs="Times New Roman"/>
      <w:b/>
      <w:bCs/>
      <w:sz w:val="24"/>
      <w:szCs w:val="24"/>
      <w:lang w:eastAsia="fr-CH"/>
    </w:rPr>
  </w:style>
  <w:style w:type="paragraph" w:customStyle="1" w:styleId="xl92">
    <w:name w:val="xl92"/>
    <w:basedOn w:val="Normal"/>
    <w:rsid w:val="00890D7C"/>
    <w:pPr>
      <w:pBdr>
        <w:top w:val="single" w:sz="4" w:space="0" w:color="auto"/>
        <w:left w:val="single" w:sz="8"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93">
    <w:name w:val="xl93"/>
    <w:basedOn w:val="Normal"/>
    <w:rsid w:val="00890D7C"/>
    <w:pPr>
      <w:pBdr>
        <w:top w:val="single" w:sz="8" w:space="0" w:color="auto"/>
        <w:left w:val="single" w:sz="8"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94">
    <w:name w:val="xl94"/>
    <w:basedOn w:val="Normal"/>
    <w:rsid w:val="00890D7C"/>
    <w:pPr>
      <w:pBdr>
        <w:top w:val="single" w:sz="8" w:space="0" w:color="auto"/>
        <w:left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95">
    <w:name w:val="xl95"/>
    <w:basedOn w:val="Normal"/>
    <w:rsid w:val="00890D7C"/>
    <w:pPr>
      <w:pBdr>
        <w:top w:val="single" w:sz="8" w:space="0" w:color="auto"/>
        <w:left w:val="single" w:sz="4" w:space="0" w:color="auto"/>
        <w:right w:val="single" w:sz="4" w:space="0" w:color="auto"/>
      </w:pBdr>
      <w:shd w:val="clear" w:color="000000" w:fill="BFBFBF"/>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96">
    <w:name w:val="xl96"/>
    <w:basedOn w:val="Normal"/>
    <w:rsid w:val="00890D7C"/>
    <w:pPr>
      <w:pBdr>
        <w:top w:val="single" w:sz="8" w:space="0" w:color="auto"/>
        <w:left w:val="single" w:sz="4"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97">
    <w:name w:val="xl97"/>
    <w:basedOn w:val="Normal"/>
    <w:rsid w:val="00890D7C"/>
    <w:pPr>
      <w:pBdr>
        <w:left w:val="single" w:sz="8" w:space="0" w:color="auto"/>
        <w:bottom w:val="single" w:sz="4" w:space="0" w:color="auto"/>
      </w:pBdr>
      <w:spacing w:before="100" w:beforeAutospacing="1" w:after="100" w:afterAutospacing="1"/>
      <w:jc w:val="left"/>
      <w:textAlignment w:val="center"/>
    </w:pPr>
    <w:rPr>
      <w:rFonts w:ascii="Times New Roman" w:eastAsia="Times New Roman" w:hAnsi="Times New Roman" w:cs="Times New Roman"/>
      <w:sz w:val="24"/>
      <w:szCs w:val="24"/>
      <w:lang w:eastAsia="fr-CH"/>
    </w:rPr>
  </w:style>
  <w:style w:type="paragraph" w:customStyle="1" w:styleId="xl98">
    <w:name w:val="xl98"/>
    <w:basedOn w:val="Normal"/>
    <w:rsid w:val="00890D7C"/>
    <w:pPr>
      <w:pBdr>
        <w:left w:val="single" w:sz="8"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99">
    <w:name w:val="xl99"/>
    <w:basedOn w:val="Normal"/>
    <w:rsid w:val="00890D7C"/>
    <w:pPr>
      <w:pBdr>
        <w:left w:val="single" w:sz="4" w:space="0" w:color="auto"/>
        <w:bottom w:val="single" w:sz="4" w:space="0" w:color="auto"/>
        <w:right w:val="single" w:sz="4" w:space="0" w:color="auto"/>
      </w:pBdr>
      <w:shd w:val="clear" w:color="000000" w:fill="BFBFBF"/>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00">
    <w:name w:val="xl100"/>
    <w:basedOn w:val="Normal"/>
    <w:rsid w:val="00890D7C"/>
    <w:pPr>
      <w:pBdr>
        <w:top w:val="single" w:sz="8" w:space="0" w:color="auto"/>
        <w:left w:val="single" w:sz="8" w:space="0" w:color="auto"/>
        <w:bottom w:val="single" w:sz="8" w:space="0" w:color="auto"/>
        <w:right w:val="single" w:sz="4" w:space="0" w:color="auto"/>
      </w:pBdr>
      <w:shd w:val="clear" w:color="000000" w:fill="FFFF0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01">
    <w:name w:val="xl101"/>
    <w:basedOn w:val="Normal"/>
    <w:rsid w:val="00890D7C"/>
    <w:pPr>
      <w:pBdr>
        <w:top w:val="single" w:sz="8" w:space="0" w:color="auto"/>
        <w:left w:val="single" w:sz="4" w:space="0" w:color="auto"/>
        <w:bottom w:val="single" w:sz="8" w:space="0" w:color="auto"/>
        <w:right w:val="single" w:sz="4" w:space="0" w:color="auto"/>
      </w:pBdr>
      <w:shd w:val="clear" w:color="000000" w:fill="FFFF0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02">
    <w:name w:val="xl102"/>
    <w:basedOn w:val="Normal"/>
    <w:rsid w:val="00890D7C"/>
    <w:pPr>
      <w:pBdr>
        <w:top w:val="single" w:sz="8" w:space="0" w:color="auto"/>
        <w:left w:val="single" w:sz="4" w:space="0" w:color="auto"/>
        <w:bottom w:val="single" w:sz="8" w:space="0" w:color="auto"/>
        <w:right w:val="single" w:sz="4" w:space="0" w:color="auto"/>
      </w:pBdr>
      <w:shd w:val="clear" w:color="000000" w:fill="BFBFBF"/>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03">
    <w:name w:val="xl103"/>
    <w:basedOn w:val="Normal"/>
    <w:rsid w:val="00890D7C"/>
    <w:pPr>
      <w:pBdr>
        <w:top w:val="single" w:sz="4" w:space="0" w:color="auto"/>
        <w:left w:val="single" w:sz="8" w:space="0" w:color="auto"/>
      </w:pBdr>
      <w:spacing w:before="100" w:beforeAutospacing="1" w:after="100" w:afterAutospacing="1"/>
      <w:jc w:val="left"/>
      <w:textAlignment w:val="center"/>
    </w:pPr>
    <w:rPr>
      <w:rFonts w:ascii="Times New Roman" w:eastAsia="Times New Roman" w:hAnsi="Times New Roman" w:cs="Times New Roman"/>
      <w:sz w:val="24"/>
      <w:szCs w:val="24"/>
      <w:lang w:eastAsia="fr-CH"/>
    </w:rPr>
  </w:style>
  <w:style w:type="paragraph" w:customStyle="1" w:styleId="xl104">
    <w:name w:val="xl104"/>
    <w:basedOn w:val="Normal"/>
    <w:rsid w:val="00890D7C"/>
    <w:pPr>
      <w:pBdr>
        <w:top w:val="single" w:sz="4" w:space="0" w:color="auto"/>
        <w:left w:val="single" w:sz="8"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05">
    <w:name w:val="xl105"/>
    <w:basedOn w:val="Normal"/>
    <w:rsid w:val="00890D7C"/>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06">
    <w:name w:val="xl106"/>
    <w:basedOn w:val="Normal"/>
    <w:rsid w:val="00890D7C"/>
    <w:pPr>
      <w:pBdr>
        <w:top w:val="single" w:sz="4" w:space="0" w:color="auto"/>
        <w:left w:val="single" w:sz="4" w:space="0" w:color="auto"/>
        <w:right w:val="single" w:sz="4" w:space="0" w:color="auto"/>
      </w:pBdr>
      <w:shd w:val="clear" w:color="000000" w:fill="BFBFBF"/>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07">
    <w:name w:val="xl107"/>
    <w:basedOn w:val="Normal"/>
    <w:rsid w:val="00890D7C"/>
    <w:pPr>
      <w:pBdr>
        <w:top w:val="single" w:sz="4" w:space="0" w:color="auto"/>
        <w:left w:val="single" w:sz="4"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08">
    <w:name w:val="xl108"/>
    <w:basedOn w:val="Normal"/>
    <w:rsid w:val="00890D7C"/>
    <w:pPr>
      <w:pBdr>
        <w:left w:val="single" w:sz="4" w:space="0" w:color="auto"/>
        <w:bottom w:val="single" w:sz="4" w:space="0" w:color="auto"/>
        <w:right w:val="single" w:sz="4" w:space="0" w:color="auto"/>
      </w:pBdr>
      <w:shd w:val="clear" w:color="000000" w:fill="FFC00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09">
    <w:name w:val="xl109"/>
    <w:basedOn w:val="Normal"/>
    <w:rsid w:val="00890D7C"/>
    <w:pPr>
      <w:pBdr>
        <w:top w:val="single" w:sz="8" w:space="0" w:color="auto"/>
        <w:left w:val="single" w:sz="4" w:space="0" w:color="auto"/>
        <w:bottom w:val="single" w:sz="8" w:space="0" w:color="auto"/>
        <w:right w:val="single" w:sz="4" w:space="0" w:color="auto"/>
      </w:pBdr>
      <w:shd w:val="clear" w:color="000000" w:fill="FFC00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10">
    <w:name w:val="xl110"/>
    <w:basedOn w:val="Normal"/>
    <w:rsid w:val="00890D7C"/>
    <w:pPr>
      <w:pBdr>
        <w:top w:val="single" w:sz="8" w:space="0" w:color="auto"/>
        <w:left w:val="single" w:sz="4" w:space="0" w:color="auto"/>
        <w:bottom w:val="single" w:sz="8" w:space="0" w:color="auto"/>
        <w:right w:val="single" w:sz="4" w:space="0" w:color="auto"/>
      </w:pBdr>
      <w:shd w:val="clear" w:color="000000" w:fill="FFC00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11">
    <w:name w:val="xl111"/>
    <w:basedOn w:val="Normal"/>
    <w:rsid w:val="00890D7C"/>
    <w:pPr>
      <w:pBdr>
        <w:top w:val="single" w:sz="4" w:space="0" w:color="auto"/>
        <w:left w:val="single" w:sz="4" w:space="0" w:color="auto"/>
        <w:right w:val="single" w:sz="4" w:space="0" w:color="auto"/>
      </w:pBdr>
      <w:shd w:val="clear" w:color="000000" w:fill="FFC00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12">
    <w:name w:val="xl112"/>
    <w:basedOn w:val="Normal"/>
    <w:rsid w:val="00890D7C"/>
    <w:pPr>
      <w:pBdr>
        <w:top w:val="single" w:sz="8" w:space="0" w:color="auto"/>
        <w:left w:val="single" w:sz="4" w:space="0" w:color="auto"/>
        <w:bottom w:val="single" w:sz="8" w:space="0" w:color="auto"/>
        <w:right w:val="single" w:sz="4" w:space="0" w:color="auto"/>
      </w:pBdr>
      <w:shd w:val="clear" w:color="000000" w:fill="A9D08E"/>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13">
    <w:name w:val="xl113"/>
    <w:basedOn w:val="Normal"/>
    <w:rsid w:val="00890D7C"/>
    <w:pPr>
      <w:pBdr>
        <w:top w:val="single" w:sz="4" w:space="0" w:color="auto"/>
        <w:bottom w:val="single" w:sz="4" w:space="0" w:color="auto"/>
      </w:pBdr>
      <w:spacing w:before="100" w:beforeAutospacing="1" w:after="100" w:afterAutospacing="1"/>
      <w:jc w:val="left"/>
    </w:pPr>
    <w:rPr>
      <w:rFonts w:ascii="Times New Roman" w:eastAsia="Times New Roman" w:hAnsi="Times New Roman" w:cs="Times New Roman"/>
      <w:sz w:val="24"/>
      <w:szCs w:val="24"/>
      <w:lang w:eastAsia="fr-CH"/>
    </w:rPr>
  </w:style>
  <w:style w:type="paragraph" w:customStyle="1" w:styleId="xl114">
    <w:name w:val="xl114"/>
    <w:basedOn w:val="Normal"/>
    <w:rsid w:val="00890D7C"/>
    <w:pPr>
      <w:pBdr>
        <w:top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15">
    <w:name w:val="xl115"/>
    <w:basedOn w:val="Normal"/>
    <w:rsid w:val="00890D7C"/>
    <w:pPr>
      <w:pBdr>
        <w:top w:val="single" w:sz="8" w:space="0" w:color="auto"/>
        <w:left w:val="single" w:sz="4" w:space="0" w:color="auto"/>
        <w:bottom w:val="single" w:sz="8" w:space="0" w:color="auto"/>
        <w:right w:val="single" w:sz="8" w:space="0" w:color="auto"/>
      </w:pBdr>
      <w:shd w:val="clear" w:color="000000" w:fill="FFFF0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16">
    <w:name w:val="xl116"/>
    <w:basedOn w:val="Normal"/>
    <w:rsid w:val="00890D7C"/>
    <w:pPr>
      <w:pBdr>
        <w:top w:val="single" w:sz="4" w:space="0" w:color="auto"/>
        <w:left w:val="single" w:sz="4" w:space="0" w:color="auto"/>
        <w:bottom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17">
    <w:name w:val="xl117"/>
    <w:basedOn w:val="Normal"/>
    <w:rsid w:val="00890D7C"/>
    <w:pPr>
      <w:pBdr>
        <w:top w:val="single" w:sz="8" w:space="0" w:color="auto"/>
        <w:left w:val="single" w:sz="8" w:space="0" w:color="auto"/>
        <w:bottom w:val="single" w:sz="8" w:space="0" w:color="auto"/>
        <w:right w:val="single" w:sz="4" w:space="0" w:color="auto"/>
      </w:pBdr>
      <w:shd w:val="clear" w:color="000000" w:fill="FFC00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18">
    <w:name w:val="xl118"/>
    <w:basedOn w:val="Normal"/>
    <w:rsid w:val="00890D7C"/>
    <w:pPr>
      <w:pBdr>
        <w:top w:val="single" w:sz="8" w:space="0" w:color="auto"/>
        <w:left w:val="single" w:sz="4" w:space="0" w:color="auto"/>
        <w:bottom w:val="single" w:sz="8" w:space="0" w:color="auto"/>
        <w:right w:val="single" w:sz="8" w:space="0" w:color="auto"/>
      </w:pBdr>
      <w:shd w:val="clear" w:color="000000" w:fill="FFC00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19">
    <w:name w:val="xl119"/>
    <w:basedOn w:val="Normal"/>
    <w:rsid w:val="00890D7C"/>
    <w:pPr>
      <w:pBdr>
        <w:top w:val="single" w:sz="8" w:space="0" w:color="auto"/>
        <w:left w:val="single" w:sz="8" w:space="0" w:color="auto"/>
        <w:bottom w:val="single" w:sz="8" w:space="0" w:color="auto"/>
        <w:right w:val="single" w:sz="4" w:space="0" w:color="auto"/>
      </w:pBdr>
      <w:shd w:val="clear" w:color="000000" w:fill="A9D08E"/>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20">
    <w:name w:val="xl120"/>
    <w:basedOn w:val="Normal"/>
    <w:rsid w:val="00890D7C"/>
    <w:pPr>
      <w:pBdr>
        <w:top w:val="single" w:sz="8" w:space="0" w:color="auto"/>
        <w:left w:val="single" w:sz="4" w:space="0" w:color="auto"/>
        <w:bottom w:val="single" w:sz="8" w:space="0" w:color="auto"/>
        <w:right w:val="single" w:sz="8" w:space="0" w:color="auto"/>
      </w:pBdr>
      <w:shd w:val="clear" w:color="000000" w:fill="A9D08E"/>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21">
    <w:name w:val="xl121"/>
    <w:basedOn w:val="Normal"/>
    <w:rsid w:val="00890D7C"/>
    <w:pPr>
      <w:pBdr>
        <w:top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22">
    <w:name w:val="xl122"/>
    <w:basedOn w:val="Normal"/>
    <w:rsid w:val="00890D7C"/>
    <w:pPr>
      <w:pBdr>
        <w:top w:val="single" w:sz="4" w:space="0" w:color="auto"/>
        <w:left w:val="single" w:sz="4" w:space="0" w:color="auto"/>
        <w:right w:val="single" w:sz="4" w:space="0" w:color="auto"/>
      </w:pBdr>
      <w:shd w:val="clear" w:color="000000" w:fill="FFC00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23">
    <w:name w:val="xl123"/>
    <w:basedOn w:val="Normal"/>
    <w:rsid w:val="00890D7C"/>
    <w:pPr>
      <w:pBdr>
        <w:left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24">
    <w:name w:val="xl124"/>
    <w:basedOn w:val="Normal"/>
    <w:rsid w:val="00890D7C"/>
    <w:pPr>
      <w:pBdr>
        <w:left w:val="single" w:sz="4" w:space="0" w:color="auto"/>
        <w:bottom w:val="single" w:sz="4" w:space="0" w:color="auto"/>
        <w:right w:val="single" w:sz="4" w:space="0" w:color="auto"/>
      </w:pBdr>
      <w:shd w:val="clear" w:color="000000" w:fill="A9D08E"/>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25">
    <w:name w:val="xl125"/>
    <w:basedOn w:val="Normal"/>
    <w:rsid w:val="00890D7C"/>
    <w:pPr>
      <w:pBdr>
        <w:top w:val="single" w:sz="4" w:space="0" w:color="auto"/>
        <w:left w:val="single" w:sz="8" w:space="0" w:color="auto"/>
        <w:bottom w:val="single" w:sz="8" w:space="0" w:color="auto"/>
      </w:pBdr>
      <w:spacing w:before="100" w:beforeAutospacing="1" w:after="100" w:afterAutospacing="1"/>
      <w:jc w:val="left"/>
      <w:textAlignment w:val="center"/>
    </w:pPr>
    <w:rPr>
      <w:rFonts w:ascii="Times New Roman" w:eastAsia="Times New Roman" w:hAnsi="Times New Roman" w:cs="Times New Roman"/>
      <w:sz w:val="24"/>
      <w:szCs w:val="24"/>
      <w:lang w:eastAsia="fr-CH"/>
    </w:rPr>
  </w:style>
  <w:style w:type="paragraph" w:customStyle="1" w:styleId="xl126">
    <w:name w:val="xl126"/>
    <w:basedOn w:val="Normal"/>
    <w:rsid w:val="00890D7C"/>
    <w:pPr>
      <w:pBdr>
        <w:left w:val="single" w:sz="8" w:space="0" w:color="auto"/>
        <w:bottom w:val="single" w:sz="4" w:space="0" w:color="auto"/>
      </w:pBdr>
      <w:spacing w:before="100" w:beforeAutospacing="1" w:after="100" w:afterAutospacing="1"/>
      <w:jc w:val="left"/>
      <w:textAlignment w:val="center"/>
    </w:pPr>
    <w:rPr>
      <w:rFonts w:ascii="Times New Roman" w:eastAsia="Times New Roman" w:hAnsi="Times New Roman" w:cs="Times New Roman"/>
      <w:b/>
      <w:bCs/>
      <w:sz w:val="24"/>
      <w:szCs w:val="24"/>
      <w:lang w:eastAsia="fr-CH"/>
    </w:rPr>
  </w:style>
  <w:style w:type="paragraph" w:customStyle="1" w:styleId="xl127">
    <w:name w:val="xl127"/>
    <w:basedOn w:val="Normal"/>
    <w:rsid w:val="00890D7C"/>
    <w:pPr>
      <w:pBdr>
        <w:left w:val="single" w:sz="4" w:space="0" w:color="auto"/>
        <w:bottom w:val="single" w:sz="4" w:space="0" w:color="auto"/>
        <w:right w:val="single" w:sz="4" w:space="0" w:color="auto"/>
      </w:pBdr>
      <w:shd w:val="clear" w:color="000000" w:fill="F4B084"/>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28">
    <w:name w:val="xl128"/>
    <w:basedOn w:val="Normal"/>
    <w:rsid w:val="00890D7C"/>
    <w:pPr>
      <w:pBdr>
        <w:top w:val="single" w:sz="4" w:space="0" w:color="auto"/>
        <w:bottom w:val="single" w:sz="4" w:space="0" w:color="auto"/>
        <w:right w:val="single" w:sz="4" w:space="0" w:color="auto"/>
      </w:pBdr>
      <w:shd w:val="clear" w:color="000000" w:fill="BFBFBF"/>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29">
    <w:name w:val="xl129"/>
    <w:basedOn w:val="Normal"/>
    <w:rsid w:val="00890D7C"/>
    <w:pPr>
      <w:pBdr>
        <w:top w:val="single" w:sz="8" w:space="0" w:color="auto"/>
        <w:left w:val="single" w:sz="8" w:space="0" w:color="auto"/>
        <w:right w:val="single" w:sz="4" w:space="0" w:color="auto"/>
      </w:pBdr>
      <w:shd w:val="clear" w:color="000000" w:fill="B4C6E7"/>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30">
    <w:name w:val="xl130"/>
    <w:basedOn w:val="Normal"/>
    <w:rsid w:val="00890D7C"/>
    <w:pPr>
      <w:pBdr>
        <w:top w:val="single" w:sz="8" w:space="0" w:color="auto"/>
        <w:left w:val="single" w:sz="4" w:space="0" w:color="auto"/>
        <w:right w:val="single" w:sz="4" w:space="0" w:color="auto"/>
      </w:pBdr>
      <w:shd w:val="clear" w:color="000000" w:fill="B4C6E7"/>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31">
    <w:name w:val="xl131"/>
    <w:basedOn w:val="Normal"/>
    <w:rsid w:val="00890D7C"/>
    <w:pPr>
      <w:pBdr>
        <w:top w:val="single" w:sz="8" w:space="0" w:color="auto"/>
        <w:left w:val="single" w:sz="4" w:space="0" w:color="auto"/>
        <w:right w:val="single" w:sz="8" w:space="0" w:color="auto"/>
      </w:pBdr>
      <w:shd w:val="clear" w:color="000000" w:fill="B4C6E7"/>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32">
    <w:name w:val="xl132"/>
    <w:basedOn w:val="Normal"/>
    <w:rsid w:val="00890D7C"/>
    <w:pPr>
      <w:pBdr>
        <w:top w:val="single" w:sz="8" w:space="0" w:color="auto"/>
        <w:left w:val="single" w:sz="8" w:space="0" w:color="auto"/>
        <w:bottom w:val="single" w:sz="8" w:space="0" w:color="auto"/>
        <w:right w:val="single" w:sz="4" w:space="0" w:color="auto"/>
      </w:pBdr>
      <w:shd w:val="clear" w:color="000000" w:fill="F4B084"/>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33">
    <w:name w:val="xl133"/>
    <w:basedOn w:val="Normal"/>
    <w:rsid w:val="00890D7C"/>
    <w:pPr>
      <w:pBdr>
        <w:top w:val="single" w:sz="8" w:space="0" w:color="auto"/>
        <w:left w:val="single" w:sz="4" w:space="0" w:color="auto"/>
        <w:bottom w:val="single" w:sz="8" w:space="0" w:color="auto"/>
        <w:right w:val="single" w:sz="4" w:space="0" w:color="auto"/>
      </w:pBdr>
      <w:shd w:val="clear" w:color="000000" w:fill="F4B084"/>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34">
    <w:name w:val="xl134"/>
    <w:basedOn w:val="Normal"/>
    <w:rsid w:val="00890D7C"/>
    <w:pPr>
      <w:pBdr>
        <w:top w:val="single" w:sz="8" w:space="0" w:color="auto"/>
        <w:left w:val="single" w:sz="4" w:space="0" w:color="auto"/>
        <w:bottom w:val="single" w:sz="8" w:space="0" w:color="auto"/>
        <w:right w:val="single" w:sz="8" w:space="0" w:color="auto"/>
      </w:pBdr>
      <w:shd w:val="clear" w:color="000000" w:fill="F4B084"/>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35">
    <w:name w:val="xl135"/>
    <w:basedOn w:val="Normal"/>
    <w:rsid w:val="00890D7C"/>
    <w:pPr>
      <w:pBdr>
        <w:top w:val="single" w:sz="4" w:space="0" w:color="auto"/>
        <w:left w:val="single" w:sz="4" w:space="0" w:color="auto"/>
        <w:bottom w:val="single" w:sz="4" w:space="0" w:color="auto"/>
      </w:pBdr>
      <w:shd w:val="clear" w:color="000000" w:fill="BFBFBF"/>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36">
    <w:name w:val="xl136"/>
    <w:basedOn w:val="Normal"/>
    <w:rsid w:val="00890D7C"/>
    <w:pPr>
      <w:pBdr>
        <w:top w:val="single" w:sz="8" w:space="0" w:color="auto"/>
        <w:left w:val="single" w:sz="8" w:space="0" w:color="auto"/>
        <w:bottom w:val="single" w:sz="8" w:space="0" w:color="auto"/>
        <w:right w:val="single" w:sz="8" w:space="0" w:color="auto"/>
      </w:pBdr>
      <w:shd w:val="clear" w:color="000000" w:fill="00B0F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37">
    <w:name w:val="xl137"/>
    <w:basedOn w:val="Normal"/>
    <w:rsid w:val="00890D7C"/>
    <w:pPr>
      <w:pBdr>
        <w:left w:val="single" w:sz="4" w:space="0" w:color="auto"/>
        <w:bottom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38">
    <w:name w:val="xl138"/>
    <w:basedOn w:val="Normal"/>
    <w:rsid w:val="00890D7C"/>
    <w:pPr>
      <w:pBdr>
        <w:left w:val="single" w:sz="4" w:space="0" w:color="auto"/>
        <w:bottom w:val="single" w:sz="4" w:space="0" w:color="auto"/>
        <w:right w:val="single" w:sz="4" w:space="0" w:color="auto"/>
      </w:pBdr>
      <w:shd w:val="clear" w:color="000000" w:fill="BF8F0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39">
    <w:name w:val="xl139"/>
    <w:basedOn w:val="Normal"/>
    <w:rsid w:val="00890D7C"/>
    <w:pPr>
      <w:pBdr>
        <w:top w:val="single" w:sz="8" w:space="0" w:color="auto"/>
        <w:left w:val="single" w:sz="8" w:space="0" w:color="auto"/>
        <w:bottom w:val="single" w:sz="8" w:space="0" w:color="auto"/>
        <w:right w:val="single" w:sz="8" w:space="0" w:color="auto"/>
      </w:pBdr>
      <w:shd w:val="clear" w:color="000000" w:fill="BF8F0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40">
    <w:name w:val="xl140"/>
    <w:basedOn w:val="Normal"/>
    <w:rsid w:val="00890D7C"/>
    <w:pPr>
      <w:pBdr>
        <w:top w:val="single" w:sz="4" w:space="0" w:color="auto"/>
        <w:bottom w:val="single" w:sz="4" w:space="0" w:color="auto"/>
      </w:pBdr>
      <w:shd w:val="clear" w:color="000000" w:fill="AEAAAA"/>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41">
    <w:name w:val="xl141"/>
    <w:basedOn w:val="Normal"/>
    <w:rsid w:val="00890D7C"/>
    <w:pPr>
      <w:pBdr>
        <w:top w:val="single" w:sz="8" w:space="0" w:color="auto"/>
        <w:left w:val="single" w:sz="8" w:space="0" w:color="auto"/>
        <w:bottom w:val="single" w:sz="8" w:space="0" w:color="auto"/>
        <w:right w:val="single" w:sz="4" w:space="0" w:color="auto"/>
      </w:pBdr>
      <w:shd w:val="clear" w:color="000000" w:fill="BF8F0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42">
    <w:name w:val="xl142"/>
    <w:basedOn w:val="Normal"/>
    <w:rsid w:val="00890D7C"/>
    <w:pPr>
      <w:pBdr>
        <w:top w:val="single" w:sz="8" w:space="0" w:color="auto"/>
        <w:left w:val="single" w:sz="4" w:space="0" w:color="auto"/>
        <w:bottom w:val="single" w:sz="8" w:space="0" w:color="auto"/>
        <w:right w:val="single" w:sz="4" w:space="0" w:color="auto"/>
      </w:pBdr>
      <w:shd w:val="clear" w:color="000000" w:fill="BF8F0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43">
    <w:name w:val="xl143"/>
    <w:basedOn w:val="Normal"/>
    <w:rsid w:val="00890D7C"/>
    <w:pPr>
      <w:pBdr>
        <w:top w:val="single" w:sz="8" w:space="0" w:color="auto"/>
        <w:left w:val="single" w:sz="4" w:space="0" w:color="auto"/>
        <w:bottom w:val="single" w:sz="8" w:space="0" w:color="auto"/>
        <w:right w:val="single" w:sz="8" w:space="0" w:color="auto"/>
      </w:pBdr>
      <w:shd w:val="clear" w:color="000000" w:fill="BF8F0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44">
    <w:name w:val="xl144"/>
    <w:basedOn w:val="Normal"/>
    <w:rsid w:val="00890D7C"/>
    <w:pPr>
      <w:pBdr>
        <w:top w:val="single" w:sz="8" w:space="0" w:color="auto"/>
        <w:bottom w:val="single" w:sz="8" w:space="0" w:color="auto"/>
        <w:right w:val="single" w:sz="8" w:space="0" w:color="auto"/>
      </w:pBdr>
      <w:shd w:val="clear" w:color="000000" w:fill="BF8F0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45">
    <w:name w:val="xl145"/>
    <w:basedOn w:val="Normal"/>
    <w:rsid w:val="00890D7C"/>
    <w:pPr>
      <w:pBdr>
        <w:top w:val="single" w:sz="4" w:space="0" w:color="auto"/>
        <w:left w:val="single" w:sz="4" w:space="0" w:color="auto"/>
        <w:right w:val="single" w:sz="4" w:space="0" w:color="auto"/>
      </w:pBdr>
      <w:shd w:val="clear" w:color="000000" w:fill="BF8F0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46">
    <w:name w:val="xl146"/>
    <w:basedOn w:val="Normal"/>
    <w:rsid w:val="00890D7C"/>
    <w:pPr>
      <w:pBdr>
        <w:top w:val="single" w:sz="4" w:space="0" w:color="auto"/>
        <w:lef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47">
    <w:name w:val="xl147"/>
    <w:basedOn w:val="Normal"/>
    <w:rsid w:val="00890D7C"/>
    <w:pPr>
      <w:pBdr>
        <w:top w:val="single" w:sz="8" w:space="0" w:color="auto"/>
        <w:left w:val="single" w:sz="8" w:space="0" w:color="auto"/>
        <w:right w:val="single" w:sz="4" w:space="0" w:color="auto"/>
      </w:pBdr>
      <w:shd w:val="clear" w:color="000000" w:fill="8497B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48">
    <w:name w:val="xl148"/>
    <w:basedOn w:val="Normal"/>
    <w:rsid w:val="00890D7C"/>
    <w:pPr>
      <w:pBdr>
        <w:top w:val="single" w:sz="8" w:space="0" w:color="auto"/>
        <w:left w:val="single" w:sz="4" w:space="0" w:color="auto"/>
        <w:right w:val="single" w:sz="4" w:space="0" w:color="auto"/>
      </w:pBdr>
      <w:shd w:val="clear" w:color="000000" w:fill="8497B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49">
    <w:name w:val="xl149"/>
    <w:basedOn w:val="Normal"/>
    <w:rsid w:val="00890D7C"/>
    <w:pPr>
      <w:pBdr>
        <w:top w:val="single" w:sz="8" w:space="0" w:color="auto"/>
        <w:left w:val="single" w:sz="4" w:space="0" w:color="auto"/>
        <w:right w:val="single" w:sz="8" w:space="0" w:color="auto"/>
      </w:pBdr>
      <w:shd w:val="clear" w:color="000000" w:fill="8497B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50">
    <w:name w:val="xl150"/>
    <w:basedOn w:val="Normal"/>
    <w:rsid w:val="00890D7C"/>
    <w:pPr>
      <w:pBdr>
        <w:top w:val="single" w:sz="8" w:space="0" w:color="auto"/>
        <w:left w:val="single" w:sz="8" w:space="0" w:color="auto"/>
        <w:bottom w:val="single" w:sz="8" w:space="0" w:color="auto"/>
        <w:right w:val="single" w:sz="4" w:space="0" w:color="auto"/>
      </w:pBdr>
      <w:shd w:val="clear" w:color="000000" w:fill="C65911"/>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51">
    <w:name w:val="xl151"/>
    <w:basedOn w:val="Normal"/>
    <w:rsid w:val="00890D7C"/>
    <w:pPr>
      <w:pBdr>
        <w:top w:val="single" w:sz="8" w:space="0" w:color="auto"/>
        <w:left w:val="single" w:sz="4" w:space="0" w:color="auto"/>
        <w:bottom w:val="single" w:sz="8" w:space="0" w:color="auto"/>
        <w:right w:val="single" w:sz="4" w:space="0" w:color="auto"/>
      </w:pBdr>
      <w:shd w:val="clear" w:color="000000" w:fill="C65911"/>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52">
    <w:name w:val="xl152"/>
    <w:basedOn w:val="Normal"/>
    <w:rsid w:val="00890D7C"/>
    <w:pPr>
      <w:pBdr>
        <w:left w:val="single" w:sz="4" w:space="0" w:color="auto"/>
        <w:bottom w:val="single" w:sz="4" w:space="0" w:color="auto"/>
        <w:right w:val="single" w:sz="4" w:space="0" w:color="auto"/>
      </w:pBdr>
      <w:shd w:val="clear" w:color="000000" w:fill="FF000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53">
    <w:name w:val="xl153"/>
    <w:basedOn w:val="Normal"/>
    <w:rsid w:val="00890D7C"/>
    <w:pPr>
      <w:pBdr>
        <w:top w:val="single" w:sz="4" w:space="0" w:color="auto"/>
        <w:left w:val="single" w:sz="4" w:space="0" w:color="auto"/>
        <w:bottom w:val="single" w:sz="4" w:space="0" w:color="auto"/>
        <w:right w:val="single" w:sz="4" w:space="0" w:color="auto"/>
      </w:pBdr>
      <w:shd w:val="clear" w:color="000000" w:fill="5B9BD5"/>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54">
    <w:name w:val="xl154"/>
    <w:basedOn w:val="Normal"/>
    <w:rsid w:val="00890D7C"/>
    <w:pPr>
      <w:pBdr>
        <w:top w:val="single" w:sz="4" w:space="0" w:color="auto"/>
        <w:left w:val="single" w:sz="4" w:space="0" w:color="auto"/>
        <w:bottom w:val="single" w:sz="8" w:space="0" w:color="auto"/>
        <w:right w:val="single" w:sz="4" w:space="0" w:color="auto"/>
      </w:pBdr>
      <w:shd w:val="clear" w:color="000000" w:fill="7030A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55">
    <w:name w:val="xl155"/>
    <w:basedOn w:val="Normal"/>
    <w:rsid w:val="00890D7C"/>
    <w:pPr>
      <w:pBdr>
        <w:top w:val="single" w:sz="4" w:space="0" w:color="auto"/>
        <w:left w:val="single" w:sz="4" w:space="0" w:color="auto"/>
        <w:bottom w:val="single" w:sz="8" w:space="0" w:color="auto"/>
        <w:right w:val="single" w:sz="8" w:space="0" w:color="auto"/>
      </w:pBdr>
      <w:shd w:val="clear" w:color="000000" w:fill="7030A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character" w:styleId="lev">
    <w:name w:val="Strong"/>
    <w:basedOn w:val="Policepardfaut"/>
    <w:uiPriority w:val="22"/>
    <w:qFormat/>
    <w:rsid w:val="000A61DF"/>
    <w:rPr>
      <w:b/>
      <w:bCs/>
    </w:rPr>
  </w:style>
  <w:style w:type="paragraph" w:styleId="Titre">
    <w:name w:val="Title"/>
    <w:basedOn w:val="Normal"/>
    <w:next w:val="Normal"/>
    <w:link w:val="TitreCar"/>
    <w:uiPriority w:val="10"/>
    <w:qFormat/>
    <w:rsid w:val="000A61DF"/>
    <w:pPr>
      <w:pBdr>
        <w:bottom w:val="single" w:sz="8" w:space="4" w:color="4472C4" w:themeColor="accent1"/>
      </w:pBdr>
      <w:spacing w:before="0" w:after="30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0A61DF"/>
    <w:rPr>
      <w:rFonts w:asciiTheme="majorHAnsi" w:eastAsiaTheme="majorEastAsia" w:hAnsiTheme="majorHAnsi" w:cstheme="majorBidi"/>
      <w:color w:val="323E4F" w:themeColor="text2" w:themeShade="BF"/>
      <w:spacing w:val="5"/>
      <w:kern w:val="28"/>
      <w:sz w:val="52"/>
      <w:szCs w:val="52"/>
    </w:rPr>
  </w:style>
  <w:style w:type="paragraph" w:styleId="Textedebulles">
    <w:name w:val="Balloon Text"/>
    <w:basedOn w:val="Normal"/>
    <w:link w:val="TextedebullesCar"/>
    <w:uiPriority w:val="99"/>
    <w:semiHidden/>
    <w:unhideWhenUsed/>
    <w:rsid w:val="00E1447E"/>
    <w:pPr>
      <w:spacing w:before="0"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1447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4169">
      <w:bodyDiv w:val="1"/>
      <w:marLeft w:val="0"/>
      <w:marRight w:val="0"/>
      <w:marTop w:val="0"/>
      <w:marBottom w:val="0"/>
      <w:divBdr>
        <w:top w:val="none" w:sz="0" w:space="0" w:color="auto"/>
        <w:left w:val="none" w:sz="0" w:space="0" w:color="auto"/>
        <w:bottom w:val="none" w:sz="0" w:space="0" w:color="auto"/>
        <w:right w:val="none" w:sz="0" w:space="0" w:color="auto"/>
      </w:divBdr>
    </w:div>
    <w:div w:id="77757190">
      <w:bodyDiv w:val="1"/>
      <w:marLeft w:val="0"/>
      <w:marRight w:val="0"/>
      <w:marTop w:val="0"/>
      <w:marBottom w:val="0"/>
      <w:divBdr>
        <w:top w:val="none" w:sz="0" w:space="0" w:color="auto"/>
        <w:left w:val="none" w:sz="0" w:space="0" w:color="auto"/>
        <w:bottom w:val="none" w:sz="0" w:space="0" w:color="auto"/>
        <w:right w:val="none" w:sz="0" w:space="0" w:color="auto"/>
      </w:divBdr>
    </w:div>
    <w:div w:id="104473009">
      <w:bodyDiv w:val="1"/>
      <w:marLeft w:val="0"/>
      <w:marRight w:val="0"/>
      <w:marTop w:val="0"/>
      <w:marBottom w:val="0"/>
      <w:divBdr>
        <w:top w:val="none" w:sz="0" w:space="0" w:color="auto"/>
        <w:left w:val="none" w:sz="0" w:space="0" w:color="auto"/>
        <w:bottom w:val="none" w:sz="0" w:space="0" w:color="auto"/>
        <w:right w:val="none" w:sz="0" w:space="0" w:color="auto"/>
      </w:divBdr>
    </w:div>
    <w:div w:id="358894437">
      <w:bodyDiv w:val="1"/>
      <w:marLeft w:val="0"/>
      <w:marRight w:val="0"/>
      <w:marTop w:val="0"/>
      <w:marBottom w:val="0"/>
      <w:divBdr>
        <w:top w:val="none" w:sz="0" w:space="0" w:color="auto"/>
        <w:left w:val="none" w:sz="0" w:space="0" w:color="auto"/>
        <w:bottom w:val="none" w:sz="0" w:space="0" w:color="auto"/>
        <w:right w:val="none" w:sz="0" w:space="0" w:color="auto"/>
      </w:divBdr>
    </w:div>
    <w:div w:id="593243967">
      <w:bodyDiv w:val="1"/>
      <w:marLeft w:val="0"/>
      <w:marRight w:val="0"/>
      <w:marTop w:val="0"/>
      <w:marBottom w:val="0"/>
      <w:divBdr>
        <w:top w:val="none" w:sz="0" w:space="0" w:color="auto"/>
        <w:left w:val="none" w:sz="0" w:space="0" w:color="auto"/>
        <w:bottom w:val="none" w:sz="0" w:space="0" w:color="auto"/>
        <w:right w:val="none" w:sz="0" w:space="0" w:color="auto"/>
      </w:divBdr>
    </w:div>
    <w:div w:id="625888937">
      <w:bodyDiv w:val="1"/>
      <w:marLeft w:val="0"/>
      <w:marRight w:val="0"/>
      <w:marTop w:val="0"/>
      <w:marBottom w:val="0"/>
      <w:divBdr>
        <w:top w:val="none" w:sz="0" w:space="0" w:color="auto"/>
        <w:left w:val="none" w:sz="0" w:space="0" w:color="auto"/>
        <w:bottom w:val="none" w:sz="0" w:space="0" w:color="auto"/>
        <w:right w:val="none" w:sz="0" w:space="0" w:color="auto"/>
      </w:divBdr>
    </w:div>
    <w:div w:id="756364583">
      <w:bodyDiv w:val="1"/>
      <w:marLeft w:val="0"/>
      <w:marRight w:val="0"/>
      <w:marTop w:val="0"/>
      <w:marBottom w:val="0"/>
      <w:divBdr>
        <w:top w:val="none" w:sz="0" w:space="0" w:color="auto"/>
        <w:left w:val="none" w:sz="0" w:space="0" w:color="auto"/>
        <w:bottom w:val="none" w:sz="0" w:space="0" w:color="auto"/>
        <w:right w:val="none" w:sz="0" w:space="0" w:color="auto"/>
      </w:divBdr>
    </w:div>
    <w:div w:id="779833865">
      <w:bodyDiv w:val="1"/>
      <w:marLeft w:val="0"/>
      <w:marRight w:val="0"/>
      <w:marTop w:val="0"/>
      <w:marBottom w:val="0"/>
      <w:divBdr>
        <w:top w:val="none" w:sz="0" w:space="0" w:color="auto"/>
        <w:left w:val="none" w:sz="0" w:space="0" w:color="auto"/>
        <w:bottom w:val="none" w:sz="0" w:space="0" w:color="auto"/>
        <w:right w:val="none" w:sz="0" w:space="0" w:color="auto"/>
      </w:divBdr>
    </w:div>
    <w:div w:id="846022942">
      <w:bodyDiv w:val="1"/>
      <w:marLeft w:val="0"/>
      <w:marRight w:val="0"/>
      <w:marTop w:val="0"/>
      <w:marBottom w:val="0"/>
      <w:divBdr>
        <w:top w:val="none" w:sz="0" w:space="0" w:color="auto"/>
        <w:left w:val="none" w:sz="0" w:space="0" w:color="auto"/>
        <w:bottom w:val="none" w:sz="0" w:space="0" w:color="auto"/>
        <w:right w:val="none" w:sz="0" w:space="0" w:color="auto"/>
      </w:divBdr>
    </w:div>
    <w:div w:id="1051418744">
      <w:bodyDiv w:val="1"/>
      <w:marLeft w:val="0"/>
      <w:marRight w:val="0"/>
      <w:marTop w:val="0"/>
      <w:marBottom w:val="0"/>
      <w:divBdr>
        <w:top w:val="none" w:sz="0" w:space="0" w:color="auto"/>
        <w:left w:val="none" w:sz="0" w:space="0" w:color="auto"/>
        <w:bottom w:val="none" w:sz="0" w:space="0" w:color="auto"/>
        <w:right w:val="none" w:sz="0" w:space="0" w:color="auto"/>
      </w:divBdr>
    </w:div>
    <w:div w:id="1054813210">
      <w:bodyDiv w:val="1"/>
      <w:marLeft w:val="0"/>
      <w:marRight w:val="0"/>
      <w:marTop w:val="0"/>
      <w:marBottom w:val="0"/>
      <w:divBdr>
        <w:top w:val="none" w:sz="0" w:space="0" w:color="auto"/>
        <w:left w:val="none" w:sz="0" w:space="0" w:color="auto"/>
        <w:bottom w:val="none" w:sz="0" w:space="0" w:color="auto"/>
        <w:right w:val="none" w:sz="0" w:space="0" w:color="auto"/>
      </w:divBdr>
    </w:div>
    <w:div w:id="1130900211">
      <w:bodyDiv w:val="1"/>
      <w:marLeft w:val="0"/>
      <w:marRight w:val="0"/>
      <w:marTop w:val="0"/>
      <w:marBottom w:val="0"/>
      <w:divBdr>
        <w:top w:val="none" w:sz="0" w:space="0" w:color="auto"/>
        <w:left w:val="none" w:sz="0" w:space="0" w:color="auto"/>
        <w:bottom w:val="none" w:sz="0" w:space="0" w:color="auto"/>
        <w:right w:val="none" w:sz="0" w:space="0" w:color="auto"/>
      </w:divBdr>
    </w:div>
    <w:div w:id="1134325949">
      <w:bodyDiv w:val="1"/>
      <w:marLeft w:val="0"/>
      <w:marRight w:val="0"/>
      <w:marTop w:val="0"/>
      <w:marBottom w:val="0"/>
      <w:divBdr>
        <w:top w:val="none" w:sz="0" w:space="0" w:color="auto"/>
        <w:left w:val="none" w:sz="0" w:space="0" w:color="auto"/>
        <w:bottom w:val="none" w:sz="0" w:space="0" w:color="auto"/>
        <w:right w:val="none" w:sz="0" w:space="0" w:color="auto"/>
      </w:divBdr>
    </w:div>
    <w:div w:id="1246568105">
      <w:bodyDiv w:val="1"/>
      <w:marLeft w:val="0"/>
      <w:marRight w:val="0"/>
      <w:marTop w:val="0"/>
      <w:marBottom w:val="0"/>
      <w:divBdr>
        <w:top w:val="none" w:sz="0" w:space="0" w:color="auto"/>
        <w:left w:val="none" w:sz="0" w:space="0" w:color="auto"/>
        <w:bottom w:val="none" w:sz="0" w:space="0" w:color="auto"/>
        <w:right w:val="none" w:sz="0" w:space="0" w:color="auto"/>
      </w:divBdr>
    </w:div>
    <w:div w:id="1296645033">
      <w:bodyDiv w:val="1"/>
      <w:marLeft w:val="0"/>
      <w:marRight w:val="0"/>
      <w:marTop w:val="0"/>
      <w:marBottom w:val="0"/>
      <w:divBdr>
        <w:top w:val="none" w:sz="0" w:space="0" w:color="auto"/>
        <w:left w:val="none" w:sz="0" w:space="0" w:color="auto"/>
        <w:bottom w:val="none" w:sz="0" w:space="0" w:color="auto"/>
        <w:right w:val="none" w:sz="0" w:space="0" w:color="auto"/>
      </w:divBdr>
    </w:div>
    <w:div w:id="1404909486">
      <w:bodyDiv w:val="1"/>
      <w:marLeft w:val="0"/>
      <w:marRight w:val="0"/>
      <w:marTop w:val="0"/>
      <w:marBottom w:val="0"/>
      <w:divBdr>
        <w:top w:val="none" w:sz="0" w:space="0" w:color="auto"/>
        <w:left w:val="none" w:sz="0" w:space="0" w:color="auto"/>
        <w:bottom w:val="none" w:sz="0" w:space="0" w:color="auto"/>
        <w:right w:val="none" w:sz="0" w:space="0" w:color="auto"/>
      </w:divBdr>
    </w:div>
    <w:div w:id="1440833159">
      <w:bodyDiv w:val="1"/>
      <w:marLeft w:val="0"/>
      <w:marRight w:val="0"/>
      <w:marTop w:val="0"/>
      <w:marBottom w:val="0"/>
      <w:divBdr>
        <w:top w:val="none" w:sz="0" w:space="0" w:color="auto"/>
        <w:left w:val="none" w:sz="0" w:space="0" w:color="auto"/>
        <w:bottom w:val="none" w:sz="0" w:space="0" w:color="auto"/>
        <w:right w:val="none" w:sz="0" w:space="0" w:color="auto"/>
      </w:divBdr>
    </w:div>
    <w:div w:id="1603610339">
      <w:bodyDiv w:val="1"/>
      <w:marLeft w:val="0"/>
      <w:marRight w:val="0"/>
      <w:marTop w:val="0"/>
      <w:marBottom w:val="0"/>
      <w:divBdr>
        <w:top w:val="none" w:sz="0" w:space="0" w:color="auto"/>
        <w:left w:val="none" w:sz="0" w:space="0" w:color="auto"/>
        <w:bottom w:val="none" w:sz="0" w:space="0" w:color="auto"/>
        <w:right w:val="none" w:sz="0" w:space="0" w:color="auto"/>
      </w:divBdr>
    </w:div>
    <w:div w:id="1692104187">
      <w:bodyDiv w:val="1"/>
      <w:marLeft w:val="0"/>
      <w:marRight w:val="0"/>
      <w:marTop w:val="0"/>
      <w:marBottom w:val="0"/>
      <w:divBdr>
        <w:top w:val="none" w:sz="0" w:space="0" w:color="auto"/>
        <w:left w:val="none" w:sz="0" w:space="0" w:color="auto"/>
        <w:bottom w:val="none" w:sz="0" w:space="0" w:color="auto"/>
        <w:right w:val="none" w:sz="0" w:space="0" w:color="auto"/>
      </w:divBdr>
    </w:div>
    <w:div w:id="1712881512">
      <w:bodyDiv w:val="1"/>
      <w:marLeft w:val="0"/>
      <w:marRight w:val="0"/>
      <w:marTop w:val="0"/>
      <w:marBottom w:val="0"/>
      <w:divBdr>
        <w:top w:val="none" w:sz="0" w:space="0" w:color="auto"/>
        <w:left w:val="none" w:sz="0" w:space="0" w:color="auto"/>
        <w:bottom w:val="none" w:sz="0" w:space="0" w:color="auto"/>
        <w:right w:val="none" w:sz="0" w:space="0" w:color="auto"/>
      </w:divBdr>
    </w:div>
    <w:div w:id="1909993722">
      <w:bodyDiv w:val="1"/>
      <w:marLeft w:val="0"/>
      <w:marRight w:val="0"/>
      <w:marTop w:val="0"/>
      <w:marBottom w:val="0"/>
      <w:divBdr>
        <w:top w:val="none" w:sz="0" w:space="0" w:color="auto"/>
        <w:left w:val="none" w:sz="0" w:space="0" w:color="auto"/>
        <w:bottom w:val="none" w:sz="0" w:space="0" w:color="auto"/>
        <w:right w:val="none" w:sz="0" w:space="0" w:color="auto"/>
      </w:divBdr>
    </w:div>
    <w:div w:id="2101753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nto\OneDrive\Bureau\Organisation\modele_rapport_etml_es_202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D0063AF4604B2291ED4E3A3F7FC7D4"/>
        <w:category>
          <w:name w:val="Général"/>
          <w:gallery w:val="placeholder"/>
        </w:category>
        <w:types>
          <w:type w:val="bbPlcHdr"/>
        </w:types>
        <w:behaviors>
          <w:behavior w:val="content"/>
        </w:behaviors>
        <w:guid w:val="{F38F62E1-3876-42F9-8361-DD0BBB1D6B7D}"/>
      </w:docPartPr>
      <w:docPartBody>
        <w:p w:rsidR="009B279E" w:rsidRDefault="002B5CB7">
          <w:pPr>
            <w:pStyle w:val="1DD0063AF4604B2291ED4E3A3F7FC7D4"/>
          </w:pPr>
          <w:r w:rsidRPr="00572EE4">
            <w:rPr>
              <w:rStyle w:val="Textedelespacerserv"/>
            </w:rPr>
            <w:t>Choisissez un élément.</w:t>
          </w:r>
        </w:p>
      </w:docPartBody>
    </w:docPart>
    <w:docPart>
      <w:docPartPr>
        <w:name w:val="72702339943F4E71AFB6485EA1CA9ABF"/>
        <w:category>
          <w:name w:val="Général"/>
          <w:gallery w:val="placeholder"/>
        </w:category>
        <w:types>
          <w:type w:val="bbPlcHdr"/>
        </w:types>
        <w:behaviors>
          <w:behavior w:val="content"/>
        </w:behaviors>
        <w:guid w:val="{3F8A009C-AF60-48E4-8B61-DE2D01DC32CE}"/>
      </w:docPartPr>
      <w:docPartBody>
        <w:p w:rsidR="009B279E" w:rsidRDefault="002B5CB7">
          <w:pPr>
            <w:pStyle w:val="72702339943F4E71AFB6485EA1CA9ABF"/>
          </w:pPr>
          <w:r w:rsidRPr="00572EE4">
            <w:rPr>
              <w:rStyle w:val="Textedelespacerserv"/>
            </w:rPr>
            <w:t>Cliquez ou appuyez ici pour entrer du texte.</w:t>
          </w:r>
        </w:p>
      </w:docPartBody>
    </w:docPart>
    <w:docPart>
      <w:docPartPr>
        <w:name w:val="7BE8194E711143E6B7FD18C9168D5159"/>
        <w:category>
          <w:name w:val="Général"/>
          <w:gallery w:val="placeholder"/>
        </w:category>
        <w:types>
          <w:type w:val="bbPlcHdr"/>
        </w:types>
        <w:behaviors>
          <w:behavior w:val="content"/>
        </w:behaviors>
        <w:guid w:val="{80EF36A5-514F-43E9-9B7A-9169472BC999}"/>
      </w:docPartPr>
      <w:docPartBody>
        <w:p w:rsidR="009B279E" w:rsidRDefault="002B5CB7">
          <w:pPr>
            <w:pStyle w:val="7BE8194E711143E6B7FD18C9168D5159"/>
          </w:pPr>
          <w:r w:rsidRPr="00572EE4">
            <w:rPr>
              <w:rStyle w:val="Textedelespacerserv"/>
            </w:rPr>
            <w:t>Choisissez un élément.</w:t>
          </w:r>
        </w:p>
      </w:docPartBody>
    </w:docPart>
    <w:docPart>
      <w:docPartPr>
        <w:name w:val="ADC96DA8A64946389A3B74E560CF76ED"/>
        <w:category>
          <w:name w:val="Général"/>
          <w:gallery w:val="placeholder"/>
        </w:category>
        <w:types>
          <w:type w:val="bbPlcHdr"/>
        </w:types>
        <w:behaviors>
          <w:behavior w:val="content"/>
        </w:behaviors>
        <w:guid w:val="{0AE6CA46-A455-4F1B-ABC2-14A307D54691}"/>
      </w:docPartPr>
      <w:docPartBody>
        <w:p w:rsidR="009B279E" w:rsidRDefault="002B5CB7">
          <w:pPr>
            <w:pStyle w:val="ADC96DA8A64946389A3B74E560CF76ED"/>
          </w:pPr>
          <w:r w:rsidRPr="00740E71">
            <w:rPr>
              <w:rStyle w:val="Textedelespacerserv"/>
            </w:rPr>
            <w:t>Cliquez ou appuyez ici pour entrer une date.</w:t>
          </w:r>
        </w:p>
      </w:docPartBody>
    </w:docPart>
    <w:docPart>
      <w:docPartPr>
        <w:name w:val="DFFEBE09D6E6491FBCF4E209D8795EB8"/>
        <w:category>
          <w:name w:val="Général"/>
          <w:gallery w:val="placeholder"/>
        </w:category>
        <w:types>
          <w:type w:val="bbPlcHdr"/>
        </w:types>
        <w:behaviors>
          <w:behavior w:val="content"/>
        </w:behaviors>
        <w:guid w:val="{2BC8B141-B9F6-4DE5-80D5-9FA680935A8B}"/>
      </w:docPartPr>
      <w:docPartBody>
        <w:p w:rsidR="009B279E" w:rsidRDefault="002B5CB7">
          <w:pPr>
            <w:pStyle w:val="DFFEBE09D6E6491FBCF4E209D8795EB8"/>
          </w:pPr>
          <w:r w:rsidRPr="00740E71">
            <w:rPr>
              <w:rStyle w:val="Textedelespacerserv"/>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79E"/>
    <w:rsid w:val="00245D45"/>
    <w:rsid w:val="002B5CB7"/>
    <w:rsid w:val="00434DE6"/>
    <w:rsid w:val="00516E97"/>
    <w:rsid w:val="00526BD1"/>
    <w:rsid w:val="006D6193"/>
    <w:rsid w:val="00770453"/>
    <w:rsid w:val="00826020"/>
    <w:rsid w:val="00857E97"/>
    <w:rsid w:val="008D570A"/>
    <w:rsid w:val="009B279E"/>
    <w:rsid w:val="00A67E2A"/>
    <w:rsid w:val="00C3475A"/>
    <w:rsid w:val="00C7660F"/>
    <w:rsid w:val="00D220A5"/>
    <w:rsid w:val="00D46837"/>
    <w:rsid w:val="00D73E89"/>
    <w:rsid w:val="00DF393F"/>
    <w:rsid w:val="00EF711E"/>
    <w:rsid w:val="00FD388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D220A5"/>
    <w:rPr>
      <w:color w:val="808080"/>
    </w:rPr>
  </w:style>
  <w:style w:type="paragraph" w:customStyle="1" w:styleId="1DD0063AF4604B2291ED4E3A3F7FC7D4">
    <w:name w:val="1DD0063AF4604B2291ED4E3A3F7FC7D4"/>
  </w:style>
  <w:style w:type="paragraph" w:customStyle="1" w:styleId="72702339943F4E71AFB6485EA1CA9ABF">
    <w:name w:val="72702339943F4E71AFB6485EA1CA9ABF"/>
  </w:style>
  <w:style w:type="paragraph" w:customStyle="1" w:styleId="7BE8194E711143E6B7FD18C9168D5159">
    <w:name w:val="7BE8194E711143E6B7FD18C9168D5159"/>
  </w:style>
  <w:style w:type="paragraph" w:customStyle="1" w:styleId="ADC96DA8A64946389A3B74E560CF76ED">
    <w:name w:val="ADC96DA8A64946389A3B74E560CF76ED"/>
  </w:style>
  <w:style w:type="paragraph" w:customStyle="1" w:styleId="DFFEBE09D6E6491FBCF4E209D8795EB8">
    <w:name w:val="DFFEBE09D6E6491FBCF4E209D8795E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220A5C-627B-476B-A6C7-8435BE4C1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modele_rapport_etml_es_2021</Template>
  <TotalTime>1417</TotalTime>
  <Pages>14</Pages>
  <Words>2724</Words>
  <Characters>14983</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17672</CharactersWithSpaces>
  <SharedDoc>false</SharedDoc>
  <HLinks>
    <vt:vector size="144" baseType="variant">
      <vt:variant>
        <vt:i4>1310777</vt:i4>
      </vt:variant>
      <vt:variant>
        <vt:i4>140</vt:i4>
      </vt:variant>
      <vt:variant>
        <vt:i4>0</vt:i4>
      </vt:variant>
      <vt:variant>
        <vt:i4>5</vt:i4>
      </vt:variant>
      <vt:variant>
        <vt:lpwstr/>
      </vt:variant>
      <vt:variant>
        <vt:lpwstr>_Toc151397027</vt:lpwstr>
      </vt:variant>
      <vt:variant>
        <vt:i4>1310777</vt:i4>
      </vt:variant>
      <vt:variant>
        <vt:i4>134</vt:i4>
      </vt:variant>
      <vt:variant>
        <vt:i4>0</vt:i4>
      </vt:variant>
      <vt:variant>
        <vt:i4>5</vt:i4>
      </vt:variant>
      <vt:variant>
        <vt:lpwstr/>
      </vt:variant>
      <vt:variant>
        <vt:lpwstr>_Toc151397026</vt:lpwstr>
      </vt:variant>
      <vt:variant>
        <vt:i4>1310777</vt:i4>
      </vt:variant>
      <vt:variant>
        <vt:i4>128</vt:i4>
      </vt:variant>
      <vt:variant>
        <vt:i4>0</vt:i4>
      </vt:variant>
      <vt:variant>
        <vt:i4>5</vt:i4>
      </vt:variant>
      <vt:variant>
        <vt:lpwstr/>
      </vt:variant>
      <vt:variant>
        <vt:lpwstr>_Toc151397025</vt:lpwstr>
      </vt:variant>
      <vt:variant>
        <vt:i4>1310777</vt:i4>
      </vt:variant>
      <vt:variant>
        <vt:i4>122</vt:i4>
      </vt:variant>
      <vt:variant>
        <vt:i4>0</vt:i4>
      </vt:variant>
      <vt:variant>
        <vt:i4>5</vt:i4>
      </vt:variant>
      <vt:variant>
        <vt:lpwstr/>
      </vt:variant>
      <vt:variant>
        <vt:lpwstr>_Toc151397024</vt:lpwstr>
      </vt:variant>
      <vt:variant>
        <vt:i4>1310777</vt:i4>
      </vt:variant>
      <vt:variant>
        <vt:i4>116</vt:i4>
      </vt:variant>
      <vt:variant>
        <vt:i4>0</vt:i4>
      </vt:variant>
      <vt:variant>
        <vt:i4>5</vt:i4>
      </vt:variant>
      <vt:variant>
        <vt:lpwstr/>
      </vt:variant>
      <vt:variant>
        <vt:lpwstr>_Toc151397023</vt:lpwstr>
      </vt:variant>
      <vt:variant>
        <vt:i4>1310777</vt:i4>
      </vt:variant>
      <vt:variant>
        <vt:i4>110</vt:i4>
      </vt:variant>
      <vt:variant>
        <vt:i4>0</vt:i4>
      </vt:variant>
      <vt:variant>
        <vt:i4>5</vt:i4>
      </vt:variant>
      <vt:variant>
        <vt:lpwstr/>
      </vt:variant>
      <vt:variant>
        <vt:lpwstr>_Toc151397022</vt:lpwstr>
      </vt:variant>
      <vt:variant>
        <vt:i4>1310777</vt:i4>
      </vt:variant>
      <vt:variant>
        <vt:i4>104</vt:i4>
      </vt:variant>
      <vt:variant>
        <vt:i4>0</vt:i4>
      </vt:variant>
      <vt:variant>
        <vt:i4>5</vt:i4>
      </vt:variant>
      <vt:variant>
        <vt:lpwstr/>
      </vt:variant>
      <vt:variant>
        <vt:lpwstr>_Toc151397021</vt:lpwstr>
      </vt:variant>
      <vt:variant>
        <vt:i4>1310777</vt:i4>
      </vt:variant>
      <vt:variant>
        <vt:i4>98</vt:i4>
      </vt:variant>
      <vt:variant>
        <vt:i4>0</vt:i4>
      </vt:variant>
      <vt:variant>
        <vt:i4>5</vt:i4>
      </vt:variant>
      <vt:variant>
        <vt:lpwstr/>
      </vt:variant>
      <vt:variant>
        <vt:lpwstr>_Toc151397020</vt:lpwstr>
      </vt:variant>
      <vt:variant>
        <vt:i4>1507385</vt:i4>
      </vt:variant>
      <vt:variant>
        <vt:i4>92</vt:i4>
      </vt:variant>
      <vt:variant>
        <vt:i4>0</vt:i4>
      </vt:variant>
      <vt:variant>
        <vt:i4>5</vt:i4>
      </vt:variant>
      <vt:variant>
        <vt:lpwstr/>
      </vt:variant>
      <vt:variant>
        <vt:lpwstr>_Toc151397019</vt:lpwstr>
      </vt:variant>
      <vt:variant>
        <vt:i4>1507385</vt:i4>
      </vt:variant>
      <vt:variant>
        <vt:i4>86</vt:i4>
      </vt:variant>
      <vt:variant>
        <vt:i4>0</vt:i4>
      </vt:variant>
      <vt:variant>
        <vt:i4>5</vt:i4>
      </vt:variant>
      <vt:variant>
        <vt:lpwstr/>
      </vt:variant>
      <vt:variant>
        <vt:lpwstr>_Toc151397018</vt:lpwstr>
      </vt:variant>
      <vt:variant>
        <vt:i4>1507385</vt:i4>
      </vt:variant>
      <vt:variant>
        <vt:i4>80</vt:i4>
      </vt:variant>
      <vt:variant>
        <vt:i4>0</vt:i4>
      </vt:variant>
      <vt:variant>
        <vt:i4>5</vt:i4>
      </vt:variant>
      <vt:variant>
        <vt:lpwstr/>
      </vt:variant>
      <vt:variant>
        <vt:lpwstr>_Toc151397017</vt:lpwstr>
      </vt:variant>
      <vt:variant>
        <vt:i4>1507385</vt:i4>
      </vt:variant>
      <vt:variant>
        <vt:i4>74</vt:i4>
      </vt:variant>
      <vt:variant>
        <vt:i4>0</vt:i4>
      </vt:variant>
      <vt:variant>
        <vt:i4>5</vt:i4>
      </vt:variant>
      <vt:variant>
        <vt:lpwstr/>
      </vt:variant>
      <vt:variant>
        <vt:lpwstr>_Toc151397016</vt:lpwstr>
      </vt:variant>
      <vt:variant>
        <vt:i4>1507385</vt:i4>
      </vt:variant>
      <vt:variant>
        <vt:i4>68</vt:i4>
      </vt:variant>
      <vt:variant>
        <vt:i4>0</vt:i4>
      </vt:variant>
      <vt:variant>
        <vt:i4>5</vt:i4>
      </vt:variant>
      <vt:variant>
        <vt:lpwstr/>
      </vt:variant>
      <vt:variant>
        <vt:lpwstr>_Toc151397015</vt:lpwstr>
      </vt:variant>
      <vt:variant>
        <vt:i4>1507385</vt:i4>
      </vt:variant>
      <vt:variant>
        <vt:i4>62</vt:i4>
      </vt:variant>
      <vt:variant>
        <vt:i4>0</vt:i4>
      </vt:variant>
      <vt:variant>
        <vt:i4>5</vt:i4>
      </vt:variant>
      <vt:variant>
        <vt:lpwstr/>
      </vt:variant>
      <vt:variant>
        <vt:lpwstr>_Toc151397014</vt:lpwstr>
      </vt:variant>
      <vt:variant>
        <vt:i4>1507385</vt:i4>
      </vt:variant>
      <vt:variant>
        <vt:i4>56</vt:i4>
      </vt:variant>
      <vt:variant>
        <vt:i4>0</vt:i4>
      </vt:variant>
      <vt:variant>
        <vt:i4>5</vt:i4>
      </vt:variant>
      <vt:variant>
        <vt:lpwstr/>
      </vt:variant>
      <vt:variant>
        <vt:lpwstr>_Toc151397013</vt:lpwstr>
      </vt:variant>
      <vt:variant>
        <vt:i4>1507385</vt:i4>
      </vt:variant>
      <vt:variant>
        <vt:i4>50</vt:i4>
      </vt:variant>
      <vt:variant>
        <vt:i4>0</vt:i4>
      </vt:variant>
      <vt:variant>
        <vt:i4>5</vt:i4>
      </vt:variant>
      <vt:variant>
        <vt:lpwstr/>
      </vt:variant>
      <vt:variant>
        <vt:lpwstr>_Toc151397012</vt:lpwstr>
      </vt:variant>
      <vt:variant>
        <vt:i4>1507385</vt:i4>
      </vt:variant>
      <vt:variant>
        <vt:i4>44</vt:i4>
      </vt:variant>
      <vt:variant>
        <vt:i4>0</vt:i4>
      </vt:variant>
      <vt:variant>
        <vt:i4>5</vt:i4>
      </vt:variant>
      <vt:variant>
        <vt:lpwstr/>
      </vt:variant>
      <vt:variant>
        <vt:lpwstr>_Toc151397011</vt:lpwstr>
      </vt:variant>
      <vt:variant>
        <vt:i4>1507385</vt:i4>
      </vt:variant>
      <vt:variant>
        <vt:i4>38</vt:i4>
      </vt:variant>
      <vt:variant>
        <vt:i4>0</vt:i4>
      </vt:variant>
      <vt:variant>
        <vt:i4>5</vt:i4>
      </vt:variant>
      <vt:variant>
        <vt:lpwstr/>
      </vt:variant>
      <vt:variant>
        <vt:lpwstr>_Toc151397010</vt:lpwstr>
      </vt:variant>
      <vt:variant>
        <vt:i4>1441849</vt:i4>
      </vt:variant>
      <vt:variant>
        <vt:i4>32</vt:i4>
      </vt:variant>
      <vt:variant>
        <vt:i4>0</vt:i4>
      </vt:variant>
      <vt:variant>
        <vt:i4>5</vt:i4>
      </vt:variant>
      <vt:variant>
        <vt:lpwstr/>
      </vt:variant>
      <vt:variant>
        <vt:lpwstr>_Toc151397009</vt:lpwstr>
      </vt:variant>
      <vt:variant>
        <vt:i4>1441849</vt:i4>
      </vt:variant>
      <vt:variant>
        <vt:i4>26</vt:i4>
      </vt:variant>
      <vt:variant>
        <vt:i4>0</vt:i4>
      </vt:variant>
      <vt:variant>
        <vt:i4>5</vt:i4>
      </vt:variant>
      <vt:variant>
        <vt:lpwstr/>
      </vt:variant>
      <vt:variant>
        <vt:lpwstr>_Toc151397008</vt:lpwstr>
      </vt:variant>
      <vt:variant>
        <vt:i4>1441849</vt:i4>
      </vt:variant>
      <vt:variant>
        <vt:i4>20</vt:i4>
      </vt:variant>
      <vt:variant>
        <vt:i4>0</vt:i4>
      </vt:variant>
      <vt:variant>
        <vt:i4>5</vt:i4>
      </vt:variant>
      <vt:variant>
        <vt:lpwstr/>
      </vt:variant>
      <vt:variant>
        <vt:lpwstr>_Toc151397007</vt:lpwstr>
      </vt:variant>
      <vt:variant>
        <vt:i4>1441849</vt:i4>
      </vt:variant>
      <vt:variant>
        <vt:i4>14</vt:i4>
      </vt:variant>
      <vt:variant>
        <vt:i4>0</vt:i4>
      </vt:variant>
      <vt:variant>
        <vt:i4>5</vt:i4>
      </vt:variant>
      <vt:variant>
        <vt:lpwstr/>
      </vt:variant>
      <vt:variant>
        <vt:lpwstr>_Toc151397006</vt:lpwstr>
      </vt:variant>
      <vt:variant>
        <vt:i4>1441849</vt:i4>
      </vt:variant>
      <vt:variant>
        <vt:i4>8</vt:i4>
      </vt:variant>
      <vt:variant>
        <vt:i4>0</vt:i4>
      </vt:variant>
      <vt:variant>
        <vt:i4>5</vt:i4>
      </vt:variant>
      <vt:variant>
        <vt:lpwstr/>
      </vt:variant>
      <vt:variant>
        <vt:lpwstr>_Toc151397005</vt:lpwstr>
      </vt:variant>
      <vt:variant>
        <vt:i4>1441849</vt:i4>
      </vt:variant>
      <vt:variant>
        <vt:i4>2</vt:i4>
      </vt:variant>
      <vt:variant>
        <vt:i4>0</vt:i4>
      </vt:variant>
      <vt:variant>
        <vt:i4>5</vt:i4>
      </vt:variant>
      <vt:variant>
        <vt:lpwstr/>
      </vt:variant>
      <vt:variant>
        <vt:lpwstr>_Toc151397004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LuisCarlos GarciaArebalo</dc:creator>
  <cp:keywords/>
  <dc:description/>
  <cp:lastModifiedBy>Luis</cp:lastModifiedBy>
  <cp:revision>862</cp:revision>
  <cp:lastPrinted>2023-12-07T16:56:00Z</cp:lastPrinted>
  <dcterms:created xsi:type="dcterms:W3CDTF">2022-01-26T18:55:00Z</dcterms:created>
  <dcterms:modified xsi:type="dcterms:W3CDTF">2023-12-12T19:01:00Z</dcterms:modified>
</cp:coreProperties>
</file>